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A74B79" w14:textId="77777777" w:rsidR="007013BE" w:rsidRDefault="0002663D" w:rsidP="00E9565F">
      <w:pPr>
        <w:pStyle w:val="Title"/>
        <w:jc w:val="center"/>
      </w:pPr>
      <w:r>
        <w:t>Iterative Development Testing</w:t>
      </w:r>
    </w:p>
    <w:p w14:paraId="66071242" w14:textId="77777777" w:rsidR="007E5FC0" w:rsidRPr="007E5FC0" w:rsidRDefault="007E5FC0" w:rsidP="007E5FC0"/>
    <w:p w14:paraId="38545BBF" w14:textId="77777777" w:rsidR="00D10B59" w:rsidRPr="00D10B59" w:rsidRDefault="00D10B59" w:rsidP="00D10B59">
      <w:r>
        <w:t xml:space="preserve">In accordance to the model of development adopted for this program, testing was performed regularly as each unit/function was completed. The results of these tests </w:t>
      </w:r>
      <w:bookmarkStart w:id="0" w:name="_GoBack"/>
      <w:bookmarkEnd w:id="0"/>
      <w:r>
        <w:t>dictated the functionality of the program, and were used to make further improvements.</w:t>
      </w:r>
    </w:p>
    <w:p w14:paraId="17508C33" w14:textId="77777777" w:rsidR="00E9565F" w:rsidRDefault="00E9565F" w:rsidP="00E9565F">
      <w:pPr>
        <w:pStyle w:val="Heading1"/>
      </w:pPr>
      <w:r>
        <w:t>27/11/18</w:t>
      </w:r>
    </w:p>
    <w:p w14:paraId="081F43E4" w14:textId="77777777" w:rsidR="00456F78" w:rsidRDefault="00456F78" w:rsidP="00456F78">
      <w:r>
        <w:rPr>
          <w:noProof/>
          <w:lang w:eastAsia="en-GB"/>
        </w:rPr>
        <w:drawing>
          <wp:anchor distT="0" distB="0" distL="114300" distR="114300" simplePos="0" relativeHeight="251634688" behindDoc="0" locked="0" layoutInCell="1" allowOverlap="1" wp14:anchorId="014F65B9" wp14:editId="72ED0DBA">
            <wp:simplePos x="0" y="0"/>
            <wp:positionH relativeFrom="margin">
              <wp:align>right</wp:align>
            </wp:positionH>
            <wp:positionV relativeFrom="paragraph">
              <wp:posOffset>1335405</wp:posOffset>
            </wp:positionV>
            <wp:extent cx="5274310" cy="3149600"/>
            <wp:effectExtent l="0" t="0" r="2540" b="0"/>
            <wp:wrapTight wrapText="bothSides">
              <wp:wrapPolygon edited="0">
                <wp:start x="0" y="0"/>
                <wp:lineTo x="0" y="21426"/>
                <wp:lineTo x="21532" y="21426"/>
                <wp:lineTo x="2153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49600"/>
                    </a:xfrm>
                    <a:prstGeom prst="rect">
                      <a:avLst/>
                    </a:prstGeom>
                  </pic:spPr>
                </pic:pic>
              </a:graphicData>
            </a:graphic>
          </wp:anchor>
        </w:drawing>
      </w:r>
      <w:r>
        <w:t>The first algorithm that required testing in development was the user login. Within the login form, the user is prompted to enter their login credentials in the form of a username and password. These inputs are then searched for in the ‘tblUsers’ table in the database, and the presence of both is returned to the program. If the user exists, then the main menu is shown. The user’s predetermined access rights also dictate what is shown to the user in the main menu form. The database contained the following ‘dummy’ users, which were used for testing:</w:t>
      </w:r>
    </w:p>
    <w:p w14:paraId="327C409F" w14:textId="77777777" w:rsidR="00456F78" w:rsidRDefault="00456F78" w:rsidP="00456F78"/>
    <w:tbl>
      <w:tblPr>
        <w:tblStyle w:val="TableGrid"/>
        <w:tblW w:w="0" w:type="auto"/>
        <w:tblLook w:val="04A0" w:firstRow="1" w:lastRow="0" w:firstColumn="1" w:lastColumn="0" w:noHBand="0" w:noVBand="1"/>
      </w:tblPr>
      <w:tblGrid>
        <w:gridCol w:w="701"/>
        <w:gridCol w:w="2050"/>
        <w:gridCol w:w="2244"/>
        <w:gridCol w:w="2090"/>
        <w:gridCol w:w="1211"/>
      </w:tblGrid>
      <w:tr w:rsidR="00D10B59" w14:paraId="7806F42F" w14:textId="77777777" w:rsidTr="000F6AD3">
        <w:tc>
          <w:tcPr>
            <w:tcW w:w="701" w:type="dxa"/>
          </w:tcPr>
          <w:p w14:paraId="63C7CF7A" w14:textId="77777777" w:rsidR="00D10B59" w:rsidRPr="00D10B59" w:rsidRDefault="00D10B59" w:rsidP="00D10B59">
            <w:pPr>
              <w:jc w:val="center"/>
              <w:rPr>
                <w:b/>
              </w:rPr>
            </w:pPr>
            <w:r>
              <w:rPr>
                <w:b/>
              </w:rPr>
              <w:t>Test No.</w:t>
            </w:r>
          </w:p>
        </w:tc>
        <w:tc>
          <w:tcPr>
            <w:tcW w:w="2050" w:type="dxa"/>
          </w:tcPr>
          <w:p w14:paraId="036F729C" w14:textId="77777777" w:rsidR="00D10B59" w:rsidRPr="00D10B59" w:rsidRDefault="00D10B59" w:rsidP="00D10B59">
            <w:pPr>
              <w:jc w:val="center"/>
              <w:rPr>
                <w:b/>
              </w:rPr>
            </w:pPr>
            <w:r>
              <w:rPr>
                <w:b/>
              </w:rPr>
              <w:t>Function Tested</w:t>
            </w:r>
          </w:p>
        </w:tc>
        <w:tc>
          <w:tcPr>
            <w:tcW w:w="2244" w:type="dxa"/>
          </w:tcPr>
          <w:p w14:paraId="658C84BD" w14:textId="77777777" w:rsidR="00D10B59" w:rsidRPr="00D10B59" w:rsidRDefault="00D10B59" w:rsidP="00D10B59">
            <w:pPr>
              <w:jc w:val="center"/>
              <w:rPr>
                <w:b/>
              </w:rPr>
            </w:pPr>
            <w:r>
              <w:rPr>
                <w:b/>
              </w:rPr>
              <w:t>Test Data</w:t>
            </w:r>
          </w:p>
        </w:tc>
        <w:tc>
          <w:tcPr>
            <w:tcW w:w="2090" w:type="dxa"/>
          </w:tcPr>
          <w:p w14:paraId="5ACD3E18" w14:textId="77777777" w:rsidR="00D10B59" w:rsidRPr="00D10B59" w:rsidRDefault="00D10B59" w:rsidP="00D10B59">
            <w:pPr>
              <w:jc w:val="center"/>
              <w:rPr>
                <w:b/>
              </w:rPr>
            </w:pPr>
            <w:r>
              <w:rPr>
                <w:b/>
              </w:rPr>
              <w:t>Expected Result</w:t>
            </w:r>
          </w:p>
        </w:tc>
        <w:tc>
          <w:tcPr>
            <w:tcW w:w="1211" w:type="dxa"/>
          </w:tcPr>
          <w:p w14:paraId="0ED40D17" w14:textId="77777777" w:rsidR="00D10B59" w:rsidRPr="00D10B59" w:rsidRDefault="000F6AD3" w:rsidP="00D10B59">
            <w:pPr>
              <w:jc w:val="center"/>
              <w:rPr>
                <w:b/>
              </w:rPr>
            </w:pPr>
            <w:r>
              <w:rPr>
                <w:b/>
              </w:rPr>
              <w:t>Pass/Fail</w:t>
            </w:r>
          </w:p>
        </w:tc>
      </w:tr>
      <w:tr w:rsidR="00D10B59" w14:paraId="319DF5DF" w14:textId="77777777" w:rsidTr="000F6AD3">
        <w:tc>
          <w:tcPr>
            <w:tcW w:w="701" w:type="dxa"/>
          </w:tcPr>
          <w:p w14:paraId="3DD29E31" w14:textId="77777777" w:rsidR="00D10B59" w:rsidRDefault="00D10B59" w:rsidP="00456F78">
            <w:r>
              <w:t>1</w:t>
            </w:r>
          </w:p>
        </w:tc>
        <w:tc>
          <w:tcPr>
            <w:tcW w:w="2050" w:type="dxa"/>
          </w:tcPr>
          <w:p w14:paraId="540BA606" w14:textId="77777777" w:rsidR="00D10B59" w:rsidRDefault="00D10B59" w:rsidP="00D10B59">
            <w:r>
              <w:t>Logging in with valid username and password (User)</w:t>
            </w:r>
          </w:p>
        </w:tc>
        <w:tc>
          <w:tcPr>
            <w:tcW w:w="2244" w:type="dxa"/>
          </w:tcPr>
          <w:p w14:paraId="5DED276B" w14:textId="77777777" w:rsidR="00D10B59" w:rsidRDefault="00D10B59" w:rsidP="00456F78">
            <w:r>
              <w:t>AAAAAAA/</w:t>
            </w:r>
          </w:p>
          <w:p w14:paraId="6E0E1BA5" w14:textId="77777777" w:rsidR="00D10B59" w:rsidRDefault="00D10B59" w:rsidP="00456F78">
            <w:r>
              <w:t>A</w:t>
            </w:r>
            <w:r w:rsidR="000F6AD3">
              <w:t>AAAAAA</w:t>
            </w:r>
          </w:p>
        </w:tc>
        <w:tc>
          <w:tcPr>
            <w:tcW w:w="2090" w:type="dxa"/>
          </w:tcPr>
          <w:p w14:paraId="2E4778BC" w14:textId="77777777" w:rsidR="00D10B59" w:rsidRDefault="000F6AD3" w:rsidP="00456F78">
            <w:r>
              <w:t>Log on, with ‘</w:t>
            </w:r>
            <w:r w:rsidRPr="000F6AD3">
              <w:t>Regular User Menu</w:t>
            </w:r>
            <w:r>
              <w:t>’ caption</w:t>
            </w:r>
          </w:p>
        </w:tc>
        <w:tc>
          <w:tcPr>
            <w:tcW w:w="1211" w:type="dxa"/>
          </w:tcPr>
          <w:p w14:paraId="06EF9E70" w14:textId="77777777" w:rsidR="00D10B59" w:rsidRDefault="008734F0" w:rsidP="00456F78">
            <w:r>
              <w:t>Pass</w:t>
            </w:r>
          </w:p>
        </w:tc>
      </w:tr>
      <w:tr w:rsidR="00D10B59" w14:paraId="6D562B69" w14:textId="77777777" w:rsidTr="000F6AD3">
        <w:tc>
          <w:tcPr>
            <w:tcW w:w="701" w:type="dxa"/>
          </w:tcPr>
          <w:p w14:paraId="13EE34EC" w14:textId="77777777" w:rsidR="00D10B59" w:rsidRDefault="00D10B59" w:rsidP="00456F78">
            <w:r>
              <w:t>2</w:t>
            </w:r>
          </w:p>
        </w:tc>
        <w:tc>
          <w:tcPr>
            <w:tcW w:w="2050" w:type="dxa"/>
          </w:tcPr>
          <w:p w14:paraId="3470EB19" w14:textId="77777777" w:rsidR="00D10B59" w:rsidRDefault="000F6AD3" w:rsidP="000F6AD3">
            <w:r>
              <w:t>Logging in with valid username and password (Admin)</w:t>
            </w:r>
          </w:p>
        </w:tc>
        <w:tc>
          <w:tcPr>
            <w:tcW w:w="2244" w:type="dxa"/>
          </w:tcPr>
          <w:p w14:paraId="6AF7DBBF" w14:textId="77777777" w:rsidR="00D10B59" w:rsidRDefault="000F6AD3" w:rsidP="00456F78">
            <w:r>
              <w:t>BBBBBBB/</w:t>
            </w:r>
          </w:p>
          <w:p w14:paraId="41B61B08" w14:textId="77777777" w:rsidR="000F6AD3" w:rsidRDefault="000F6AD3" w:rsidP="00456F78">
            <w:r>
              <w:t>BBBBBBB</w:t>
            </w:r>
          </w:p>
        </w:tc>
        <w:tc>
          <w:tcPr>
            <w:tcW w:w="2090" w:type="dxa"/>
          </w:tcPr>
          <w:p w14:paraId="0237EA6F" w14:textId="77777777" w:rsidR="00D10B59" w:rsidRDefault="000F6AD3" w:rsidP="000F6AD3">
            <w:r>
              <w:t>Log on, with ‘</w:t>
            </w:r>
            <w:r w:rsidRPr="000F6AD3">
              <w:t>Administrator Menu</w:t>
            </w:r>
            <w:r>
              <w:t>’</w:t>
            </w:r>
            <w:r w:rsidRPr="000F6AD3">
              <w:t xml:space="preserve"> </w:t>
            </w:r>
            <w:r>
              <w:t>caption</w:t>
            </w:r>
          </w:p>
        </w:tc>
        <w:tc>
          <w:tcPr>
            <w:tcW w:w="1211" w:type="dxa"/>
          </w:tcPr>
          <w:p w14:paraId="362966B6" w14:textId="77777777" w:rsidR="00D10B59" w:rsidRDefault="00734660" w:rsidP="00456F78">
            <w:r>
              <w:t>Pass</w:t>
            </w:r>
          </w:p>
        </w:tc>
      </w:tr>
      <w:tr w:rsidR="00D10B59" w14:paraId="7B62036F" w14:textId="77777777" w:rsidTr="000F6AD3">
        <w:tc>
          <w:tcPr>
            <w:tcW w:w="701" w:type="dxa"/>
          </w:tcPr>
          <w:p w14:paraId="1DCC3D14" w14:textId="77777777" w:rsidR="00D10B59" w:rsidRDefault="00D10B59" w:rsidP="00456F78">
            <w:r>
              <w:t>3</w:t>
            </w:r>
          </w:p>
        </w:tc>
        <w:tc>
          <w:tcPr>
            <w:tcW w:w="2050" w:type="dxa"/>
          </w:tcPr>
          <w:p w14:paraId="3F4FEB54" w14:textId="12D05DE2" w:rsidR="00D10B59" w:rsidRDefault="000F6AD3" w:rsidP="000F6AD3">
            <w:r>
              <w:t>Logging in with invalid username</w:t>
            </w:r>
            <w:r w:rsidR="00795991">
              <w:t xml:space="preserve"> (boundary)</w:t>
            </w:r>
          </w:p>
        </w:tc>
        <w:tc>
          <w:tcPr>
            <w:tcW w:w="2244" w:type="dxa"/>
          </w:tcPr>
          <w:p w14:paraId="7803BECB" w14:textId="77777777" w:rsidR="00D10B59" w:rsidRDefault="000F6AD3" w:rsidP="000F6AD3">
            <w:r>
              <w:t>A/AAAAAAA or bbbbbbb/BBBBBBB or @/CCCCCCC</w:t>
            </w:r>
          </w:p>
        </w:tc>
        <w:tc>
          <w:tcPr>
            <w:tcW w:w="2090" w:type="dxa"/>
          </w:tcPr>
          <w:p w14:paraId="42BB6450" w14:textId="77777777" w:rsidR="00D10B59" w:rsidRDefault="000F6AD3" w:rsidP="00456F78">
            <w:r>
              <w:t>Log on fail, raise error message</w:t>
            </w:r>
          </w:p>
        </w:tc>
        <w:tc>
          <w:tcPr>
            <w:tcW w:w="1211" w:type="dxa"/>
          </w:tcPr>
          <w:p w14:paraId="2A042090" w14:textId="77777777" w:rsidR="00D10B59" w:rsidRDefault="00734660" w:rsidP="00456F78">
            <w:r>
              <w:t>Pass</w:t>
            </w:r>
          </w:p>
        </w:tc>
      </w:tr>
      <w:tr w:rsidR="000F6AD3" w14:paraId="1B7EF70B" w14:textId="77777777" w:rsidTr="000F6AD3">
        <w:tc>
          <w:tcPr>
            <w:tcW w:w="701" w:type="dxa"/>
          </w:tcPr>
          <w:p w14:paraId="7A2AB255" w14:textId="77777777" w:rsidR="000F6AD3" w:rsidRDefault="000F6AD3" w:rsidP="000F6AD3">
            <w:r>
              <w:lastRenderedPageBreak/>
              <w:t>4</w:t>
            </w:r>
          </w:p>
        </w:tc>
        <w:tc>
          <w:tcPr>
            <w:tcW w:w="2050" w:type="dxa"/>
          </w:tcPr>
          <w:p w14:paraId="53084E34" w14:textId="77777777" w:rsidR="000F6AD3" w:rsidRDefault="000F6AD3" w:rsidP="000F6AD3">
            <w:r>
              <w:t>Logging in with invalid password</w:t>
            </w:r>
          </w:p>
        </w:tc>
        <w:tc>
          <w:tcPr>
            <w:tcW w:w="2244" w:type="dxa"/>
          </w:tcPr>
          <w:p w14:paraId="00AD0D51" w14:textId="77777777" w:rsidR="000F6AD3" w:rsidRDefault="000F6AD3" w:rsidP="000F6AD3">
            <w:r>
              <w:t>AAAAAAA/A or BBBBBBB/bbbbbbb or CCCCCCC/c</w:t>
            </w:r>
          </w:p>
        </w:tc>
        <w:tc>
          <w:tcPr>
            <w:tcW w:w="2090" w:type="dxa"/>
          </w:tcPr>
          <w:p w14:paraId="09E48989" w14:textId="77777777" w:rsidR="000F6AD3" w:rsidRDefault="000F6AD3" w:rsidP="000F6AD3">
            <w:r>
              <w:t>Log on fail, raise error message</w:t>
            </w:r>
          </w:p>
        </w:tc>
        <w:tc>
          <w:tcPr>
            <w:tcW w:w="1211" w:type="dxa"/>
          </w:tcPr>
          <w:p w14:paraId="1F7D0D96" w14:textId="77777777" w:rsidR="000F6AD3" w:rsidRDefault="00734660" w:rsidP="000F6AD3">
            <w:r>
              <w:t>Pass</w:t>
            </w:r>
          </w:p>
        </w:tc>
      </w:tr>
      <w:tr w:rsidR="000F6AD3" w14:paraId="78423FB2" w14:textId="77777777" w:rsidTr="000F6AD3">
        <w:tc>
          <w:tcPr>
            <w:tcW w:w="701" w:type="dxa"/>
          </w:tcPr>
          <w:p w14:paraId="70D81E06" w14:textId="77777777" w:rsidR="000F6AD3" w:rsidRDefault="000F6AD3" w:rsidP="000F6AD3">
            <w:r>
              <w:t>5</w:t>
            </w:r>
          </w:p>
        </w:tc>
        <w:tc>
          <w:tcPr>
            <w:tcW w:w="2050" w:type="dxa"/>
          </w:tcPr>
          <w:p w14:paraId="2E04B724" w14:textId="38A9E43F" w:rsidR="000F6AD3" w:rsidRDefault="000F6AD3" w:rsidP="000F6AD3">
            <w:r>
              <w:t>Logging in with blank input</w:t>
            </w:r>
            <w:r w:rsidR="00795991">
              <w:t xml:space="preserve"> (abnormal)</w:t>
            </w:r>
          </w:p>
        </w:tc>
        <w:tc>
          <w:tcPr>
            <w:tcW w:w="2244" w:type="dxa"/>
          </w:tcPr>
          <w:p w14:paraId="05F2B1FB" w14:textId="77777777" w:rsidR="000F6AD3" w:rsidRDefault="000F6AD3" w:rsidP="000F6AD3">
            <w:r>
              <w:t>‘’</w:t>
            </w:r>
          </w:p>
        </w:tc>
        <w:tc>
          <w:tcPr>
            <w:tcW w:w="2090" w:type="dxa"/>
          </w:tcPr>
          <w:p w14:paraId="4AA28BC0" w14:textId="77777777" w:rsidR="000F6AD3" w:rsidRDefault="000F6AD3" w:rsidP="000F6AD3">
            <w:r>
              <w:t>Log on fail, raise error message</w:t>
            </w:r>
          </w:p>
        </w:tc>
        <w:tc>
          <w:tcPr>
            <w:tcW w:w="1211" w:type="dxa"/>
          </w:tcPr>
          <w:p w14:paraId="58D82CF9" w14:textId="77777777" w:rsidR="000F6AD3" w:rsidRDefault="00734660" w:rsidP="000F6AD3">
            <w:r>
              <w:t>Pass</w:t>
            </w:r>
          </w:p>
        </w:tc>
      </w:tr>
    </w:tbl>
    <w:p w14:paraId="20927771" w14:textId="77777777" w:rsidR="00456F78" w:rsidRPr="00456F78" w:rsidRDefault="00456F78" w:rsidP="00456F78"/>
    <w:p w14:paraId="2DFCF38F" w14:textId="77777777" w:rsidR="008734F0" w:rsidRDefault="008734F0" w:rsidP="00E9565F">
      <w:pPr>
        <w:rPr>
          <w:noProof/>
          <w:lang w:eastAsia="en-GB"/>
        </w:rPr>
      </w:pPr>
    </w:p>
    <w:p w14:paraId="5C186FB1" w14:textId="77777777" w:rsidR="00E9565F" w:rsidRDefault="000F6AD3" w:rsidP="00E9565F">
      <w:r>
        <w:t>Test 1 evidence:</w:t>
      </w:r>
    </w:p>
    <w:p w14:paraId="3081C2BA" w14:textId="77777777" w:rsidR="008734F0" w:rsidRDefault="008734F0" w:rsidP="00E9565F">
      <w:r>
        <w:rPr>
          <w:noProof/>
          <w:lang w:eastAsia="en-GB"/>
        </w:rPr>
        <mc:AlternateContent>
          <mc:Choice Requires="wpg">
            <w:drawing>
              <wp:anchor distT="0" distB="0" distL="114300" distR="114300" simplePos="0" relativeHeight="251641856" behindDoc="0" locked="0" layoutInCell="1" allowOverlap="1" wp14:anchorId="7835DAB6" wp14:editId="0B347F13">
                <wp:simplePos x="0" y="0"/>
                <wp:positionH relativeFrom="column">
                  <wp:posOffset>0</wp:posOffset>
                </wp:positionH>
                <wp:positionV relativeFrom="paragraph">
                  <wp:posOffset>169545</wp:posOffset>
                </wp:positionV>
                <wp:extent cx="5905500" cy="2667000"/>
                <wp:effectExtent l="19050" t="19050" r="19050" b="19050"/>
                <wp:wrapNone/>
                <wp:docPr id="5" name="Group 5"/>
                <wp:cNvGraphicFramePr/>
                <a:graphic xmlns:a="http://schemas.openxmlformats.org/drawingml/2006/main">
                  <a:graphicData uri="http://schemas.microsoft.com/office/word/2010/wordprocessingGroup">
                    <wpg:wgp>
                      <wpg:cNvGrpSpPr/>
                      <wpg:grpSpPr>
                        <a:xfrm>
                          <a:off x="0" y="0"/>
                          <a:ext cx="5905500" cy="2667000"/>
                          <a:chOff x="0" y="0"/>
                          <a:chExt cx="5905500" cy="2667000"/>
                        </a:xfrm>
                      </wpg:grpSpPr>
                      <pic:pic xmlns:pic="http://schemas.openxmlformats.org/drawingml/2006/picture">
                        <pic:nvPicPr>
                          <pic:cNvPr id="1" name="Picture 1"/>
                          <pic:cNvPicPr>
                            <a:picLocks noChangeAspect="1"/>
                          </pic:cNvPicPr>
                        </pic:nvPicPr>
                        <pic:blipFill rotWithShape="1">
                          <a:blip r:embed="rId7"/>
                          <a:srcRect r="42030" b="51344"/>
                          <a:stretch/>
                        </pic:blipFill>
                        <pic:spPr bwMode="auto">
                          <a:xfrm>
                            <a:off x="0" y="0"/>
                            <a:ext cx="3057525" cy="133350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8"/>
                          <a:srcRect r="42030" b="69416"/>
                          <a:stretch/>
                        </pic:blipFill>
                        <pic:spPr bwMode="auto">
                          <a:xfrm>
                            <a:off x="0" y="1828800"/>
                            <a:ext cx="3057525" cy="838200"/>
                          </a:xfrm>
                          <a:prstGeom prst="rect">
                            <a:avLst/>
                          </a:prstGeom>
                          <a:ln>
                            <a:solidFill>
                              <a:schemeClr val="tx1"/>
                            </a:solidFill>
                          </a:ln>
                          <a:extLst>
                            <a:ext uri="{53640926-AAD7-44D8-BBD7-CCE9431645EC}">
                              <a14:shadowObscured xmlns:a14="http://schemas.microsoft.com/office/drawing/2010/main"/>
                            </a:ext>
                          </a:extLst>
                        </pic:spPr>
                      </pic:pic>
                      <wps:wsp>
                        <wps:cNvPr id="3" name="Straight Arrow Connector 3"/>
                        <wps:cNvCnPr/>
                        <wps:spPr>
                          <a:xfrm>
                            <a:off x="1371600" y="1352550"/>
                            <a:ext cx="0"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Text Box 4"/>
                        <wps:cNvSpPr txBox="1"/>
                        <wps:spPr>
                          <a:xfrm>
                            <a:off x="3133725" y="0"/>
                            <a:ext cx="2771775" cy="1000125"/>
                          </a:xfrm>
                          <a:prstGeom prst="rect">
                            <a:avLst/>
                          </a:prstGeom>
                          <a:solidFill>
                            <a:schemeClr val="lt1"/>
                          </a:solidFill>
                          <a:ln w="6350">
                            <a:solidFill>
                              <a:schemeClr val="tx1"/>
                            </a:solidFill>
                          </a:ln>
                        </wps:spPr>
                        <wps:txbx>
                          <w:txbxContent>
                            <w:p w14:paraId="031441FB" w14:textId="77777777" w:rsidR="006929D3" w:rsidRDefault="006929D3">
                              <w:r>
                                <w:t>Test 1 successful, with the main menu form showing the correct caption. Note that the password entry is masked in the program. The letters are only shown for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35DAB6" id="Group 5" o:spid="_x0000_s1026" style="position:absolute;margin-left:0;margin-top:13.35pt;width:465pt;height:210pt;z-index:251641856" coordsize="59055,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0575;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" stroked="t" strokecolor="black [3213]">
                  <v:imagedata r:id="rId9" o:title="" cropbottom="33649f" cropright="27545f"/>
                  <v:path arrowok="t"/>
                </v:shape>
                <v:shape id="Picture 2" o:spid="_x0000_s1028" type="#_x0000_t75" style="position:absolute;top:18288;width:30575;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" stroked="t" strokecolor="black [3213]">
                  <v:imagedata r:id="rId10" o:title="" cropbottom="45492f" cropright="27545f"/>
                  <v:path arrowok="t"/>
                </v:shape>
                <v:shapetype id="_x0000_t32" coordsize="21600,21600" o:spt="32" o:oned="t" path="m,l21600,21600e" filled="f">
                  <v:path arrowok="t" fillok="f" o:connecttype="none"/>
                  <o:lock v:ext="edit" shapetype="t"/>
                </v:shapetype>
                <v:shape id="Straight Arrow Connector 3" o:spid="_x0000_s1029" type="#_x0000_t32" style="position:absolute;left:13716;top:13525;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" strokecolor="black [3213]" strokeweight=".5pt">
                  <v:stroke endarrow="block" joinstyle="miter"/>
                </v:shape>
                <v:shapetype id="_x0000_t202" coordsize="21600,21600" o:spt="202" path="m,l,21600r21600,l21600,xe">
                  <v:stroke joinstyle="miter"/>
                  <v:path gradientshapeok="t" o:connecttype="rect"/>
                </v:shapetype>
                <v:shape id="Text Box 4" o:spid="_x0000_s1030" type="#_x0000_t202" style="position:absolute;left:31337;width:27718;height:1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" fillcolor="white [3201]" strokecolor="black [3213]" strokeweight=".5pt">
                  <v:textbox>
                    <w:txbxContent>
                      <w:p w14:paraId="031441FB" w14:textId="77777777" w:rsidR="006929D3" w:rsidRDefault="006929D3">
                        <w:r>
                          <w:t>Test 1 successful, with the main menu form showing the correct caption. Note that the password entry is masked in the program. The letters are only shown for testing purposes.</w:t>
                        </w:r>
                      </w:p>
                    </w:txbxContent>
                  </v:textbox>
                </v:shape>
              </v:group>
            </w:pict>
          </mc:Fallback>
        </mc:AlternateContent>
      </w:r>
    </w:p>
    <w:p w14:paraId="7D1822D9" w14:textId="77777777" w:rsidR="008734F0" w:rsidRPr="008734F0" w:rsidRDefault="008734F0" w:rsidP="008734F0"/>
    <w:p w14:paraId="21FDD166" w14:textId="77777777" w:rsidR="008734F0" w:rsidRPr="008734F0" w:rsidRDefault="008734F0" w:rsidP="008734F0"/>
    <w:p w14:paraId="2157058E" w14:textId="77777777" w:rsidR="008734F0" w:rsidRPr="008734F0" w:rsidRDefault="008734F0" w:rsidP="008734F0"/>
    <w:p w14:paraId="227CE7B6" w14:textId="77777777" w:rsidR="008734F0" w:rsidRPr="008734F0" w:rsidRDefault="008734F0" w:rsidP="008734F0"/>
    <w:p w14:paraId="2CD203C4" w14:textId="77777777" w:rsidR="008734F0" w:rsidRPr="008734F0" w:rsidRDefault="008734F0" w:rsidP="008734F0"/>
    <w:p w14:paraId="0FE73718" w14:textId="77777777" w:rsidR="008734F0" w:rsidRPr="008734F0" w:rsidRDefault="008734F0" w:rsidP="008734F0"/>
    <w:p w14:paraId="343952BC" w14:textId="77777777" w:rsidR="008734F0" w:rsidRPr="008734F0" w:rsidRDefault="008734F0" w:rsidP="008734F0"/>
    <w:p w14:paraId="1627C6EC" w14:textId="77777777" w:rsidR="008734F0" w:rsidRPr="008734F0" w:rsidRDefault="008734F0" w:rsidP="008734F0"/>
    <w:p w14:paraId="0F07104C" w14:textId="77777777" w:rsidR="008734F0" w:rsidRPr="008734F0" w:rsidRDefault="008734F0" w:rsidP="008734F0"/>
    <w:p w14:paraId="1D08EECE" w14:textId="77777777" w:rsidR="008734F0" w:rsidRPr="008734F0" w:rsidRDefault="008734F0" w:rsidP="008734F0"/>
    <w:p w14:paraId="7ABE1B57" w14:textId="77777777" w:rsidR="008734F0" w:rsidRPr="008734F0" w:rsidRDefault="008734F0" w:rsidP="008734F0"/>
    <w:p w14:paraId="6A2BD5E2" w14:textId="77777777" w:rsidR="008734F0" w:rsidRPr="008734F0" w:rsidRDefault="008734F0" w:rsidP="008734F0"/>
    <w:p w14:paraId="2EB933EB" w14:textId="77777777" w:rsidR="008734F0" w:rsidRPr="008734F0" w:rsidRDefault="008734F0" w:rsidP="008734F0"/>
    <w:p w14:paraId="120978AB" w14:textId="77777777" w:rsidR="008734F0" w:rsidRPr="008734F0" w:rsidRDefault="008734F0" w:rsidP="008734F0"/>
    <w:p w14:paraId="1066F7BD" w14:textId="77777777" w:rsidR="008734F0" w:rsidRDefault="008734F0" w:rsidP="008734F0"/>
    <w:p w14:paraId="593AC94D" w14:textId="77777777" w:rsidR="008734F0" w:rsidRDefault="008734F0" w:rsidP="008734F0"/>
    <w:p w14:paraId="3F497F4A" w14:textId="77777777" w:rsidR="000F6AD3" w:rsidRDefault="008734F0" w:rsidP="008734F0">
      <w:pPr>
        <w:tabs>
          <w:tab w:val="left" w:pos="1185"/>
        </w:tabs>
      </w:pPr>
      <w:r>
        <w:t>Test 2 evidence:</w:t>
      </w:r>
    </w:p>
    <w:p w14:paraId="01A51E71" w14:textId="77777777" w:rsidR="008734F0" w:rsidRDefault="008734F0" w:rsidP="008734F0">
      <w:pPr>
        <w:tabs>
          <w:tab w:val="left" w:pos="1185"/>
        </w:tabs>
      </w:pPr>
      <w:r>
        <w:rPr>
          <w:noProof/>
          <w:lang w:eastAsia="en-GB"/>
        </w:rPr>
        <mc:AlternateContent>
          <mc:Choice Requires="wpg">
            <w:drawing>
              <wp:anchor distT="0" distB="0" distL="114300" distR="114300" simplePos="0" relativeHeight="251649024" behindDoc="0" locked="0" layoutInCell="1" allowOverlap="1" wp14:anchorId="3B61AA18" wp14:editId="77FBC1F5">
                <wp:simplePos x="0" y="0"/>
                <wp:positionH relativeFrom="column">
                  <wp:posOffset>0</wp:posOffset>
                </wp:positionH>
                <wp:positionV relativeFrom="paragraph">
                  <wp:posOffset>168275</wp:posOffset>
                </wp:positionV>
                <wp:extent cx="5905500" cy="2657475"/>
                <wp:effectExtent l="19050" t="19050" r="19050" b="28575"/>
                <wp:wrapNone/>
                <wp:docPr id="14" name="Group 14"/>
                <wp:cNvGraphicFramePr/>
                <a:graphic xmlns:a="http://schemas.openxmlformats.org/drawingml/2006/main">
                  <a:graphicData uri="http://schemas.microsoft.com/office/word/2010/wordprocessingGroup">
                    <wpg:wgp>
                      <wpg:cNvGrpSpPr/>
                      <wpg:grpSpPr>
                        <a:xfrm>
                          <a:off x="0" y="0"/>
                          <a:ext cx="5905500" cy="2657475"/>
                          <a:chOff x="0" y="0"/>
                          <a:chExt cx="5905500" cy="2657475"/>
                        </a:xfrm>
                      </wpg:grpSpPr>
                      <pic:pic xmlns:pic="http://schemas.openxmlformats.org/drawingml/2006/picture">
                        <pic:nvPicPr>
                          <pic:cNvPr id="13" name="Picture 13"/>
                          <pic:cNvPicPr>
                            <a:picLocks noChangeAspect="1"/>
                          </pic:cNvPicPr>
                        </pic:nvPicPr>
                        <pic:blipFill rotWithShape="1">
                          <a:blip r:embed="rId11"/>
                          <a:srcRect t="-1" r="41849" b="69764"/>
                          <a:stretch/>
                        </pic:blipFill>
                        <pic:spPr bwMode="auto">
                          <a:xfrm>
                            <a:off x="0" y="1828800"/>
                            <a:ext cx="3067050" cy="82867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12"/>
                          <a:srcRect r="42391" b="49553"/>
                          <a:stretch/>
                        </pic:blipFill>
                        <pic:spPr bwMode="auto">
                          <a:xfrm>
                            <a:off x="0" y="0"/>
                            <a:ext cx="3038475" cy="1323975"/>
                          </a:xfrm>
                          <a:prstGeom prst="rect">
                            <a:avLst/>
                          </a:prstGeom>
                          <a:ln>
                            <a:solidFill>
                              <a:schemeClr val="tx1"/>
                            </a:solidFill>
                          </a:ln>
                          <a:extLst>
                            <a:ext uri="{53640926-AAD7-44D8-BBD7-CCE9431645EC}">
                              <a14:shadowObscured xmlns:a14="http://schemas.microsoft.com/office/drawing/2010/main"/>
                            </a:ext>
                          </a:extLst>
                        </pic:spPr>
                      </pic:pic>
                      <wps:wsp>
                        <wps:cNvPr id="10" name="Straight Arrow Connector 10"/>
                        <wps:cNvCnPr/>
                        <wps:spPr>
                          <a:xfrm>
                            <a:off x="1371600" y="1352550"/>
                            <a:ext cx="0"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3133725" y="0"/>
                            <a:ext cx="2771775" cy="504825"/>
                          </a:xfrm>
                          <a:prstGeom prst="rect">
                            <a:avLst/>
                          </a:prstGeom>
                          <a:solidFill>
                            <a:schemeClr val="lt1"/>
                          </a:solidFill>
                          <a:ln w="6350">
                            <a:solidFill>
                              <a:schemeClr val="tx1"/>
                            </a:solidFill>
                          </a:ln>
                        </wps:spPr>
                        <wps:txbx>
                          <w:txbxContent>
                            <w:p w14:paraId="52763AF7" w14:textId="77777777" w:rsidR="006929D3" w:rsidRDefault="006929D3" w:rsidP="008734F0">
                              <w:r>
                                <w:t xml:space="preserve">Test 2 successful, with the main menu form showing the correct caption.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61AA18" id="Group 14" o:spid="_x0000_s1031" style="position:absolute;margin-left:0;margin-top:13.25pt;width:465pt;height:209.25pt;z-index:251649024" coordsize="59055,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">
                <v:shape id="Picture 13" o:spid="_x0000_s1032" type="#_x0000_t75" style="position:absolute;top:18288;width:30670;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" stroked="t" strokecolor="black [3213]">
                  <v:imagedata r:id="rId13" o:title="" croptop="-1f" cropbottom="45721f" cropright="27426f"/>
                  <v:path arrowok="t"/>
                </v:shape>
                <v:shape id="Picture 12" o:spid="_x0000_s1033" type="#_x0000_t75" style="position:absolute;width:30384;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" stroked="t" strokecolor="black [3213]">
                  <v:imagedata r:id="rId14" o:title="" cropbottom="32475f" cropright="27781f"/>
                  <v:path arrowok="t"/>
                </v:shape>
                <v:shape id="Straight Arrow Connector 10" o:spid="_x0000_s1034" type="#_x0000_t32" style="position:absolute;left:13716;top:13525;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Text Box 11" o:spid="_x0000_s1035" type="#_x0000_t202" style="position:absolute;left:31337;width:2771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" fillcolor="white [3201]" strokecolor="black [3213]" strokeweight=".5pt">
                  <v:textbox>
                    <w:txbxContent>
                      <w:p w14:paraId="52763AF7" w14:textId="77777777" w:rsidR="006929D3" w:rsidRDefault="006929D3" w:rsidP="008734F0">
                        <w:r>
                          <w:t xml:space="preserve">Test 2 successful, with the main menu form showing the correct caption. </w:t>
                        </w:r>
                      </w:p>
                    </w:txbxContent>
                  </v:textbox>
                </v:shape>
              </v:group>
            </w:pict>
          </mc:Fallback>
        </mc:AlternateContent>
      </w:r>
    </w:p>
    <w:p w14:paraId="368D7F63" w14:textId="77777777" w:rsidR="008734F0" w:rsidRPr="008734F0" w:rsidRDefault="008734F0" w:rsidP="008734F0"/>
    <w:p w14:paraId="6D5CC47E" w14:textId="77777777" w:rsidR="008734F0" w:rsidRPr="008734F0" w:rsidRDefault="008734F0" w:rsidP="008734F0"/>
    <w:p w14:paraId="1AEAFEAD" w14:textId="77777777" w:rsidR="008734F0" w:rsidRPr="008734F0" w:rsidRDefault="008734F0" w:rsidP="008734F0"/>
    <w:p w14:paraId="4438F1B6" w14:textId="77777777" w:rsidR="008734F0" w:rsidRPr="008734F0" w:rsidRDefault="008734F0" w:rsidP="008734F0"/>
    <w:p w14:paraId="579DBC2A" w14:textId="77777777" w:rsidR="008734F0" w:rsidRPr="008734F0" w:rsidRDefault="008734F0" w:rsidP="008734F0"/>
    <w:p w14:paraId="59488A6C" w14:textId="77777777" w:rsidR="008734F0" w:rsidRPr="008734F0" w:rsidRDefault="008734F0" w:rsidP="008734F0"/>
    <w:p w14:paraId="4EF3320B" w14:textId="77777777" w:rsidR="008734F0" w:rsidRPr="008734F0" w:rsidRDefault="008734F0" w:rsidP="008734F0"/>
    <w:p w14:paraId="62D39D8C" w14:textId="77777777" w:rsidR="008734F0" w:rsidRPr="008734F0" w:rsidRDefault="008734F0" w:rsidP="008734F0"/>
    <w:p w14:paraId="6B4FDD9F" w14:textId="77777777" w:rsidR="008734F0" w:rsidRPr="008734F0" w:rsidRDefault="008734F0" w:rsidP="008734F0"/>
    <w:p w14:paraId="71F60DD3" w14:textId="77777777" w:rsidR="008734F0" w:rsidRPr="008734F0" w:rsidRDefault="008734F0" w:rsidP="008734F0"/>
    <w:p w14:paraId="077D5B9B" w14:textId="77777777" w:rsidR="008734F0" w:rsidRPr="008734F0" w:rsidRDefault="008734F0" w:rsidP="008734F0"/>
    <w:p w14:paraId="6F2FF7D6" w14:textId="77777777" w:rsidR="008734F0" w:rsidRPr="008734F0" w:rsidRDefault="008734F0" w:rsidP="008734F0"/>
    <w:p w14:paraId="1E43C53B" w14:textId="77777777" w:rsidR="008734F0" w:rsidRPr="008734F0" w:rsidRDefault="008734F0" w:rsidP="008734F0"/>
    <w:p w14:paraId="28F21EE8" w14:textId="77777777" w:rsidR="008734F0" w:rsidRDefault="008734F0" w:rsidP="008734F0"/>
    <w:p w14:paraId="6B988624" w14:textId="77777777" w:rsidR="008734F0" w:rsidRPr="008734F0" w:rsidRDefault="008734F0" w:rsidP="008734F0"/>
    <w:p w14:paraId="555F0771" w14:textId="77777777" w:rsidR="008734F0" w:rsidRDefault="008734F0" w:rsidP="008734F0"/>
    <w:p w14:paraId="39AD5756" w14:textId="77777777" w:rsidR="008734F0" w:rsidRDefault="008734F0" w:rsidP="008734F0">
      <w:pPr>
        <w:tabs>
          <w:tab w:val="left" w:pos="1185"/>
        </w:tabs>
      </w:pPr>
    </w:p>
    <w:p w14:paraId="49FC5D8D" w14:textId="77777777" w:rsidR="008734F0" w:rsidRDefault="008734F0" w:rsidP="008734F0">
      <w:pPr>
        <w:tabs>
          <w:tab w:val="left" w:pos="1185"/>
        </w:tabs>
      </w:pPr>
    </w:p>
    <w:p w14:paraId="719DC5DB" w14:textId="77777777" w:rsidR="008734F0" w:rsidRDefault="008734F0" w:rsidP="008734F0">
      <w:pPr>
        <w:tabs>
          <w:tab w:val="left" w:pos="1185"/>
        </w:tabs>
      </w:pPr>
    </w:p>
    <w:p w14:paraId="4CBC6861" w14:textId="77777777" w:rsidR="008734F0" w:rsidRDefault="008734F0" w:rsidP="008734F0">
      <w:pPr>
        <w:tabs>
          <w:tab w:val="left" w:pos="1185"/>
        </w:tabs>
      </w:pPr>
    </w:p>
    <w:p w14:paraId="72FD3AF6" w14:textId="77777777" w:rsidR="008734F0" w:rsidRDefault="008734F0" w:rsidP="008734F0">
      <w:pPr>
        <w:tabs>
          <w:tab w:val="left" w:pos="1185"/>
        </w:tabs>
      </w:pPr>
    </w:p>
    <w:p w14:paraId="77CBD484" w14:textId="77777777" w:rsidR="008734F0" w:rsidRDefault="008734F0" w:rsidP="008734F0">
      <w:pPr>
        <w:tabs>
          <w:tab w:val="left" w:pos="1185"/>
        </w:tabs>
      </w:pPr>
    </w:p>
    <w:p w14:paraId="0B7ADDCC" w14:textId="77777777" w:rsidR="008734F0" w:rsidRDefault="008734F0" w:rsidP="008734F0">
      <w:pPr>
        <w:tabs>
          <w:tab w:val="left" w:pos="1185"/>
        </w:tabs>
      </w:pPr>
      <w:r>
        <w:lastRenderedPageBreak/>
        <w:t>Test 3 evidence:</w:t>
      </w:r>
    </w:p>
    <w:p w14:paraId="039B93E9" w14:textId="77777777" w:rsidR="008734F0" w:rsidRPr="008734F0" w:rsidRDefault="00734660" w:rsidP="008734F0">
      <w:pPr>
        <w:tabs>
          <w:tab w:val="left" w:pos="1185"/>
        </w:tabs>
      </w:pPr>
      <w:r>
        <w:rPr>
          <w:noProof/>
          <w:lang w:eastAsia="en-GB"/>
        </w:rPr>
        <mc:AlternateContent>
          <mc:Choice Requires="wpg">
            <w:drawing>
              <wp:anchor distT="0" distB="0" distL="114300" distR="114300" simplePos="0" relativeHeight="251654144" behindDoc="0" locked="0" layoutInCell="1" allowOverlap="1" wp14:anchorId="6FFED1B7" wp14:editId="104CCDD7">
                <wp:simplePos x="0" y="0"/>
                <wp:positionH relativeFrom="column">
                  <wp:posOffset>0</wp:posOffset>
                </wp:positionH>
                <wp:positionV relativeFrom="paragraph">
                  <wp:posOffset>148591</wp:posOffset>
                </wp:positionV>
                <wp:extent cx="5915025" cy="2926080"/>
                <wp:effectExtent l="19050" t="0" r="28575" b="26670"/>
                <wp:wrapNone/>
                <wp:docPr id="22" name="Group 22"/>
                <wp:cNvGraphicFramePr/>
                <a:graphic xmlns:a="http://schemas.openxmlformats.org/drawingml/2006/main">
                  <a:graphicData uri="http://schemas.microsoft.com/office/word/2010/wordprocessingGroup">
                    <wpg:wgp>
                      <wpg:cNvGrpSpPr/>
                      <wpg:grpSpPr>
                        <a:xfrm>
                          <a:off x="0" y="0"/>
                          <a:ext cx="5915025" cy="2926080"/>
                          <a:chOff x="0" y="-19050"/>
                          <a:chExt cx="5915025" cy="2926080"/>
                        </a:xfrm>
                      </wpg:grpSpPr>
                      <pic:pic xmlns:pic="http://schemas.openxmlformats.org/drawingml/2006/picture">
                        <pic:nvPicPr>
                          <pic:cNvPr id="21" name="Picture 21"/>
                          <pic:cNvPicPr>
                            <a:picLocks noChangeAspect="1"/>
                          </pic:cNvPicPr>
                        </pic:nvPicPr>
                        <pic:blipFill>
                          <a:blip r:embed="rId15"/>
                          <a:stretch>
                            <a:fillRect/>
                          </a:stretch>
                        </pic:blipFill>
                        <pic:spPr>
                          <a:xfrm>
                            <a:off x="0" y="1819275"/>
                            <a:ext cx="3076575" cy="1087755"/>
                          </a:xfrm>
                          <a:prstGeom prst="rect">
                            <a:avLst/>
                          </a:prstGeom>
                          <a:ln>
                            <a:solidFill>
                              <a:schemeClr val="tx1"/>
                            </a:solidFill>
                          </a:ln>
                        </pic:spPr>
                      </pic:pic>
                      <pic:pic xmlns:pic="http://schemas.openxmlformats.org/drawingml/2006/picture">
                        <pic:nvPicPr>
                          <pic:cNvPr id="20" name="Picture 20"/>
                          <pic:cNvPicPr>
                            <a:picLocks noChangeAspect="1"/>
                          </pic:cNvPicPr>
                        </pic:nvPicPr>
                        <pic:blipFill rotWithShape="1">
                          <a:blip r:embed="rId16"/>
                          <a:srcRect r="42572" b="49915"/>
                          <a:stretch/>
                        </pic:blipFill>
                        <pic:spPr bwMode="auto">
                          <a:xfrm>
                            <a:off x="0" y="0"/>
                            <a:ext cx="3028950" cy="1314450"/>
                          </a:xfrm>
                          <a:prstGeom prst="rect">
                            <a:avLst/>
                          </a:prstGeom>
                          <a:ln>
                            <a:solidFill>
                              <a:schemeClr val="tx1"/>
                            </a:solidFill>
                          </a:ln>
                          <a:extLst>
                            <a:ext uri="{53640926-AAD7-44D8-BBD7-CCE9431645EC}">
                              <a14:shadowObscured xmlns:a14="http://schemas.microsoft.com/office/drawing/2010/main"/>
                            </a:ext>
                          </a:extLst>
                        </pic:spPr>
                      </pic:pic>
                      <wps:wsp>
                        <wps:cNvPr id="18" name="Straight Arrow Connector 18"/>
                        <wps:cNvCnPr/>
                        <wps:spPr>
                          <a:xfrm>
                            <a:off x="1371600" y="1352550"/>
                            <a:ext cx="0"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3143250" y="-19050"/>
                            <a:ext cx="2771775" cy="1333500"/>
                          </a:xfrm>
                          <a:prstGeom prst="rect">
                            <a:avLst/>
                          </a:prstGeom>
                          <a:solidFill>
                            <a:schemeClr val="lt1"/>
                          </a:solidFill>
                          <a:ln w="6350">
                            <a:solidFill>
                              <a:schemeClr val="tx1"/>
                            </a:solidFill>
                          </a:ln>
                        </wps:spPr>
                        <wps:txbx>
                          <w:txbxContent>
                            <w:p w14:paraId="30C1E511" w14:textId="77777777" w:rsidR="006929D3" w:rsidRDefault="006929D3" w:rsidP="008734F0">
                              <w:r>
                                <w:t xml:space="preserve">Test 3 successful, presenting the user with an error message and a description of the error. </w:t>
                              </w:r>
                              <w:r w:rsidRPr="00734660">
                                <w:rPr>
                                  <w:b/>
                                </w:rPr>
                                <w:t>However, this description does not offer common solutions to such an input error. For example, a user may not be aware that the username is case-sensitive.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ED1B7" id="Group 22" o:spid="_x0000_s1036" style="position:absolute;margin-left:0;margin-top:11.7pt;width:465.75pt;height:230.4pt;z-index:251654144;mso-width-relative:margin;mso-height-relative:margin" coordorigin=",-190" coordsize="59150,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">
                <v:shape id="Picture 21" o:spid="_x0000_s1037" type="#_x0000_t75" style="position:absolute;top:18192;width:30765;height:1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" stroked="t" strokecolor="black [3213]">
                  <v:imagedata r:id="rId17" o:title=""/>
                  <v:path arrowok="t"/>
                </v:shape>
                <v:shape id="Picture 20" o:spid="_x0000_s1038" type="#_x0000_t75" style="position:absolute;width:30289;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" stroked="t" strokecolor="black [3213]">
                  <v:imagedata r:id="rId18" o:title="" cropbottom="32712f" cropright="27900f"/>
                  <v:path arrowok="t"/>
                </v:shape>
                <v:shape id="Straight Arrow Connector 18" o:spid="_x0000_s1039" type="#_x0000_t32" style="position:absolute;left:13716;top:13525;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Text Box 19" o:spid="_x0000_s1040" type="#_x0000_t202" style="position:absolute;left:31432;top:-190;width:27718;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" fillcolor="white [3201]" strokecolor="black [3213]" strokeweight=".5pt">
                  <v:textbox>
                    <w:txbxContent>
                      <w:p w14:paraId="30C1E511" w14:textId="77777777" w:rsidR="006929D3" w:rsidRDefault="006929D3" w:rsidP="008734F0">
                        <w:r>
                          <w:t xml:space="preserve">Test 3 successful, presenting the user with an error message and a description of the error. </w:t>
                        </w:r>
                        <w:r w:rsidRPr="00734660">
                          <w:rPr>
                            <w:b/>
                          </w:rPr>
                          <w:t>However, this description does not offer common solutions to such an input error. For example, a user may not be aware that the username is case-sensitive.</w:t>
                        </w:r>
                      </w:p>
                    </w:txbxContent>
                  </v:textbox>
                </v:shape>
              </v:group>
            </w:pict>
          </mc:Fallback>
        </mc:AlternateContent>
      </w:r>
    </w:p>
    <w:p w14:paraId="0285F8FC" w14:textId="77777777" w:rsidR="00734660" w:rsidRDefault="00734660" w:rsidP="008734F0">
      <w:pPr>
        <w:tabs>
          <w:tab w:val="left" w:pos="2625"/>
        </w:tabs>
      </w:pPr>
    </w:p>
    <w:p w14:paraId="68AD9CE2" w14:textId="77777777" w:rsidR="00734660" w:rsidRPr="00734660" w:rsidRDefault="00734660" w:rsidP="00734660"/>
    <w:p w14:paraId="676872ED" w14:textId="77777777" w:rsidR="00734660" w:rsidRPr="00734660" w:rsidRDefault="00734660" w:rsidP="00734660"/>
    <w:p w14:paraId="2D0DE35D" w14:textId="77777777" w:rsidR="00734660" w:rsidRPr="00734660" w:rsidRDefault="00734660" w:rsidP="00734660"/>
    <w:p w14:paraId="08D82488" w14:textId="77777777" w:rsidR="00734660" w:rsidRPr="00734660" w:rsidRDefault="00734660" w:rsidP="00734660"/>
    <w:p w14:paraId="66FE1C4B" w14:textId="77777777" w:rsidR="00734660" w:rsidRPr="00734660" w:rsidRDefault="00734660" w:rsidP="00734660"/>
    <w:p w14:paraId="3D904D80" w14:textId="77777777" w:rsidR="00734660" w:rsidRPr="00734660" w:rsidRDefault="00734660" w:rsidP="00734660"/>
    <w:p w14:paraId="63FA02B0" w14:textId="77777777" w:rsidR="00734660" w:rsidRPr="00734660" w:rsidRDefault="00734660" w:rsidP="00734660"/>
    <w:p w14:paraId="0945F5F4" w14:textId="77777777" w:rsidR="00734660" w:rsidRPr="00734660" w:rsidRDefault="00734660" w:rsidP="00734660"/>
    <w:p w14:paraId="5BF94737" w14:textId="77777777" w:rsidR="00734660" w:rsidRPr="00734660" w:rsidRDefault="00734660" w:rsidP="00734660"/>
    <w:p w14:paraId="052DDDF4" w14:textId="77777777" w:rsidR="00734660" w:rsidRPr="00734660" w:rsidRDefault="00734660" w:rsidP="00734660"/>
    <w:p w14:paraId="4BA88C5E" w14:textId="77777777" w:rsidR="00734660" w:rsidRPr="00734660" w:rsidRDefault="00734660" w:rsidP="00734660"/>
    <w:p w14:paraId="1C1DCADE" w14:textId="77777777" w:rsidR="00734660" w:rsidRPr="00734660" w:rsidRDefault="00734660" w:rsidP="00734660"/>
    <w:p w14:paraId="3DFC5C86" w14:textId="77777777" w:rsidR="00734660" w:rsidRPr="00734660" w:rsidRDefault="00734660" w:rsidP="00734660"/>
    <w:p w14:paraId="15764B29" w14:textId="77777777" w:rsidR="00734660" w:rsidRPr="00734660" w:rsidRDefault="00734660" w:rsidP="00734660"/>
    <w:p w14:paraId="762E2C7F" w14:textId="77777777" w:rsidR="00734660" w:rsidRPr="00734660" w:rsidRDefault="00734660" w:rsidP="00734660"/>
    <w:p w14:paraId="646E04B6" w14:textId="77777777" w:rsidR="00734660" w:rsidRDefault="00734660" w:rsidP="00734660"/>
    <w:p w14:paraId="6BB7AEA1" w14:textId="77777777" w:rsidR="00734660" w:rsidRDefault="007E5FC0" w:rsidP="00734660">
      <w:r>
        <w:rPr>
          <w:noProof/>
          <w:lang w:eastAsia="en-GB"/>
        </w:rPr>
        <mc:AlternateContent>
          <mc:Choice Requires="wps">
            <w:drawing>
              <wp:anchor distT="0" distB="0" distL="114300" distR="114300" simplePos="0" relativeHeight="251656192" behindDoc="1" locked="0" layoutInCell="1" allowOverlap="1" wp14:anchorId="757FD44A" wp14:editId="6D817211">
                <wp:simplePos x="0" y="0"/>
                <wp:positionH relativeFrom="margin">
                  <wp:align>left</wp:align>
                </wp:positionH>
                <wp:positionV relativeFrom="paragraph">
                  <wp:posOffset>310515</wp:posOffset>
                </wp:positionV>
                <wp:extent cx="5486400" cy="5191125"/>
                <wp:effectExtent l="0" t="0" r="19050" b="28575"/>
                <wp:wrapTight wrapText="bothSides">
                  <wp:wrapPolygon edited="0">
                    <wp:start x="0" y="0"/>
                    <wp:lineTo x="0" y="21640"/>
                    <wp:lineTo x="21600" y="21640"/>
                    <wp:lineTo x="2160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486400" cy="5191125"/>
                        </a:xfrm>
                        <a:prstGeom prst="rect">
                          <a:avLst/>
                        </a:prstGeom>
                        <a:solidFill>
                          <a:schemeClr val="lt1"/>
                        </a:solidFill>
                        <a:ln w="6350">
                          <a:solidFill>
                            <a:prstClr val="black"/>
                          </a:solidFill>
                        </a:ln>
                      </wps:spPr>
                      <wps:txbx>
                        <w:txbxContent>
                          <w:p w14:paraId="7EEF8A76" w14:textId="77777777" w:rsidR="006929D3" w:rsidRPr="00734660" w:rsidRDefault="006929D3" w:rsidP="00734660">
                            <w:pPr>
                              <w:rPr>
                                <w:rFonts w:ascii="Lucida Console" w:hAnsi="Lucida Console"/>
                                <w:sz w:val="12"/>
                              </w:rPr>
                            </w:pPr>
                            <w:r w:rsidRPr="00734660">
                              <w:rPr>
                                <w:rFonts w:ascii="Lucida Console" w:hAnsi="Lucida Console"/>
                                <w:sz w:val="12"/>
                              </w:rPr>
                              <w:t>uses</w:t>
                            </w:r>
                          </w:p>
                          <w:p w14:paraId="469FD7BD" w14:textId="77777777" w:rsidR="006929D3" w:rsidRPr="00734660" w:rsidRDefault="006929D3" w:rsidP="00734660">
                            <w:pPr>
                              <w:rPr>
                                <w:rFonts w:ascii="Lucida Console" w:hAnsi="Lucida Console"/>
                                <w:sz w:val="12"/>
                              </w:rPr>
                            </w:pPr>
                            <w:r w:rsidRPr="00734660">
                              <w:rPr>
                                <w:rFonts w:ascii="Lucida Console" w:hAnsi="Lucida Console"/>
                                <w:sz w:val="12"/>
                              </w:rPr>
                              <w:t>Globalsetup, Mainmenu;</w:t>
                            </w:r>
                          </w:p>
                          <w:p w14:paraId="7D2445B3" w14:textId="77777777" w:rsidR="006929D3" w:rsidRPr="00734660" w:rsidRDefault="006929D3" w:rsidP="00734660">
                            <w:pPr>
                              <w:rPr>
                                <w:rFonts w:ascii="Lucida Console" w:hAnsi="Lucida Console"/>
                                <w:sz w:val="12"/>
                              </w:rPr>
                            </w:pPr>
                          </w:p>
                          <w:p w14:paraId="7392CE46" w14:textId="77777777" w:rsidR="006929D3" w:rsidRPr="00734660" w:rsidRDefault="006929D3" w:rsidP="00734660">
                            <w:pPr>
                              <w:rPr>
                                <w:rFonts w:ascii="Lucida Console" w:hAnsi="Lucida Console"/>
                                <w:sz w:val="12"/>
                              </w:rPr>
                            </w:pPr>
                            <w:r w:rsidRPr="00734660">
                              <w:rPr>
                                <w:rFonts w:ascii="Lucida Console" w:hAnsi="Lucida Console"/>
                                <w:sz w:val="12"/>
                              </w:rPr>
                              <w:t>procedure TloginForm.FormCreate(Sender: TObject);</w:t>
                            </w:r>
                          </w:p>
                          <w:p w14:paraId="62004325" w14:textId="77777777" w:rsidR="006929D3" w:rsidRPr="00734660" w:rsidRDefault="006929D3" w:rsidP="00734660">
                            <w:pPr>
                              <w:rPr>
                                <w:rFonts w:ascii="Lucida Console" w:hAnsi="Lucida Console"/>
                                <w:sz w:val="12"/>
                              </w:rPr>
                            </w:pPr>
                            <w:r w:rsidRPr="00734660">
                              <w:rPr>
                                <w:rFonts w:ascii="Lucida Console" w:hAnsi="Lucida Console"/>
                                <w:sz w:val="12"/>
                              </w:rPr>
                              <w:t>var</w:t>
                            </w:r>
                          </w:p>
                          <w:p w14:paraId="3F1CDC0D" w14:textId="77777777" w:rsidR="006929D3" w:rsidRPr="00734660" w:rsidRDefault="006929D3" w:rsidP="00734660">
                            <w:pPr>
                              <w:rPr>
                                <w:rFonts w:ascii="Lucida Console" w:hAnsi="Lucida Console"/>
                                <w:sz w:val="12"/>
                              </w:rPr>
                            </w:pPr>
                            <w:r w:rsidRPr="00734660">
                              <w:rPr>
                                <w:rFonts w:ascii="Lucida Console" w:hAnsi="Lucida Console"/>
                                <w:sz w:val="12"/>
                              </w:rPr>
                              <w:t>DatabaseName:textfile;</w:t>
                            </w:r>
                          </w:p>
                          <w:p w14:paraId="5132B0FE" w14:textId="77777777" w:rsidR="006929D3" w:rsidRPr="00734660" w:rsidRDefault="006929D3" w:rsidP="00734660">
                            <w:pPr>
                              <w:rPr>
                                <w:rFonts w:ascii="Lucida Console" w:hAnsi="Lucida Console"/>
                                <w:sz w:val="12"/>
                              </w:rPr>
                            </w:pPr>
                            <w:r w:rsidRPr="00734660">
                              <w:rPr>
                                <w:rFonts w:ascii="Lucida Console" w:hAnsi="Lucida Console"/>
                                <w:sz w:val="12"/>
                              </w:rPr>
                              <w:t>text:string;</w:t>
                            </w:r>
                          </w:p>
                          <w:p w14:paraId="20BCEB0C" w14:textId="77777777" w:rsidR="006929D3" w:rsidRPr="00734660" w:rsidRDefault="006929D3" w:rsidP="00734660">
                            <w:pPr>
                              <w:rPr>
                                <w:rFonts w:ascii="Lucida Console" w:hAnsi="Lucida Console"/>
                                <w:sz w:val="12"/>
                              </w:rPr>
                            </w:pPr>
                            <w:r w:rsidRPr="00734660">
                              <w:rPr>
                                <w:rFonts w:ascii="Lucida Console" w:hAnsi="Lucida Console"/>
                                <w:sz w:val="12"/>
                              </w:rPr>
                              <w:t>dlg:Topendialog;</w:t>
                            </w:r>
                          </w:p>
                          <w:p w14:paraId="0A91FEFC" w14:textId="77777777" w:rsidR="006929D3" w:rsidRPr="00734660" w:rsidRDefault="006929D3" w:rsidP="00734660">
                            <w:pPr>
                              <w:rPr>
                                <w:rFonts w:ascii="Lucida Console" w:hAnsi="Lucida Console"/>
                                <w:sz w:val="12"/>
                              </w:rPr>
                            </w:pPr>
                            <w:r w:rsidRPr="00734660">
                              <w:rPr>
                                <w:rFonts w:ascii="Lucida Console" w:hAnsi="Lucida Console"/>
                                <w:sz w:val="12"/>
                              </w:rPr>
                              <w:t>filename:string;</w:t>
                            </w:r>
                          </w:p>
                          <w:p w14:paraId="1DEFB1F0" w14:textId="77777777" w:rsidR="006929D3" w:rsidRPr="00734660" w:rsidRDefault="006929D3" w:rsidP="00734660">
                            <w:pPr>
                              <w:rPr>
                                <w:rFonts w:ascii="Lucida Console" w:hAnsi="Lucida Console"/>
                                <w:sz w:val="12"/>
                              </w:rPr>
                            </w:pPr>
                            <w:r w:rsidRPr="00734660">
                              <w:rPr>
                                <w:rFonts w:ascii="Lucida Console" w:hAnsi="Lucida Console"/>
                                <w:sz w:val="12"/>
                              </w:rPr>
                              <w:t>connection:string;</w:t>
                            </w:r>
                          </w:p>
                          <w:p w14:paraId="0F89F3FF" w14:textId="77777777" w:rsidR="006929D3" w:rsidRPr="00734660" w:rsidRDefault="006929D3" w:rsidP="00734660">
                            <w:pPr>
                              <w:rPr>
                                <w:rFonts w:ascii="Lucida Console" w:hAnsi="Lucida Console"/>
                                <w:sz w:val="12"/>
                              </w:rPr>
                            </w:pPr>
                            <w:r w:rsidRPr="00734660">
                              <w:rPr>
                                <w:rFonts w:ascii="Lucida Console" w:hAnsi="Lucida Console"/>
                                <w:sz w:val="12"/>
                              </w:rPr>
                              <w:t>connectstring:string;</w:t>
                            </w:r>
                          </w:p>
                          <w:p w14:paraId="3A622CC4" w14:textId="77777777" w:rsidR="006929D3" w:rsidRPr="00734660" w:rsidRDefault="006929D3" w:rsidP="00734660">
                            <w:pPr>
                              <w:rPr>
                                <w:rFonts w:ascii="Lucida Console" w:hAnsi="Lucida Console"/>
                                <w:sz w:val="12"/>
                              </w:rPr>
                            </w:pPr>
                          </w:p>
                          <w:p w14:paraId="635C3EB5" w14:textId="77777777" w:rsidR="006929D3" w:rsidRPr="00734660" w:rsidRDefault="006929D3" w:rsidP="00734660">
                            <w:pPr>
                              <w:rPr>
                                <w:rFonts w:ascii="Lucida Console" w:hAnsi="Lucida Console"/>
                                <w:sz w:val="12"/>
                              </w:rPr>
                            </w:pPr>
                            <w:r w:rsidRPr="00734660">
                              <w:rPr>
                                <w:rFonts w:ascii="Lucida Console" w:hAnsi="Lucida Console"/>
                                <w:sz w:val="12"/>
                              </w:rPr>
                              <w:t>begin</w:t>
                            </w:r>
                          </w:p>
                          <w:p w14:paraId="64DE87FC" w14:textId="77777777" w:rsidR="006929D3" w:rsidRPr="00734660" w:rsidRDefault="006929D3" w:rsidP="00734660">
                            <w:pPr>
                              <w:rPr>
                                <w:rFonts w:ascii="Lucida Console" w:hAnsi="Lucida Console"/>
                                <w:sz w:val="12"/>
                              </w:rPr>
                            </w:pPr>
                            <w:r w:rsidRPr="00734660">
                              <w:rPr>
                                <w:rFonts w:ascii="Lucida Console" w:hAnsi="Lucida Console"/>
                                <w:sz w:val="12"/>
                              </w:rPr>
                              <w:t>loginForm.Position:=poscreencenter;</w:t>
                            </w:r>
                          </w:p>
                          <w:p w14:paraId="4813AD68" w14:textId="77777777" w:rsidR="006929D3" w:rsidRPr="00734660" w:rsidRDefault="006929D3" w:rsidP="00734660">
                            <w:pPr>
                              <w:rPr>
                                <w:rFonts w:ascii="Lucida Console" w:hAnsi="Lucida Console"/>
                                <w:sz w:val="12"/>
                              </w:rPr>
                            </w:pPr>
                            <w:r w:rsidRPr="00734660">
                              <w:rPr>
                                <w:rFonts w:ascii="Lucida Console" w:hAnsi="Lucida Console"/>
                                <w:sz w:val="12"/>
                              </w:rPr>
                              <w:t>assignfile(databasename,'filelocation.txt');</w:t>
                            </w:r>
                          </w:p>
                          <w:p w14:paraId="35F046F9" w14:textId="77777777" w:rsidR="006929D3" w:rsidRPr="00734660" w:rsidRDefault="006929D3" w:rsidP="00734660">
                            <w:pPr>
                              <w:rPr>
                                <w:rFonts w:ascii="Lucida Console" w:hAnsi="Lucida Console"/>
                                <w:sz w:val="12"/>
                              </w:rPr>
                            </w:pPr>
                            <w:r w:rsidRPr="00734660">
                              <w:rPr>
                                <w:rFonts w:ascii="Lucida Console" w:hAnsi="Lucida Console"/>
                                <w:sz w:val="12"/>
                              </w:rPr>
                              <w:t>reset(databasename);</w:t>
                            </w:r>
                          </w:p>
                          <w:p w14:paraId="5DDF9047" w14:textId="77777777" w:rsidR="006929D3" w:rsidRPr="00734660" w:rsidRDefault="006929D3" w:rsidP="00734660">
                            <w:pPr>
                              <w:rPr>
                                <w:rFonts w:ascii="Lucida Console" w:hAnsi="Lucida Console"/>
                                <w:sz w:val="12"/>
                              </w:rPr>
                            </w:pPr>
                            <w:r w:rsidRPr="00734660">
                              <w:rPr>
                                <w:rFonts w:ascii="Lucida Console" w:hAnsi="Lucida Console"/>
                                <w:sz w:val="12"/>
                              </w:rPr>
                              <w:t>readln(databasename,text);</w:t>
                            </w:r>
                          </w:p>
                          <w:p w14:paraId="64AEDB1E" w14:textId="77777777" w:rsidR="006929D3" w:rsidRPr="00734660" w:rsidRDefault="006929D3" w:rsidP="00734660">
                            <w:pPr>
                              <w:rPr>
                                <w:rFonts w:ascii="Lucida Console" w:hAnsi="Lucida Console"/>
                                <w:sz w:val="12"/>
                              </w:rPr>
                            </w:pPr>
                            <w:r w:rsidRPr="00734660">
                              <w:rPr>
                                <w:rFonts w:ascii="Lucida Console" w:hAnsi="Lucida Console"/>
                                <w:sz w:val="12"/>
                              </w:rPr>
                              <w:t>closefile(databasename);</w:t>
                            </w:r>
                          </w:p>
                          <w:p w14:paraId="2318FA3F" w14:textId="77777777" w:rsidR="006929D3" w:rsidRPr="00734660" w:rsidRDefault="006929D3" w:rsidP="00734660">
                            <w:pPr>
                              <w:rPr>
                                <w:rFonts w:ascii="Lucida Console" w:hAnsi="Lucida Console"/>
                                <w:sz w:val="12"/>
                              </w:rPr>
                            </w:pPr>
                            <w:r w:rsidRPr="00734660">
                              <w:rPr>
                                <w:rFonts w:ascii="Lucida Console" w:hAnsi="Lucida Console"/>
                                <w:sz w:val="12"/>
                              </w:rPr>
                              <w:t>showmessage(text);</w:t>
                            </w:r>
                          </w:p>
                          <w:p w14:paraId="10450F64"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try</w:t>
                            </w:r>
                          </w:p>
                          <w:p w14:paraId="446C3443"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if fileexists(text) then</w:t>
                            </w:r>
                          </w:p>
                          <w:p w14:paraId="061DCC61"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connection:=text</w:t>
                            </w:r>
                          </w:p>
                          <w:p w14:paraId="40365724"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else</w:t>
                            </w:r>
                          </w:p>
                          <w:p w14:paraId="7FB9D8DD"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begin</w:t>
                            </w:r>
                          </w:p>
                          <w:p w14:paraId="17C19FDB"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dlg:=topendialog.Create(nil);</w:t>
                            </w:r>
                          </w:p>
                          <w:p w14:paraId="7A1E5AEA"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try</w:t>
                            </w:r>
                          </w:p>
                          <w:p w14:paraId="7992B259"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if dlg.Execute() then</w:t>
                            </w:r>
                          </w:p>
                          <w:p w14:paraId="0BD0FD8A"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begin</w:t>
                            </w:r>
                          </w:p>
                          <w:p w14:paraId="6B9B5EB0"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filename:=dlg.filename;</w:t>
                            </w:r>
                          </w:p>
                          <w:p w14:paraId="428C71AF"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showmessage(filename);</w:t>
                            </w:r>
                          </w:p>
                          <w:p w14:paraId="20F22835"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connection:=(filename);</w:t>
                            </w:r>
                          </w:p>
                          <w:p w14:paraId="04FD46BC"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rewrite(databasename);</w:t>
                            </w:r>
                          </w:p>
                          <w:p w14:paraId="038F46BC"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writeln(databasename,connection);</w:t>
                            </w:r>
                          </w:p>
                          <w:p w14:paraId="2A9942C3"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closefile(databasename);</w:t>
                            </w:r>
                          </w:p>
                          <w:p w14:paraId="54A2E99D"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08E8FD69"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else</w:t>
                            </w:r>
                          </w:p>
                          <w:p w14:paraId="6D4E62A9"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showmessage('No file has been selected.')</w:t>
                            </w:r>
                          </w:p>
                          <w:p w14:paraId="732BCC1A"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finally</w:t>
                            </w:r>
                          </w:p>
                          <w:p w14:paraId="7241F20F"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dlg.Free();</w:t>
                            </w:r>
                          </w:p>
                          <w:p w14:paraId="66F029F3"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26863CE6"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06DB136F"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finally</w:t>
                            </w:r>
                          </w:p>
                          <w:p w14:paraId="1D852E91"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19582EB8" w14:textId="77777777" w:rsidR="006929D3" w:rsidRPr="00734660" w:rsidRDefault="006929D3" w:rsidP="00734660">
                            <w:pPr>
                              <w:rPr>
                                <w:rFonts w:ascii="Lucida Console" w:hAnsi="Lucida Console"/>
                                <w:sz w:val="12"/>
                              </w:rPr>
                            </w:pPr>
                            <w:r w:rsidRPr="00734660">
                              <w:rPr>
                                <w:rFonts w:ascii="Lucida Console" w:hAnsi="Lucida Console"/>
                                <w:sz w:val="12"/>
                              </w:rPr>
                              <w:t>connectstring:='provider=microsoft.ace.oledb.16.0;data source ='+connection+';persist security info=false;';</w:t>
                            </w:r>
                          </w:p>
                          <w:p w14:paraId="67050B9A" w14:textId="77777777" w:rsidR="006929D3" w:rsidRPr="00734660" w:rsidRDefault="006929D3" w:rsidP="00734660">
                            <w:pPr>
                              <w:rPr>
                                <w:rFonts w:ascii="Lucida Console" w:hAnsi="Lucida Console"/>
                                <w:sz w:val="12"/>
                              </w:rPr>
                            </w:pPr>
                            <w:r w:rsidRPr="00734660">
                              <w:rPr>
                                <w:rFonts w:ascii="Lucida Console" w:hAnsi="Lucida Console"/>
                                <w:sz w:val="12"/>
                              </w:rPr>
                              <w:t>setconnectionstring(connectstring);</w:t>
                            </w:r>
                          </w:p>
                          <w:p w14:paraId="479B0D14" w14:textId="77777777" w:rsidR="006929D3" w:rsidRPr="00734660" w:rsidRDefault="006929D3" w:rsidP="00734660">
                            <w:pPr>
                              <w:rPr>
                                <w:rFonts w:ascii="Lucida Console" w:hAnsi="Lucida Console"/>
                                <w:sz w:val="12"/>
                              </w:rPr>
                            </w:pPr>
                            <w:r w:rsidRPr="00734660">
                              <w:rPr>
                                <w:rFonts w:ascii="Lucida Console" w:hAnsi="Lucida Console"/>
                                <w:sz w:val="12"/>
                              </w:rPr>
                              <w:t>adotblUsers.Active:=false;</w:t>
                            </w:r>
                          </w:p>
                          <w:p w14:paraId="225194F4" w14:textId="77777777" w:rsidR="006929D3" w:rsidRPr="00734660" w:rsidRDefault="006929D3" w:rsidP="00734660">
                            <w:pPr>
                              <w:rPr>
                                <w:rFonts w:ascii="Lucida Console" w:hAnsi="Lucida Console"/>
                                <w:sz w:val="12"/>
                              </w:rPr>
                            </w:pPr>
                            <w:r w:rsidRPr="00734660">
                              <w:rPr>
                                <w:rFonts w:ascii="Lucida Console" w:hAnsi="Lucida Console"/>
                                <w:sz w:val="12"/>
                              </w:rPr>
                              <w:t>adotblusers.ConnectionString:=connectstring;</w:t>
                            </w:r>
                          </w:p>
                          <w:p w14:paraId="2ECC2291" w14:textId="77777777" w:rsidR="006929D3" w:rsidRPr="00734660" w:rsidRDefault="006929D3" w:rsidP="00734660">
                            <w:pPr>
                              <w:rPr>
                                <w:rFonts w:ascii="Lucida Console" w:hAnsi="Lucida Console"/>
                                <w:sz w:val="12"/>
                              </w:rPr>
                            </w:pPr>
                            <w:r w:rsidRPr="00734660">
                              <w:rPr>
                                <w:rFonts w:ascii="Lucida Console" w:hAnsi="Lucida Console"/>
                                <w:sz w:val="12"/>
                              </w:rPr>
                              <w:t>adotblusers.TableName:='tblUsers';</w:t>
                            </w:r>
                          </w:p>
                          <w:p w14:paraId="6856EAEB" w14:textId="77777777" w:rsidR="006929D3" w:rsidRPr="00734660" w:rsidRDefault="006929D3" w:rsidP="00734660">
                            <w:pPr>
                              <w:rPr>
                                <w:rFonts w:ascii="Lucida Console" w:hAnsi="Lucida Console"/>
                                <w:sz w:val="12"/>
                              </w:rPr>
                            </w:pPr>
                            <w:r w:rsidRPr="00734660">
                              <w:rPr>
                                <w:rFonts w:ascii="Lucida Console" w:hAnsi="Lucida Console"/>
                                <w:sz w:val="12"/>
                              </w:rPr>
                              <w:t>adotblusers.Active:=true;</w:t>
                            </w:r>
                          </w:p>
                          <w:p w14:paraId="697F15D5" w14:textId="77777777" w:rsidR="006929D3" w:rsidRPr="00734660" w:rsidRDefault="006929D3" w:rsidP="00734660">
                            <w:pPr>
                              <w:rPr>
                                <w:rFonts w:ascii="Lucida Console" w:hAnsi="Lucida Console"/>
                                <w:sz w:val="12"/>
                              </w:rPr>
                            </w:pPr>
                            <w:r w:rsidRPr="00734660">
                              <w:rPr>
                                <w:rFonts w:ascii="Lucida Console" w:hAnsi="Lucida Console"/>
                                <w:sz w:val="12"/>
                              </w:rPr>
                              <w:t>end;</w:t>
                            </w:r>
                          </w:p>
                          <w:p w14:paraId="4B756BC3" w14:textId="77777777" w:rsidR="006929D3" w:rsidRPr="00734660" w:rsidRDefault="006929D3" w:rsidP="00734660">
                            <w:pPr>
                              <w:rPr>
                                <w:rFonts w:ascii="Lucida Console" w:hAnsi="Lucida Console"/>
                                <w:sz w:val="12"/>
                              </w:rPr>
                            </w:pPr>
                          </w:p>
                          <w:p w14:paraId="72B3FA71" w14:textId="77777777" w:rsidR="006929D3" w:rsidRPr="00734660" w:rsidRDefault="006929D3" w:rsidP="00734660">
                            <w:pPr>
                              <w:rPr>
                                <w:rFonts w:ascii="Lucida Console" w:hAnsi="Lucida Console"/>
                                <w:sz w:val="12"/>
                              </w:rPr>
                            </w:pPr>
                            <w:r w:rsidRPr="00734660">
                              <w:rPr>
                                <w:rFonts w:ascii="Lucida Console" w:hAnsi="Lucida Console"/>
                                <w:sz w:val="12"/>
                              </w:rPr>
                              <w:t>procedure TloginForm.submitButtonClick(Sender: TObject);</w:t>
                            </w:r>
                          </w:p>
                          <w:p w14:paraId="7D9BC2C0" w14:textId="77777777" w:rsidR="006929D3" w:rsidRPr="00734660" w:rsidRDefault="006929D3" w:rsidP="00734660">
                            <w:pPr>
                              <w:rPr>
                                <w:rFonts w:ascii="Lucida Console" w:hAnsi="Lucida Console"/>
                                <w:sz w:val="12"/>
                              </w:rPr>
                            </w:pPr>
                            <w:r w:rsidRPr="00734660">
                              <w:rPr>
                                <w:rFonts w:ascii="Lucida Console" w:hAnsi="Lucida Console"/>
                                <w:sz w:val="12"/>
                              </w:rPr>
                              <w:t>begin</w:t>
                            </w:r>
                          </w:p>
                          <w:p w14:paraId="5B8B29C6" w14:textId="77777777" w:rsidR="006929D3" w:rsidRPr="00734660" w:rsidRDefault="006929D3" w:rsidP="00734660">
                            <w:pPr>
                              <w:rPr>
                                <w:rFonts w:ascii="Lucida Console" w:hAnsi="Lucida Console"/>
                                <w:sz w:val="12"/>
                              </w:rPr>
                            </w:pPr>
                            <w:r w:rsidRPr="00734660">
                              <w:rPr>
                                <w:rFonts w:ascii="Lucida Console" w:hAnsi="Lucida Console"/>
                                <w:sz w:val="12"/>
                              </w:rPr>
                              <w:t>if not ADOtblUsers.Locate('Username',usernameEdit.Text,[]) then</w:t>
                            </w:r>
                          </w:p>
                          <w:p w14:paraId="04CE6BAC"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showmessage('Username or Password not in database. Seek administrator for further assistance.')</w:t>
                            </w:r>
                          </w:p>
                          <w:p w14:paraId="7E0557AF" w14:textId="77777777" w:rsidR="006929D3" w:rsidRPr="00734660" w:rsidRDefault="006929D3" w:rsidP="00734660">
                            <w:pPr>
                              <w:rPr>
                                <w:rFonts w:ascii="Lucida Console" w:hAnsi="Lucida Console"/>
                                <w:sz w:val="12"/>
                              </w:rPr>
                            </w:pPr>
                            <w:r w:rsidRPr="00734660">
                              <w:rPr>
                                <w:rFonts w:ascii="Lucida Console" w:hAnsi="Lucida Console"/>
                                <w:sz w:val="12"/>
                              </w:rPr>
                              <w:t>else</w:t>
                            </w:r>
                          </w:p>
                          <w:p w14:paraId="2E01C93D"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if passwordEdit.Text = ADOtblUsers['Password'] then</w:t>
                            </w:r>
                          </w:p>
                          <w:p w14:paraId="1591FBF5"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begin</w:t>
                            </w:r>
                          </w:p>
                          <w:p w14:paraId="1C7BB4D5"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setglobalpasslevel(ADOtblUsers['AdminRights']);</w:t>
                            </w:r>
                          </w:p>
                          <w:p w14:paraId="50D50627"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mainmenuForm.Show;</w:t>
                            </w:r>
                          </w:p>
                          <w:p w14:paraId="1759D78B"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loginForm.Hide;</w:t>
                            </w:r>
                          </w:p>
                          <w:p w14:paraId="6CAEAD03"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04302ACE"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else</w:t>
                            </w:r>
                          </w:p>
                          <w:p w14:paraId="46E6C4BA"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showmessage('Username or Password not in database. Seek administrator for further assistance.');</w:t>
                            </w:r>
                          </w:p>
                          <w:p w14:paraId="1E15EDA3" w14:textId="77777777" w:rsidR="006929D3" w:rsidRPr="00734660" w:rsidRDefault="006929D3" w:rsidP="00734660">
                            <w:pPr>
                              <w:rPr>
                                <w:rFonts w:ascii="Lucida Console" w:hAnsi="Lucida Console"/>
                                <w:sz w:val="12"/>
                              </w:rPr>
                            </w:pPr>
                            <w:r w:rsidRPr="00734660">
                              <w:rPr>
                                <w:rFonts w:ascii="Lucida Console" w:hAnsi="Lucida Console"/>
                                <w:sz w:val="12"/>
                              </w:rPr>
                              <w:t>end;</w:t>
                            </w:r>
                          </w:p>
                          <w:p w14:paraId="4A4A466E" w14:textId="77777777" w:rsidR="006929D3" w:rsidRPr="00734660" w:rsidRDefault="006929D3" w:rsidP="00734660">
                            <w:pPr>
                              <w:rPr>
                                <w:rFonts w:ascii="Lucida Console" w:hAnsi="Lucida Console"/>
                                <w:sz w:val="12"/>
                              </w:rPr>
                            </w:pPr>
                          </w:p>
                          <w:p w14:paraId="1E7CB6FD" w14:textId="77777777" w:rsidR="006929D3" w:rsidRPr="001737C6" w:rsidRDefault="006929D3" w:rsidP="00734660">
                            <w:pPr>
                              <w:rPr>
                                <w:rFonts w:ascii="Lucida Console" w:hAnsi="Lucida Console"/>
                                <w:sz w:val="12"/>
                              </w:rPr>
                            </w:pPr>
                            <w:r w:rsidRPr="00734660">
                              <w:rPr>
                                <w:rFonts w:ascii="Lucida Console" w:hAnsi="Lucida Console"/>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FD44A" id="Text Box 23" o:spid="_x0000_s1041" type="#_x0000_t202" style="position:absolute;margin-left:0;margin-top:24.45pt;width:6in;height:408.7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" fillcolor="white [3201]" strokeweight=".5pt">
                <v:textbox>
                  <w:txbxContent>
                    <w:p w14:paraId="7EEF8A76" w14:textId="77777777" w:rsidR="006929D3" w:rsidRPr="00734660" w:rsidRDefault="006929D3" w:rsidP="00734660">
                      <w:pPr>
                        <w:rPr>
                          <w:rFonts w:ascii="Lucida Console" w:hAnsi="Lucida Console"/>
                          <w:sz w:val="12"/>
                        </w:rPr>
                      </w:pPr>
                      <w:r w:rsidRPr="00734660">
                        <w:rPr>
                          <w:rFonts w:ascii="Lucida Console" w:hAnsi="Lucida Console"/>
                          <w:sz w:val="12"/>
                        </w:rPr>
                        <w:t>uses</w:t>
                      </w:r>
                    </w:p>
                    <w:p w14:paraId="469FD7BD" w14:textId="77777777" w:rsidR="006929D3" w:rsidRPr="00734660" w:rsidRDefault="006929D3" w:rsidP="00734660">
                      <w:pPr>
                        <w:rPr>
                          <w:rFonts w:ascii="Lucida Console" w:hAnsi="Lucida Console"/>
                          <w:sz w:val="12"/>
                        </w:rPr>
                      </w:pPr>
                      <w:r w:rsidRPr="00734660">
                        <w:rPr>
                          <w:rFonts w:ascii="Lucida Console" w:hAnsi="Lucida Console"/>
                          <w:sz w:val="12"/>
                        </w:rPr>
                        <w:t>Globalsetup, Mainmenu;</w:t>
                      </w:r>
                    </w:p>
                    <w:p w14:paraId="7D2445B3" w14:textId="77777777" w:rsidR="006929D3" w:rsidRPr="00734660" w:rsidRDefault="006929D3" w:rsidP="00734660">
                      <w:pPr>
                        <w:rPr>
                          <w:rFonts w:ascii="Lucida Console" w:hAnsi="Lucida Console"/>
                          <w:sz w:val="12"/>
                        </w:rPr>
                      </w:pPr>
                    </w:p>
                    <w:p w14:paraId="7392CE46" w14:textId="77777777" w:rsidR="006929D3" w:rsidRPr="00734660" w:rsidRDefault="006929D3" w:rsidP="00734660">
                      <w:pPr>
                        <w:rPr>
                          <w:rFonts w:ascii="Lucida Console" w:hAnsi="Lucida Console"/>
                          <w:sz w:val="12"/>
                        </w:rPr>
                      </w:pPr>
                      <w:r w:rsidRPr="00734660">
                        <w:rPr>
                          <w:rFonts w:ascii="Lucida Console" w:hAnsi="Lucida Console"/>
                          <w:sz w:val="12"/>
                        </w:rPr>
                        <w:t>procedure TloginForm.FormCreate(Sender: TObject);</w:t>
                      </w:r>
                    </w:p>
                    <w:p w14:paraId="62004325" w14:textId="77777777" w:rsidR="006929D3" w:rsidRPr="00734660" w:rsidRDefault="006929D3" w:rsidP="00734660">
                      <w:pPr>
                        <w:rPr>
                          <w:rFonts w:ascii="Lucida Console" w:hAnsi="Lucida Console"/>
                          <w:sz w:val="12"/>
                        </w:rPr>
                      </w:pPr>
                      <w:r w:rsidRPr="00734660">
                        <w:rPr>
                          <w:rFonts w:ascii="Lucida Console" w:hAnsi="Lucida Console"/>
                          <w:sz w:val="12"/>
                        </w:rPr>
                        <w:t>var</w:t>
                      </w:r>
                    </w:p>
                    <w:p w14:paraId="3F1CDC0D" w14:textId="77777777" w:rsidR="006929D3" w:rsidRPr="00734660" w:rsidRDefault="006929D3" w:rsidP="00734660">
                      <w:pPr>
                        <w:rPr>
                          <w:rFonts w:ascii="Lucida Console" w:hAnsi="Lucida Console"/>
                          <w:sz w:val="12"/>
                        </w:rPr>
                      </w:pPr>
                      <w:r w:rsidRPr="00734660">
                        <w:rPr>
                          <w:rFonts w:ascii="Lucida Console" w:hAnsi="Lucida Console"/>
                          <w:sz w:val="12"/>
                        </w:rPr>
                        <w:t>DatabaseName:textfile;</w:t>
                      </w:r>
                    </w:p>
                    <w:p w14:paraId="5132B0FE" w14:textId="77777777" w:rsidR="006929D3" w:rsidRPr="00734660" w:rsidRDefault="006929D3" w:rsidP="00734660">
                      <w:pPr>
                        <w:rPr>
                          <w:rFonts w:ascii="Lucida Console" w:hAnsi="Lucida Console"/>
                          <w:sz w:val="12"/>
                        </w:rPr>
                      </w:pPr>
                      <w:r w:rsidRPr="00734660">
                        <w:rPr>
                          <w:rFonts w:ascii="Lucida Console" w:hAnsi="Lucida Console"/>
                          <w:sz w:val="12"/>
                        </w:rPr>
                        <w:t>text:string;</w:t>
                      </w:r>
                    </w:p>
                    <w:p w14:paraId="20BCEB0C" w14:textId="77777777" w:rsidR="006929D3" w:rsidRPr="00734660" w:rsidRDefault="006929D3" w:rsidP="00734660">
                      <w:pPr>
                        <w:rPr>
                          <w:rFonts w:ascii="Lucida Console" w:hAnsi="Lucida Console"/>
                          <w:sz w:val="12"/>
                        </w:rPr>
                      </w:pPr>
                      <w:r w:rsidRPr="00734660">
                        <w:rPr>
                          <w:rFonts w:ascii="Lucida Console" w:hAnsi="Lucida Console"/>
                          <w:sz w:val="12"/>
                        </w:rPr>
                        <w:t>dlg:Topendialog;</w:t>
                      </w:r>
                    </w:p>
                    <w:p w14:paraId="0A91FEFC" w14:textId="77777777" w:rsidR="006929D3" w:rsidRPr="00734660" w:rsidRDefault="006929D3" w:rsidP="00734660">
                      <w:pPr>
                        <w:rPr>
                          <w:rFonts w:ascii="Lucida Console" w:hAnsi="Lucida Console"/>
                          <w:sz w:val="12"/>
                        </w:rPr>
                      </w:pPr>
                      <w:r w:rsidRPr="00734660">
                        <w:rPr>
                          <w:rFonts w:ascii="Lucida Console" w:hAnsi="Lucida Console"/>
                          <w:sz w:val="12"/>
                        </w:rPr>
                        <w:t>filename:string;</w:t>
                      </w:r>
                    </w:p>
                    <w:p w14:paraId="1DEFB1F0" w14:textId="77777777" w:rsidR="006929D3" w:rsidRPr="00734660" w:rsidRDefault="006929D3" w:rsidP="00734660">
                      <w:pPr>
                        <w:rPr>
                          <w:rFonts w:ascii="Lucida Console" w:hAnsi="Lucida Console"/>
                          <w:sz w:val="12"/>
                        </w:rPr>
                      </w:pPr>
                      <w:r w:rsidRPr="00734660">
                        <w:rPr>
                          <w:rFonts w:ascii="Lucida Console" w:hAnsi="Lucida Console"/>
                          <w:sz w:val="12"/>
                        </w:rPr>
                        <w:t>connection:string;</w:t>
                      </w:r>
                    </w:p>
                    <w:p w14:paraId="0F89F3FF" w14:textId="77777777" w:rsidR="006929D3" w:rsidRPr="00734660" w:rsidRDefault="006929D3" w:rsidP="00734660">
                      <w:pPr>
                        <w:rPr>
                          <w:rFonts w:ascii="Lucida Console" w:hAnsi="Lucida Console"/>
                          <w:sz w:val="12"/>
                        </w:rPr>
                      </w:pPr>
                      <w:r w:rsidRPr="00734660">
                        <w:rPr>
                          <w:rFonts w:ascii="Lucida Console" w:hAnsi="Lucida Console"/>
                          <w:sz w:val="12"/>
                        </w:rPr>
                        <w:t>connectstring:string;</w:t>
                      </w:r>
                    </w:p>
                    <w:p w14:paraId="3A622CC4" w14:textId="77777777" w:rsidR="006929D3" w:rsidRPr="00734660" w:rsidRDefault="006929D3" w:rsidP="00734660">
                      <w:pPr>
                        <w:rPr>
                          <w:rFonts w:ascii="Lucida Console" w:hAnsi="Lucida Console"/>
                          <w:sz w:val="12"/>
                        </w:rPr>
                      </w:pPr>
                    </w:p>
                    <w:p w14:paraId="635C3EB5" w14:textId="77777777" w:rsidR="006929D3" w:rsidRPr="00734660" w:rsidRDefault="006929D3" w:rsidP="00734660">
                      <w:pPr>
                        <w:rPr>
                          <w:rFonts w:ascii="Lucida Console" w:hAnsi="Lucida Console"/>
                          <w:sz w:val="12"/>
                        </w:rPr>
                      </w:pPr>
                      <w:r w:rsidRPr="00734660">
                        <w:rPr>
                          <w:rFonts w:ascii="Lucida Console" w:hAnsi="Lucida Console"/>
                          <w:sz w:val="12"/>
                        </w:rPr>
                        <w:t>begin</w:t>
                      </w:r>
                    </w:p>
                    <w:p w14:paraId="64DE87FC" w14:textId="77777777" w:rsidR="006929D3" w:rsidRPr="00734660" w:rsidRDefault="006929D3" w:rsidP="00734660">
                      <w:pPr>
                        <w:rPr>
                          <w:rFonts w:ascii="Lucida Console" w:hAnsi="Lucida Console"/>
                          <w:sz w:val="12"/>
                        </w:rPr>
                      </w:pPr>
                      <w:r w:rsidRPr="00734660">
                        <w:rPr>
                          <w:rFonts w:ascii="Lucida Console" w:hAnsi="Lucida Console"/>
                          <w:sz w:val="12"/>
                        </w:rPr>
                        <w:t>loginForm.Position:=poscreencenter;</w:t>
                      </w:r>
                    </w:p>
                    <w:p w14:paraId="4813AD68" w14:textId="77777777" w:rsidR="006929D3" w:rsidRPr="00734660" w:rsidRDefault="006929D3" w:rsidP="00734660">
                      <w:pPr>
                        <w:rPr>
                          <w:rFonts w:ascii="Lucida Console" w:hAnsi="Lucida Console"/>
                          <w:sz w:val="12"/>
                        </w:rPr>
                      </w:pPr>
                      <w:r w:rsidRPr="00734660">
                        <w:rPr>
                          <w:rFonts w:ascii="Lucida Console" w:hAnsi="Lucida Console"/>
                          <w:sz w:val="12"/>
                        </w:rPr>
                        <w:t>assignfile(databasename,'filelocation.txt');</w:t>
                      </w:r>
                    </w:p>
                    <w:p w14:paraId="35F046F9" w14:textId="77777777" w:rsidR="006929D3" w:rsidRPr="00734660" w:rsidRDefault="006929D3" w:rsidP="00734660">
                      <w:pPr>
                        <w:rPr>
                          <w:rFonts w:ascii="Lucida Console" w:hAnsi="Lucida Console"/>
                          <w:sz w:val="12"/>
                        </w:rPr>
                      </w:pPr>
                      <w:r w:rsidRPr="00734660">
                        <w:rPr>
                          <w:rFonts w:ascii="Lucida Console" w:hAnsi="Lucida Console"/>
                          <w:sz w:val="12"/>
                        </w:rPr>
                        <w:t>reset(databasename);</w:t>
                      </w:r>
                    </w:p>
                    <w:p w14:paraId="5DDF9047" w14:textId="77777777" w:rsidR="006929D3" w:rsidRPr="00734660" w:rsidRDefault="006929D3" w:rsidP="00734660">
                      <w:pPr>
                        <w:rPr>
                          <w:rFonts w:ascii="Lucida Console" w:hAnsi="Lucida Console"/>
                          <w:sz w:val="12"/>
                        </w:rPr>
                      </w:pPr>
                      <w:r w:rsidRPr="00734660">
                        <w:rPr>
                          <w:rFonts w:ascii="Lucida Console" w:hAnsi="Lucida Console"/>
                          <w:sz w:val="12"/>
                        </w:rPr>
                        <w:t>readln(databasename,text);</w:t>
                      </w:r>
                    </w:p>
                    <w:p w14:paraId="64AEDB1E" w14:textId="77777777" w:rsidR="006929D3" w:rsidRPr="00734660" w:rsidRDefault="006929D3" w:rsidP="00734660">
                      <w:pPr>
                        <w:rPr>
                          <w:rFonts w:ascii="Lucida Console" w:hAnsi="Lucida Console"/>
                          <w:sz w:val="12"/>
                        </w:rPr>
                      </w:pPr>
                      <w:r w:rsidRPr="00734660">
                        <w:rPr>
                          <w:rFonts w:ascii="Lucida Console" w:hAnsi="Lucida Console"/>
                          <w:sz w:val="12"/>
                        </w:rPr>
                        <w:t>closefile(databasename);</w:t>
                      </w:r>
                    </w:p>
                    <w:p w14:paraId="2318FA3F" w14:textId="77777777" w:rsidR="006929D3" w:rsidRPr="00734660" w:rsidRDefault="006929D3" w:rsidP="00734660">
                      <w:pPr>
                        <w:rPr>
                          <w:rFonts w:ascii="Lucida Console" w:hAnsi="Lucida Console"/>
                          <w:sz w:val="12"/>
                        </w:rPr>
                      </w:pPr>
                      <w:r w:rsidRPr="00734660">
                        <w:rPr>
                          <w:rFonts w:ascii="Lucida Console" w:hAnsi="Lucida Console"/>
                          <w:sz w:val="12"/>
                        </w:rPr>
                        <w:t>showmessage(text);</w:t>
                      </w:r>
                    </w:p>
                    <w:p w14:paraId="10450F64"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try</w:t>
                      </w:r>
                    </w:p>
                    <w:p w14:paraId="446C3443"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if fileexists(text) then</w:t>
                      </w:r>
                    </w:p>
                    <w:p w14:paraId="061DCC61"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connection:=text</w:t>
                      </w:r>
                    </w:p>
                    <w:p w14:paraId="40365724"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else</w:t>
                      </w:r>
                    </w:p>
                    <w:p w14:paraId="7FB9D8DD"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begin</w:t>
                      </w:r>
                    </w:p>
                    <w:p w14:paraId="17C19FDB"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dlg:=topendialog.Create(nil);</w:t>
                      </w:r>
                    </w:p>
                    <w:p w14:paraId="7A1E5AEA"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try</w:t>
                      </w:r>
                    </w:p>
                    <w:p w14:paraId="7992B259"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if dlg.Execute() then</w:t>
                      </w:r>
                    </w:p>
                    <w:p w14:paraId="0BD0FD8A"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begin</w:t>
                      </w:r>
                    </w:p>
                    <w:p w14:paraId="6B9B5EB0"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filename:=dlg.filename;</w:t>
                      </w:r>
                    </w:p>
                    <w:p w14:paraId="428C71AF"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showmessage(filename);</w:t>
                      </w:r>
                    </w:p>
                    <w:p w14:paraId="20F22835"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connection:=(filename);</w:t>
                      </w:r>
                    </w:p>
                    <w:p w14:paraId="04FD46BC"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rewrite(databasename);</w:t>
                      </w:r>
                    </w:p>
                    <w:p w14:paraId="038F46BC"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writeln(databasename,connection);</w:t>
                      </w:r>
                    </w:p>
                    <w:p w14:paraId="2A9942C3"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closefile(databasename);</w:t>
                      </w:r>
                    </w:p>
                    <w:p w14:paraId="54A2E99D"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08E8FD69"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else</w:t>
                      </w:r>
                    </w:p>
                    <w:p w14:paraId="6D4E62A9"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showmessage('No file has been selected.')</w:t>
                      </w:r>
                    </w:p>
                    <w:p w14:paraId="732BCC1A"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finally</w:t>
                      </w:r>
                    </w:p>
                    <w:p w14:paraId="7241F20F"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dlg.Free();</w:t>
                      </w:r>
                    </w:p>
                    <w:p w14:paraId="66F029F3"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26863CE6"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06DB136F"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finally</w:t>
                      </w:r>
                    </w:p>
                    <w:p w14:paraId="1D852E91"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19582EB8" w14:textId="77777777" w:rsidR="006929D3" w:rsidRPr="00734660" w:rsidRDefault="006929D3" w:rsidP="00734660">
                      <w:pPr>
                        <w:rPr>
                          <w:rFonts w:ascii="Lucida Console" w:hAnsi="Lucida Console"/>
                          <w:sz w:val="12"/>
                        </w:rPr>
                      </w:pPr>
                      <w:r w:rsidRPr="00734660">
                        <w:rPr>
                          <w:rFonts w:ascii="Lucida Console" w:hAnsi="Lucida Console"/>
                          <w:sz w:val="12"/>
                        </w:rPr>
                        <w:t>connectstring:='provider=microsoft.ace.oledb.16.0;data source ='+connection+';persist security info=false;';</w:t>
                      </w:r>
                    </w:p>
                    <w:p w14:paraId="67050B9A" w14:textId="77777777" w:rsidR="006929D3" w:rsidRPr="00734660" w:rsidRDefault="006929D3" w:rsidP="00734660">
                      <w:pPr>
                        <w:rPr>
                          <w:rFonts w:ascii="Lucida Console" w:hAnsi="Lucida Console"/>
                          <w:sz w:val="12"/>
                        </w:rPr>
                      </w:pPr>
                      <w:r w:rsidRPr="00734660">
                        <w:rPr>
                          <w:rFonts w:ascii="Lucida Console" w:hAnsi="Lucida Console"/>
                          <w:sz w:val="12"/>
                        </w:rPr>
                        <w:t>setconnectionstring(connectstring);</w:t>
                      </w:r>
                    </w:p>
                    <w:p w14:paraId="479B0D14" w14:textId="77777777" w:rsidR="006929D3" w:rsidRPr="00734660" w:rsidRDefault="006929D3" w:rsidP="00734660">
                      <w:pPr>
                        <w:rPr>
                          <w:rFonts w:ascii="Lucida Console" w:hAnsi="Lucida Console"/>
                          <w:sz w:val="12"/>
                        </w:rPr>
                      </w:pPr>
                      <w:r w:rsidRPr="00734660">
                        <w:rPr>
                          <w:rFonts w:ascii="Lucida Console" w:hAnsi="Lucida Console"/>
                          <w:sz w:val="12"/>
                        </w:rPr>
                        <w:t>adotblUsers.Active:=false;</w:t>
                      </w:r>
                    </w:p>
                    <w:p w14:paraId="225194F4" w14:textId="77777777" w:rsidR="006929D3" w:rsidRPr="00734660" w:rsidRDefault="006929D3" w:rsidP="00734660">
                      <w:pPr>
                        <w:rPr>
                          <w:rFonts w:ascii="Lucida Console" w:hAnsi="Lucida Console"/>
                          <w:sz w:val="12"/>
                        </w:rPr>
                      </w:pPr>
                      <w:r w:rsidRPr="00734660">
                        <w:rPr>
                          <w:rFonts w:ascii="Lucida Console" w:hAnsi="Lucida Console"/>
                          <w:sz w:val="12"/>
                        </w:rPr>
                        <w:t>adotblusers.ConnectionString:=connectstring;</w:t>
                      </w:r>
                    </w:p>
                    <w:p w14:paraId="2ECC2291" w14:textId="77777777" w:rsidR="006929D3" w:rsidRPr="00734660" w:rsidRDefault="006929D3" w:rsidP="00734660">
                      <w:pPr>
                        <w:rPr>
                          <w:rFonts w:ascii="Lucida Console" w:hAnsi="Lucida Console"/>
                          <w:sz w:val="12"/>
                        </w:rPr>
                      </w:pPr>
                      <w:r w:rsidRPr="00734660">
                        <w:rPr>
                          <w:rFonts w:ascii="Lucida Console" w:hAnsi="Lucida Console"/>
                          <w:sz w:val="12"/>
                        </w:rPr>
                        <w:t>adotblusers.TableName:='tblUsers';</w:t>
                      </w:r>
                    </w:p>
                    <w:p w14:paraId="6856EAEB" w14:textId="77777777" w:rsidR="006929D3" w:rsidRPr="00734660" w:rsidRDefault="006929D3" w:rsidP="00734660">
                      <w:pPr>
                        <w:rPr>
                          <w:rFonts w:ascii="Lucida Console" w:hAnsi="Lucida Console"/>
                          <w:sz w:val="12"/>
                        </w:rPr>
                      </w:pPr>
                      <w:r w:rsidRPr="00734660">
                        <w:rPr>
                          <w:rFonts w:ascii="Lucida Console" w:hAnsi="Lucida Console"/>
                          <w:sz w:val="12"/>
                        </w:rPr>
                        <w:t>adotblusers.Active:=true;</w:t>
                      </w:r>
                    </w:p>
                    <w:p w14:paraId="697F15D5" w14:textId="77777777" w:rsidR="006929D3" w:rsidRPr="00734660" w:rsidRDefault="006929D3" w:rsidP="00734660">
                      <w:pPr>
                        <w:rPr>
                          <w:rFonts w:ascii="Lucida Console" w:hAnsi="Lucida Console"/>
                          <w:sz w:val="12"/>
                        </w:rPr>
                      </w:pPr>
                      <w:r w:rsidRPr="00734660">
                        <w:rPr>
                          <w:rFonts w:ascii="Lucida Console" w:hAnsi="Lucida Console"/>
                          <w:sz w:val="12"/>
                        </w:rPr>
                        <w:t>end;</w:t>
                      </w:r>
                    </w:p>
                    <w:p w14:paraId="4B756BC3" w14:textId="77777777" w:rsidR="006929D3" w:rsidRPr="00734660" w:rsidRDefault="006929D3" w:rsidP="00734660">
                      <w:pPr>
                        <w:rPr>
                          <w:rFonts w:ascii="Lucida Console" w:hAnsi="Lucida Console"/>
                          <w:sz w:val="12"/>
                        </w:rPr>
                      </w:pPr>
                    </w:p>
                    <w:p w14:paraId="72B3FA71" w14:textId="77777777" w:rsidR="006929D3" w:rsidRPr="00734660" w:rsidRDefault="006929D3" w:rsidP="00734660">
                      <w:pPr>
                        <w:rPr>
                          <w:rFonts w:ascii="Lucida Console" w:hAnsi="Lucida Console"/>
                          <w:sz w:val="12"/>
                        </w:rPr>
                      </w:pPr>
                      <w:r w:rsidRPr="00734660">
                        <w:rPr>
                          <w:rFonts w:ascii="Lucida Console" w:hAnsi="Lucida Console"/>
                          <w:sz w:val="12"/>
                        </w:rPr>
                        <w:t>procedure TloginForm.submitButtonClick(Sender: TObject);</w:t>
                      </w:r>
                    </w:p>
                    <w:p w14:paraId="7D9BC2C0" w14:textId="77777777" w:rsidR="006929D3" w:rsidRPr="00734660" w:rsidRDefault="006929D3" w:rsidP="00734660">
                      <w:pPr>
                        <w:rPr>
                          <w:rFonts w:ascii="Lucida Console" w:hAnsi="Lucida Console"/>
                          <w:sz w:val="12"/>
                        </w:rPr>
                      </w:pPr>
                      <w:r w:rsidRPr="00734660">
                        <w:rPr>
                          <w:rFonts w:ascii="Lucida Console" w:hAnsi="Lucida Console"/>
                          <w:sz w:val="12"/>
                        </w:rPr>
                        <w:t>begin</w:t>
                      </w:r>
                    </w:p>
                    <w:p w14:paraId="5B8B29C6" w14:textId="77777777" w:rsidR="006929D3" w:rsidRPr="00734660" w:rsidRDefault="006929D3" w:rsidP="00734660">
                      <w:pPr>
                        <w:rPr>
                          <w:rFonts w:ascii="Lucida Console" w:hAnsi="Lucida Console"/>
                          <w:sz w:val="12"/>
                        </w:rPr>
                      </w:pPr>
                      <w:r w:rsidRPr="00734660">
                        <w:rPr>
                          <w:rFonts w:ascii="Lucida Console" w:hAnsi="Lucida Console"/>
                          <w:sz w:val="12"/>
                        </w:rPr>
                        <w:t>if not ADOtblUsers.Locate('Username',usernameEdit.Text,[]) then</w:t>
                      </w:r>
                    </w:p>
                    <w:p w14:paraId="04CE6BAC"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showmessage('Username or Password not in database. Seek administrator for further assistance.')</w:t>
                      </w:r>
                    </w:p>
                    <w:p w14:paraId="7E0557AF" w14:textId="77777777" w:rsidR="006929D3" w:rsidRPr="00734660" w:rsidRDefault="006929D3" w:rsidP="00734660">
                      <w:pPr>
                        <w:rPr>
                          <w:rFonts w:ascii="Lucida Console" w:hAnsi="Lucida Console"/>
                          <w:sz w:val="12"/>
                        </w:rPr>
                      </w:pPr>
                      <w:r w:rsidRPr="00734660">
                        <w:rPr>
                          <w:rFonts w:ascii="Lucida Console" w:hAnsi="Lucida Console"/>
                          <w:sz w:val="12"/>
                        </w:rPr>
                        <w:t>else</w:t>
                      </w:r>
                    </w:p>
                    <w:p w14:paraId="2E01C93D"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if passwordEdit.Text = ADOtblUsers['Password'] then</w:t>
                      </w:r>
                    </w:p>
                    <w:p w14:paraId="1591FBF5"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begin</w:t>
                      </w:r>
                    </w:p>
                    <w:p w14:paraId="1C7BB4D5"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setglobalpasslevel(ADOtblUsers['AdminRights']);</w:t>
                      </w:r>
                    </w:p>
                    <w:p w14:paraId="50D50627"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mainmenuForm.Show;</w:t>
                      </w:r>
                    </w:p>
                    <w:p w14:paraId="1759D78B"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loginForm.Hide;</w:t>
                      </w:r>
                    </w:p>
                    <w:p w14:paraId="6CAEAD03"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end</w:t>
                      </w:r>
                    </w:p>
                    <w:p w14:paraId="04302ACE"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else</w:t>
                      </w:r>
                    </w:p>
                    <w:p w14:paraId="46E6C4BA" w14:textId="77777777" w:rsidR="006929D3" w:rsidRPr="00734660" w:rsidRDefault="006929D3" w:rsidP="00734660">
                      <w:pPr>
                        <w:rPr>
                          <w:rFonts w:ascii="Lucida Console" w:hAnsi="Lucida Console"/>
                          <w:sz w:val="12"/>
                        </w:rPr>
                      </w:pPr>
                      <w:r w:rsidRPr="00734660">
                        <w:rPr>
                          <w:rFonts w:ascii="Lucida Console" w:hAnsi="Lucida Console"/>
                          <w:sz w:val="12"/>
                        </w:rPr>
                        <w:t xml:space="preserve">    showmessage('Username or Password not in database. Seek administrator for further assistance.');</w:t>
                      </w:r>
                    </w:p>
                    <w:p w14:paraId="1E15EDA3" w14:textId="77777777" w:rsidR="006929D3" w:rsidRPr="00734660" w:rsidRDefault="006929D3" w:rsidP="00734660">
                      <w:pPr>
                        <w:rPr>
                          <w:rFonts w:ascii="Lucida Console" w:hAnsi="Lucida Console"/>
                          <w:sz w:val="12"/>
                        </w:rPr>
                      </w:pPr>
                      <w:r w:rsidRPr="00734660">
                        <w:rPr>
                          <w:rFonts w:ascii="Lucida Console" w:hAnsi="Lucida Console"/>
                          <w:sz w:val="12"/>
                        </w:rPr>
                        <w:t>end;</w:t>
                      </w:r>
                    </w:p>
                    <w:p w14:paraId="4A4A466E" w14:textId="77777777" w:rsidR="006929D3" w:rsidRPr="00734660" w:rsidRDefault="006929D3" w:rsidP="00734660">
                      <w:pPr>
                        <w:rPr>
                          <w:rFonts w:ascii="Lucida Console" w:hAnsi="Lucida Console"/>
                          <w:sz w:val="12"/>
                        </w:rPr>
                      </w:pPr>
                    </w:p>
                    <w:p w14:paraId="1E7CB6FD" w14:textId="77777777" w:rsidR="006929D3" w:rsidRPr="001737C6" w:rsidRDefault="006929D3" w:rsidP="00734660">
                      <w:pPr>
                        <w:rPr>
                          <w:rFonts w:ascii="Lucida Console" w:hAnsi="Lucida Console"/>
                          <w:sz w:val="12"/>
                        </w:rPr>
                      </w:pPr>
                      <w:r w:rsidRPr="00734660">
                        <w:rPr>
                          <w:rFonts w:ascii="Lucida Console" w:hAnsi="Lucida Console"/>
                          <w:sz w:val="12"/>
                        </w:rPr>
                        <w:t>end.</w:t>
                      </w:r>
                    </w:p>
                  </w:txbxContent>
                </v:textbox>
                <w10:wrap type="tight" anchorx="margin"/>
              </v:shape>
            </w:pict>
          </mc:Fallback>
        </mc:AlternateContent>
      </w:r>
      <w:r w:rsidR="00734660">
        <w:t>Code:</w:t>
      </w:r>
    </w:p>
    <w:p w14:paraId="00B341A4" w14:textId="77777777" w:rsidR="000C5093" w:rsidRDefault="000C5093" w:rsidP="00734660">
      <w:r>
        <w:lastRenderedPageBreak/>
        <w:t>Improvements:</w:t>
      </w:r>
    </w:p>
    <w:p w14:paraId="77E9DA76" w14:textId="77777777" w:rsidR="000C5093" w:rsidRDefault="007E5FC0" w:rsidP="00734660">
      <w:r>
        <w:rPr>
          <w:noProof/>
          <w:lang w:eastAsia="en-GB"/>
        </w:rPr>
        <mc:AlternateContent>
          <mc:Choice Requires="wpg">
            <w:drawing>
              <wp:anchor distT="0" distB="0" distL="114300" distR="114300" simplePos="0" relativeHeight="251678720" behindDoc="0" locked="0" layoutInCell="1" allowOverlap="1" wp14:anchorId="510824BD" wp14:editId="1A01E286">
                <wp:simplePos x="0" y="0"/>
                <wp:positionH relativeFrom="column">
                  <wp:posOffset>0</wp:posOffset>
                </wp:positionH>
                <wp:positionV relativeFrom="paragraph">
                  <wp:posOffset>148590</wp:posOffset>
                </wp:positionV>
                <wp:extent cx="5943600" cy="5029200"/>
                <wp:effectExtent l="19050" t="0" r="19050" b="0"/>
                <wp:wrapNone/>
                <wp:docPr id="27" name="Group 27"/>
                <wp:cNvGraphicFramePr/>
                <a:graphic xmlns:a="http://schemas.openxmlformats.org/drawingml/2006/main">
                  <a:graphicData uri="http://schemas.microsoft.com/office/word/2010/wordprocessingGroup">
                    <wpg:wgp>
                      <wpg:cNvGrpSpPr/>
                      <wpg:grpSpPr>
                        <a:xfrm>
                          <a:off x="0" y="0"/>
                          <a:ext cx="5943600" cy="5029200"/>
                          <a:chOff x="0" y="0"/>
                          <a:chExt cx="5943600" cy="5029200"/>
                        </a:xfrm>
                      </wpg:grpSpPr>
                      <pic:pic xmlns:pic="http://schemas.openxmlformats.org/drawingml/2006/picture">
                        <pic:nvPicPr>
                          <pic:cNvPr id="7" name="Picture 7"/>
                          <pic:cNvPicPr>
                            <a:picLocks noChangeAspect="1"/>
                          </pic:cNvPicPr>
                        </pic:nvPicPr>
                        <pic:blipFill rotWithShape="1">
                          <a:blip r:embed="rId19"/>
                          <a:srcRect r="42030" b="53082"/>
                          <a:stretch/>
                        </pic:blipFill>
                        <pic:spPr bwMode="auto">
                          <a:xfrm>
                            <a:off x="0" y="19050"/>
                            <a:ext cx="3057525" cy="128587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20"/>
                          <a:stretch>
                            <a:fillRect/>
                          </a:stretch>
                        </pic:blipFill>
                        <pic:spPr>
                          <a:xfrm>
                            <a:off x="0" y="1800225"/>
                            <a:ext cx="3448050" cy="1257300"/>
                          </a:xfrm>
                          <a:prstGeom prst="rect">
                            <a:avLst/>
                          </a:prstGeom>
                        </pic:spPr>
                      </pic:pic>
                      <pic:pic xmlns:pic="http://schemas.openxmlformats.org/drawingml/2006/picture">
                        <pic:nvPicPr>
                          <pic:cNvPr id="15" name="Picture 15"/>
                          <pic:cNvPicPr>
                            <a:picLocks noChangeAspect="1"/>
                          </pic:cNvPicPr>
                        </pic:nvPicPr>
                        <pic:blipFill>
                          <a:blip r:embed="rId21"/>
                          <a:stretch>
                            <a:fillRect/>
                          </a:stretch>
                        </pic:blipFill>
                        <pic:spPr>
                          <a:xfrm>
                            <a:off x="0" y="3524250"/>
                            <a:ext cx="3448050" cy="1504950"/>
                          </a:xfrm>
                          <a:prstGeom prst="rect">
                            <a:avLst/>
                          </a:prstGeom>
                        </pic:spPr>
                      </pic:pic>
                      <wps:wsp>
                        <wps:cNvPr id="16" name="Straight Arrow Connector 16"/>
                        <wps:cNvCnPr/>
                        <wps:spPr>
                          <a:xfrm>
                            <a:off x="1524000" y="1333500"/>
                            <a:ext cx="0"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561975" y="3076575"/>
                            <a:ext cx="0"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3171825" y="0"/>
                            <a:ext cx="2771775" cy="1333500"/>
                          </a:xfrm>
                          <a:prstGeom prst="rect">
                            <a:avLst/>
                          </a:prstGeom>
                          <a:solidFill>
                            <a:schemeClr val="lt1"/>
                          </a:solidFill>
                          <a:ln w="6350">
                            <a:solidFill>
                              <a:schemeClr val="tx1"/>
                            </a:solidFill>
                          </a:ln>
                        </wps:spPr>
                        <wps:txbx>
                          <w:txbxContent>
                            <w:p w14:paraId="5042E687" w14:textId="77777777" w:rsidR="006929D3" w:rsidRDefault="006929D3" w:rsidP="00666002">
                              <w:r>
                                <w:t xml:space="preserve">In order to display a more helpful error report to the user, a custom error dialog box was created. This allowed for a more coherent error report, as well as the option to view additional help which may aid the user in fixing the problem.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543300" y="3524250"/>
                            <a:ext cx="2352675" cy="838200"/>
                          </a:xfrm>
                          <a:prstGeom prst="rect">
                            <a:avLst/>
                          </a:prstGeom>
                          <a:solidFill>
                            <a:schemeClr val="lt1"/>
                          </a:solidFill>
                          <a:ln w="6350">
                            <a:solidFill>
                              <a:schemeClr val="tx1"/>
                            </a:solidFill>
                          </a:ln>
                        </wps:spPr>
                        <wps:txbx>
                          <w:txbxContent>
                            <w:p w14:paraId="61A7C7F6" w14:textId="77777777" w:rsidR="006929D3" w:rsidRDefault="006929D3" w:rsidP="007E5FC0">
                              <w:r>
                                <w:t>Additional help shows common solutions to the problem. This provides a user interface which is clearer and easier to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0824BD" id="Group 27" o:spid="_x0000_s1042" style="position:absolute;margin-left:0;margin-top:11.7pt;width:468pt;height:396pt;z-index:251678720" coordsize="59436,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">
                <v:shape id="Picture 7" o:spid="_x0000_s1043" type="#_x0000_t75" style="position:absolute;top:190;width:30575;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" stroked="t" strokecolor="black [3213]">
                  <v:imagedata r:id="rId22" o:title="" cropbottom="34788f" cropright="27545f"/>
                  <v:path arrowok="t"/>
                </v:shape>
                <v:shape id="Picture 8" o:spid="_x0000_s1044" type="#_x0000_t75" style="position:absolute;top:18002;width:34480;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">
                  <v:imagedata r:id="rId23" o:title=""/>
                  <v:path arrowok="t"/>
                </v:shape>
                <v:shape id="Picture 15" o:spid="_x0000_s1045" type="#_x0000_t75" style="position:absolute;top:35242;width:34480;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">
                  <v:imagedata r:id="rId24" o:title=""/>
                  <v:path arrowok="t"/>
                </v:shape>
                <v:shape id="Straight Arrow Connector 16" o:spid="_x0000_s1046" type="#_x0000_t32" style="position:absolute;left:15240;top:13335;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 id="Straight Arrow Connector 17" o:spid="_x0000_s1047" type="#_x0000_t32" style="position:absolute;left:5619;top:30765;width:0;height:3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shape id="Text Box 24" o:spid="_x0000_s1048" type="#_x0000_t202" style="position:absolute;left:31718;width:27718;height:1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" fillcolor="white [3201]" strokecolor="black [3213]" strokeweight=".5pt">
                  <v:textbox>
                    <w:txbxContent>
                      <w:p w14:paraId="5042E687" w14:textId="77777777" w:rsidR="006929D3" w:rsidRDefault="006929D3" w:rsidP="00666002">
                        <w:r>
                          <w:t xml:space="preserve">In order to display a more helpful error report to the user, a custom error dialog box was created. This allowed for a more coherent error report, as well as the option to view additional help which may aid the user in fixing the problem. </w:t>
                        </w:r>
                      </w:p>
                    </w:txbxContent>
                  </v:textbox>
                </v:shape>
                <v:shape id="Text Box 26" o:spid="_x0000_s1049" type="#_x0000_t202" style="position:absolute;left:35433;top:35242;width:23526;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" fillcolor="white [3201]" strokecolor="black [3213]" strokeweight=".5pt">
                  <v:textbox>
                    <w:txbxContent>
                      <w:p w14:paraId="61A7C7F6" w14:textId="77777777" w:rsidR="006929D3" w:rsidRDefault="006929D3" w:rsidP="007E5FC0">
                        <w:r>
                          <w:t>Additional help shows common solutions to the problem. This provides a user interface which is clearer and easier to use.</w:t>
                        </w:r>
                      </w:p>
                    </w:txbxContent>
                  </v:textbox>
                </v:shape>
              </v:group>
            </w:pict>
          </mc:Fallback>
        </mc:AlternateContent>
      </w:r>
    </w:p>
    <w:p w14:paraId="616ECF50" w14:textId="77777777" w:rsidR="007E5FC0" w:rsidRDefault="007E5FC0" w:rsidP="00734660"/>
    <w:p w14:paraId="73140B66" w14:textId="77777777" w:rsidR="007E5FC0" w:rsidRPr="007E5FC0" w:rsidRDefault="007E5FC0" w:rsidP="007E5FC0"/>
    <w:p w14:paraId="63063200" w14:textId="77777777" w:rsidR="007E5FC0" w:rsidRPr="007E5FC0" w:rsidRDefault="007E5FC0" w:rsidP="007E5FC0"/>
    <w:p w14:paraId="7FB92434" w14:textId="77777777" w:rsidR="007E5FC0" w:rsidRPr="007E5FC0" w:rsidRDefault="007E5FC0" w:rsidP="007E5FC0"/>
    <w:p w14:paraId="7CAEE8E8" w14:textId="77777777" w:rsidR="007E5FC0" w:rsidRPr="007E5FC0" w:rsidRDefault="007E5FC0" w:rsidP="007E5FC0"/>
    <w:p w14:paraId="5D29FC99" w14:textId="77777777" w:rsidR="007E5FC0" w:rsidRPr="007E5FC0" w:rsidRDefault="007E5FC0" w:rsidP="007E5FC0"/>
    <w:p w14:paraId="2ECC5E36" w14:textId="77777777" w:rsidR="007E5FC0" w:rsidRPr="007E5FC0" w:rsidRDefault="007E5FC0" w:rsidP="007E5FC0"/>
    <w:p w14:paraId="71471548" w14:textId="77777777" w:rsidR="007E5FC0" w:rsidRPr="007E5FC0" w:rsidRDefault="007E5FC0" w:rsidP="007E5FC0"/>
    <w:p w14:paraId="4F0858ED" w14:textId="77777777" w:rsidR="007E5FC0" w:rsidRPr="007E5FC0" w:rsidRDefault="007E5FC0" w:rsidP="007E5FC0"/>
    <w:p w14:paraId="0E4859FC" w14:textId="77777777" w:rsidR="007E5FC0" w:rsidRPr="007E5FC0" w:rsidRDefault="007E5FC0" w:rsidP="007E5FC0"/>
    <w:p w14:paraId="08B0E2E1" w14:textId="77777777" w:rsidR="007E5FC0" w:rsidRPr="007E5FC0" w:rsidRDefault="007E5FC0" w:rsidP="007E5FC0"/>
    <w:p w14:paraId="04FC8C69" w14:textId="77777777" w:rsidR="007E5FC0" w:rsidRPr="007E5FC0" w:rsidRDefault="007E5FC0" w:rsidP="007E5FC0"/>
    <w:p w14:paraId="67A3543C" w14:textId="77777777" w:rsidR="007E5FC0" w:rsidRPr="007E5FC0" w:rsidRDefault="007E5FC0" w:rsidP="007E5FC0"/>
    <w:p w14:paraId="7FE3758F" w14:textId="77777777" w:rsidR="007E5FC0" w:rsidRPr="007E5FC0" w:rsidRDefault="007E5FC0" w:rsidP="007E5FC0"/>
    <w:p w14:paraId="5421E124" w14:textId="77777777" w:rsidR="007E5FC0" w:rsidRPr="007E5FC0" w:rsidRDefault="007E5FC0" w:rsidP="007E5FC0"/>
    <w:p w14:paraId="32C6F506" w14:textId="77777777" w:rsidR="007E5FC0" w:rsidRPr="007E5FC0" w:rsidRDefault="007E5FC0" w:rsidP="007E5FC0"/>
    <w:p w14:paraId="15B2C3F2" w14:textId="77777777" w:rsidR="007E5FC0" w:rsidRPr="007E5FC0" w:rsidRDefault="007E5FC0" w:rsidP="007E5FC0"/>
    <w:p w14:paraId="0613C973" w14:textId="77777777" w:rsidR="007E5FC0" w:rsidRPr="007E5FC0" w:rsidRDefault="007E5FC0" w:rsidP="007E5FC0"/>
    <w:p w14:paraId="4023EC89" w14:textId="77777777" w:rsidR="007E5FC0" w:rsidRPr="007E5FC0" w:rsidRDefault="007E5FC0" w:rsidP="007E5FC0"/>
    <w:p w14:paraId="3D36209B" w14:textId="77777777" w:rsidR="007E5FC0" w:rsidRPr="007E5FC0" w:rsidRDefault="007E5FC0" w:rsidP="007E5FC0"/>
    <w:p w14:paraId="608DB62B" w14:textId="77777777" w:rsidR="007E5FC0" w:rsidRPr="007E5FC0" w:rsidRDefault="007E5FC0" w:rsidP="007E5FC0"/>
    <w:p w14:paraId="379283FC" w14:textId="77777777" w:rsidR="007E5FC0" w:rsidRPr="007E5FC0" w:rsidRDefault="007E5FC0" w:rsidP="007E5FC0"/>
    <w:p w14:paraId="0ADE37C3" w14:textId="77777777" w:rsidR="007E5FC0" w:rsidRPr="007E5FC0" w:rsidRDefault="007E5FC0" w:rsidP="007E5FC0"/>
    <w:p w14:paraId="0A0DE5D2" w14:textId="77777777" w:rsidR="007E5FC0" w:rsidRPr="007E5FC0" w:rsidRDefault="007E5FC0" w:rsidP="007E5FC0"/>
    <w:p w14:paraId="523662AF" w14:textId="77777777" w:rsidR="007E5FC0" w:rsidRPr="007E5FC0" w:rsidRDefault="007E5FC0" w:rsidP="007E5FC0"/>
    <w:p w14:paraId="0B74B2A9" w14:textId="77777777" w:rsidR="007E5FC0" w:rsidRPr="007E5FC0" w:rsidRDefault="007E5FC0" w:rsidP="007E5FC0"/>
    <w:p w14:paraId="16F6C421" w14:textId="77777777" w:rsidR="007E5FC0" w:rsidRPr="007E5FC0" w:rsidRDefault="007E5FC0" w:rsidP="007E5FC0"/>
    <w:p w14:paraId="13CEEB73" w14:textId="77777777" w:rsidR="007E5FC0" w:rsidRDefault="007E5FC0" w:rsidP="007E5FC0"/>
    <w:p w14:paraId="042B5CDE" w14:textId="77777777" w:rsidR="007E5FC0" w:rsidRPr="007E5FC0" w:rsidRDefault="007E5FC0" w:rsidP="007E5FC0"/>
    <w:p w14:paraId="0E966C12" w14:textId="189CABBA" w:rsidR="00655F37" w:rsidRDefault="007E5FC0" w:rsidP="007E5FC0">
      <w:r>
        <w:t>Code</w:t>
      </w:r>
    </w:p>
    <w:p w14:paraId="3BBCA397" w14:textId="02980E82" w:rsidR="00655F37" w:rsidRDefault="00795991">
      <w:r>
        <w:rPr>
          <w:noProof/>
          <w:lang w:eastAsia="en-GB"/>
        </w:rPr>
        <mc:AlternateContent>
          <mc:Choice Requires="wps">
            <w:drawing>
              <wp:anchor distT="0" distB="0" distL="114300" distR="114300" simplePos="0" relativeHeight="251688960" behindDoc="0" locked="0" layoutInCell="1" allowOverlap="1" wp14:anchorId="1D99D06A" wp14:editId="1E7143BB">
                <wp:simplePos x="0" y="0"/>
                <wp:positionH relativeFrom="margin">
                  <wp:align>left</wp:align>
                </wp:positionH>
                <wp:positionV relativeFrom="paragraph">
                  <wp:posOffset>97790</wp:posOffset>
                </wp:positionV>
                <wp:extent cx="5486400" cy="33909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5486400" cy="3390900"/>
                        </a:xfrm>
                        <a:prstGeom prst="rect">
                          <a:avLst/>
                        </a:prstGeom>
                        <a:solidFill>
                          <a:schemeClr val="lt1"/>
                        </a:solidFill>
                        <a:ln w="6350">
                          <a:solidFill>
                            <a:prstClr val="black"/>
                          </a:solidFill>
                        </a:ln>
                      </wps:spPr>
                      <wps:txbx>
                        <w:txbxContent>
                          <w:p w14:paraId="7B760D0B" w14:textId="77777777" w:rsidR="006929D3" w:rsidRPr="00795991" w:rsidRDefault="006929D3" w:rsidP="00795991">
                            <w:pPr>
                              <w:rPr>
                                <w:rFonts w:ascii="Lucida Console" w:hAnsi="Lucida Console"/>
                                <w:sz w:val="12"/>
                              </w:rPr>
                            </w:pPr>
                            <w:r w:rsidRPr="00795991">
                              <w:rPr>
                                <w:rFonts w:ascii="Lucida Console" w:hAnsi="Lucida Console"/>
                                <w:sz w:val="12"/>
                              </w:rPr>
                              <w:t>procedure TfrmLogin.imgLoginClick(Sender: TObject);</w:t>
                            </w:r>
                          </w:p>
                          <w:p w14:paraId="7ADF487E" w14:textId="77777777" w:rsidR="006929D3" w:rsidRPr="00795991" w:rsidRDefault="006929D3" w:rsidP="00795991">
                            <w:pPr>
                              <w:rPr>
                                <w:rFonts w:ascii="Lucida Console" w:hAnsi="Lucida Console"/>
                                <w:sz w:val="12"/>
                              </w:rPr>
                            </w:pPr>
                            <w:r w:rsidRPr="00795991">
                              <w:rPr>
                                <w:rFonts w:ascii="Lucida Console" w:hAnsi="Lucida Console"/>
                                <w:sz w:val="12"/>
                              </w:rPr>
                              <w:t>var</w:t>
                            </w:r>
                          </w:p>
                          <w:p w14:paraId="62ED0062"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DailyStreak: integer;</w:t>
                            </w:r>
                          </w:p>
                          <w:p w14:paraId="39349E1F" w14:textId="77777777" w:rsidR="006929D3" w:rsidRPr="00795991" w:rsidRDefault="006929D3" w:rsidP="00795991">
                            <w:pPr>
                              <w:rPr>
                                <w:rFonts w:ascii="Lucida Console" w:hAnsi="Lucida Console"/>
                                <w:sz w:val="12"/>
                              </w:rPr>
                            </w:pPr>
                            <w:r w:rsidRPr="00795991">
                              <w:rPr>
                                <w:rFonts w:ascii="Lucida Console" w:hAnsi="Lucida Console"/>
                                <w:sz w:val="12"/>
                              </w:rPr>
                              <w:t>begin</w:t>
                            </w:r>
                          </w:p>
                          <w:p w14:paraId="2DC60D6C"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gramStart"/>
                            <w:r w:rsidRPr="00795991">
                              <w:rPr>
                                <w:rFonts w:ascii="Lucida Console" w:hAnsi="Lucida Console"/>
                                <w:sz w:val="12"/>
                              </w:rPr>
                              <w:t>if</w:t>
                            </w:r>
                            <w:proofErr w:type="gramEnd"/>
                            <w:r w:rsidRPr="00795991">
                              <w:rPr>
                                <w:rFonts w:ascii="Lucida Console" w:hAnsi="Lucida Console"/>
                                <w:sz w:val="12"/>
                              </w:rPr>
                              <w:t xml:space="preserve"> (length(edtUsername.text) = 0) or (length(edtPassword.text) = 0) then</w:t>
                            </w:r>
                          </w:p>
                          <w:p w14:paraId="21FDAAC6"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begin</w:t>
                            </w:r>
                          </w:p>
                          <w:p w14:paraId="1B8D2CCC"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spellStart"/>
                            <w:r w:rsidRPr="00795991">
                              <w:rPr>
                                <w:rFonts w:ascii="Lucida Console" w:hAnsi="Lucida Console"/>
                                <w:sz w:val="12"/>
                              </w:rPr>
                              <w:t>setglobalerrorcode</w:t>
                            </w:r>
                            <w:proofErr w:type="spellEnd"/>
                            <w:r w:rsidRPr="00795991">
                              <w:rPr>
                                <w:rFonts w:ascii="Lucida Console" w:hAnsi="Lucida Console"/>
                                <w:sz w:val="12"/>
                              </w:rPr>
                              <w:t>('loginblankerror.txt');</w:t>
                            </w:r>
                          </w:p>
                          <w:p w14:paraId="11FC50CC"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spellStart"/>
                            <w:r w:rsidRPr="00795991">
                              <w:rPr>
                                <w:rFonts w:ascii="Lucida Console" w:hAnsi="Lucida Console"/>
                                <w:sz w:val="12"/>
                              </w:rPr>
                              <w:t>frmError.Show</w:t>
                            </w:r>
                            <w:proofErr w:type="spellEnd"/>
                            <w:r w:rsidRPr="00795991">
                              <w:rPr>
                                <w:rFonts w:ascii="Lucida Console" w:hAnsi="Lucida Console"/>
                                <w:sz w:val="12"/>
                              </w:rPr>
                              <w:t>;</w:t>
                            </w:r>
                          </w:p>
                          <w:p w14:paraId="17B46EEA"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end</w:t>
                            </w:r>
                          </w:p>
                          <w:p w14:paraId="000FC175"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else</w:t>
                            </w:r>
                          </w:p>
                          <w:p w14:paraId="1CF3FC12" w14:textId="62A0C159" w:rsidR="006929D3" w:rsidRPr="00795991" w:rsidRDefault="006929D3" w:rsidP="00795991">
                            <w:pPr>
                              <w:rPr>
                                <w:rFonts w:ascii="Lucida Console" w:hAnsi="Lucida Console"/>
                                <w:sz w:val="12"/>
                              </w:rPr>
                            </w:pPr>
                            <w:r w:rsidRPr="00795991">
                              <w:rPr>
                                <w:rFonts w:ascii="Lucida Console" w:hAnsi="Lucida Console"/>
                                <w:sz w:val="12"/>
                              </w:rPr>
                              <w:t xml:space="preserve">  begin</w:t>
                            </w:r>
                          </w:p>
                          <w:p w14:paraId="5719F0AA"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if not </w:t>
                            </w:r>
                            <w:proofErr w:type="spellStart"/>
                            <w:r w:rsidRPr="00795991">
                              <w:rPr>
                                <w:rFonts w:ascii="Lucida Console" w:hAnsi="Lucida Console"/>
                                <w:sz w:val="12"/>
                              </w:rPr>
                              <w:t>adotblUsers.Locate</w:t>
                            </w:r>
                            <w:proofErr w:type="spellEnd"/>
                            <w:r w:rsidRPr="00795991">
                              <w:rPr>
                                <w:rFonts w:ascii="Lucida Console" w:hAnsi="Lucida Console"/>
                                <w:sz w:val="12"/>
                              </w:rPr>
                              <w:t xml:space="preserve">('Username', </w:t>
                            </w:r>
                            <w:proofErr w:type="spellStart"/>
                            <w:r w:rsidRPr="00795991">
                              <w:rPr>
                                <w:rFonts w:ascii="Lucida Console" w:hAnsi="Lucida Console"/>
                                <w:sz w:val="12"/>
                              </w:rPr>
                              <w:t>edtUsername.text</w:t>
                            </w:r>
                            <w:proofErr w:type="spellEnd"/>
                            <w:r w:rsidRPr="00795991">
                              <w:rPr>
                                <w:rFonts w:ascii="Lucida Console" w:hAnsi="Lucida Console"/>
                                <w:sz w:val="12"/>
                              </w:rPr>
                              <w:t>, []) then</w:t>
                            </w:r>
                          </w:p>
                          <w:p w14:paraId="19329775"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begin</w:t>
                            </w:r>
                          </w:p>
                          <w:p w14:paraId="44E913FC"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spellStart"/>
                            <w:r w:rsidRPr="00795991">
                              <w:rPr>
                                <w:rFonts w:ascii="Lucida Console" w:hAnsi="Lucida Console"/>
                                <w:sz w:val="12"/>
                              </w:rPr>
                              <w:t>setglobalerrorcode</w:t>
                            </w:r>
                            <w:proofErr w:type="spellEnd"/>
                            <w:r w:rsidRPr="00795991">
                              <w:rPr>
                                <w:rFonts w:ascii="Lucida Console" w:hAnsi="Lucida Console"/>
                                <w:sz w:val="12"/>
                              </w:rPr>
                              <w:t>('loginerror.txt');</w:t>
                            </w:r>
                          </w:p>
                          <w:p w14:paraId="3CB07207"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spellStart"/>
                            <w:r w:rsidRPr="00795991">
                              <w:rPr>
                                <w:rFonts w:ascii="Lucida Console" w:hAnsi="Lucida Console"/>
                                <w:sz w:val="12"/>
                              </w:rPr>
                              <w:t>frmError.Show</w:t>
                            </w:r>
                            <w:proofErr w:type="spellEnd"/>
                            <w:r w:rsidRPr="00795991">
                              <w:rPr>
                                <w:rFonts w:ascii="Lucida Console" w:hAnsi="Lucida Console"/>
                                <w:sz w:val="12"/>
                              </w:rPr>
                              <w:t>;</w:t>
                            </w:r>
                          </w:p>
                          <w:p w14:paraId="0DBFC337" w14:textId="79A33E63" w:rsidR="006929D3" w:rsidRDefault="006929D3" w:rsidP="00795991">
                            <w:pPr>
                              <w:rPr>
                                <w:rFonts w:ascii="Lucida Console" w:hAnsi="Lucida Console"/>
                                <w:sz w:val="12"/>
                              </w:rPr>
                            </w:pPr>
                            <w:r w:rsidRPr="00795991">
                              <w:rPr>
                                <w:rFonts w:ascii="Lucida Console" w:hAnsi="Lucida Console"/>
                                <w:sz w:val="12"/>
                              </w:rPr>
                              <w:t xml:space="preserve">    end</w:t>
                            </w:r>
                          </w:p>
                          <w:p w14:paraId="069D67DC" w14:textId="77777777" w:rsidR="006929D3" w:rsidRDefault="006929D3" w:rsidP="00795991">
                            <w:pPr>
                              <w:rPr>
                                <w:rFonts w:ascii="Lucida Console" w:hAnsi="Lucida Console"/>
                                <w:sz w:val="12"/>
                              </w:rPr>
                            </w:pPr>
                          </w:p>
                          <w:p w14:paraId="10B0DD97" w14:textId="77777777" w:rsidR="006929D3" w:rsidRPr="007E5FC0" w:rsidRDefault="006929D3" w:rsidP="007E5FC0">
                            <w:pPr>
                              <w:rPr>
                                <w:rFonts w:ascii="Lucida Console" w:hAnsi="Lucida Console"/>
                                <w:sz w:val="12"/>
                              </w:rPr>
                            </w:pPr>
                            <w:r w:rsidRPr="007E5FC0">
                              <w:rPr>
                                <w:rFonts w:ascii="Lucida Console" w:hAnsi="Lucida Console"/>
                                <w:sz w:val="12"/>
                              </w:rPr>
                              <w:t xml:space="preserve">procedure </w:t>
                            </w:r>
                            <w:proofErr w:type="spellStart"/>
                            <w:r w:rsidRPr="007E5FC0">
                              <w:rPr>
                                <w:rFonts w:ascii="Lucida Console" w:hAnsi="Lucida Console"/>
                                <w:sz w:val="12"/>
                              </w:rPr>
                              <w:t>TerrorForm.FormShow</w:t>
                            </w:r>
                            <w:proofErr w:type="spellEnd"/>
                            <w:r w:rsidRPr="007E5FC0">
                              <w:rPr>
                                <w:rFonts w:ascii="Lucida Console" w:hAnsi="Lucida Console"/>
                                <w:sz w:val="12"/>
                              </w:rPr>
                              <w:t xml:space="preserve">(Sender: </w:t>
                            </w:r>
                            <w:proofErr w:type="spellStart"/>
                            <w:r w:rsidRPr="007E5FC0">
                              <w:rPr>
                                <w:rFonts w:ascii="Lucida Console" w:hAnsi="Lucida Console"/>
                                <w:sz w:val="12"/>
                              </w:rPr>
                              <w:t>TObject</w:t>
                            </w:r>
                            <w:proofErr w:type="spellEnd"/>
                            <w:r w:rsidRPr="007E5FC0">
                              <w:rPr>
                                <w:rFonts w:ascii="Lucida Console" w:hAnsi="Lucida Console"/>
                                <w:sz w:val="12"/>
                              </w:rPr>
                              <w:t>);</w:t>
                            </w:r>
                          </w:p>
                          <w:p w14:paraId="6C319DB4" w14:textId="77777777" w:rsidR="006929D3" w:rsidRPr="007E5FC0" w:rsidRDefault="006929D3" w:rsidP="007E5FC0">
                            <w:pPr>
                              <w:rPr>
                                <w:rFonts w:ascii="Lucida Console" w:hAnsi="Lucida Console"/>
                                <w:sz w:val="12"/>
                              </w:rPr>
                            </w:pPr>
                            <w:r w:rsidRPr="007E5FC0">
                              <w:rPr>
                                <w:rFonts w:ascii="Lucida Console" w:hAnsi="Lucida Console"/>
                                <w:sz w:val="12"/>
                              </w:rPr>
                              <w:t>begin</w:t>
                            </w:r>
                          </w:p>
                          <w:p w14:paraId="467BF6E7"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errorForm.Caption</w:t>
                            </w:r>
                            <w:proofErr w:type="spellEnd"/>
                            <w:r w:rsidRPr="007E5FC0">
                              <w:rPr>
                                <w:rFonts w:ascii="Lucida Console" w:hAnsi="Lucida Console"/>
                                <w:sz w:val="12"/>
                              </w:rPr>
                              <w:t xml:space="preserve"> :</w:t>
                            </w:r>
                            <w:proofErr w:type="gramEnd"/>
                            <w:r w:rsidRPr="007E5FC0">
                              <w:rPr>
                                <w:rFonts w:ascii="Lucida Console" w:hAnsi="Lucida Console"/>
                                <w:sz w:val="12"/>
                              </w:rPr>
                              <w:t xml:space="preserve">= </w:t>
                            </w:r>
                            <w:proofErr w:type="spellStart"/>
                            <w:r w:rsidRPr="007E5FC0">
                              <w:rPr>
                                <w:rFonts w:ascii="Lucida Console" w:hAnsi="Lucida Console"/>
                                <w:sz w:val="12"/>
                              </w:rPr>
                              <w:t>globalerrorcode</w:t>
                            </w:r>
                            <w:proofErr w:type="spellEnd"/>
                            <w:r w:rsidRPr="007E5FC0">
                              <w:rPr>
                                <w:rFonts w:ascii="Lucida Console" w:hAnsi="Lucida Console"/>
                                <w:sz w:val="12"/>
                              </w:rPr>
                              <w:t>[0];</w:t>
                            </w:r>
                          </w:p>
                          <w:p w14:paraId="1CBBE725"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r w:rsidRPr="007E5FC0">
                              <w:rPr>
                                <w:rFonts w:ascii="Lucida Console" w:hAnsi="Lucida Console"/>
                                <w:sz w:val="12"/>
                              </w:rPr>
                              <w:t>errorMemo.Lines.Clear</w:t>
                            </w:r>
                            <w:proofErr w:type="spellEnd"/>
                            <w:r w:rsidRPr="007E5FC0">
                              <w:rPr>
                                <w:rFonts w:ascii="Lucida Console" w:hAnsi="Lucida Console"/>
                                <w:sz w:val="12"/>
                              </w:rPr>
                              <w:t>;</w:t>
                            </w:r>
                          </w:p>
                          <w:p w14:paraId="6F9F2724"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errorMemo.Lines.Add</w:t>
                            </w:r>
                            <w:proofErr w:type="spellEnd"/>
                            <w:r w:rsidRPr="007E5FC0">
                              <w:rPr>
                                <w:rFonts w:ascii="Lucida Console" w:hAnsi="Lucida Console"/>
                                <w:sz w:val="12"/>
                              </w:rPr>
                              <w:t>(</w:t>
                            </w:r>
                            <w:proofErr w:type="spellStart"/>
                            <w:proofErr w:type="gramEnd"/>
                            <w:r w:rsidRPr="007E5FC0">
                              <w:rPr>
                                <w:rFonts w:ascii="Lucida Console" w:hAnsi="Lucida Console"/>
                                <w:sz w:val="12"/>
                              </w:rPr>
                              <w:t>globalerrorcode</w:t>
                            </w:r>
                            <w:proofErr w:type="spellEnd"/>
                            <w:r w:rsidRPr="007E5FC0">
                              <w:rPr>
                                <w:rFonts w:ascii="Lucida Console" w:hAnsi="Lucida Console"/>
                                <w:sz w:val="12"/>
                              </w:rPr>
                              <w:t>[1]);</w:t>
                            </w:r>
                          </w:p>
                          <w:p w14:paraId="47AD92D4"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gramStart"/>
                            <w:r w:rsidRPr="007E5FC0">
                              <w:rPr>
                                <w:rFonts w:ascii="Lucida Console" w:hAnsi="Lucida Console"/>
                                <w:sz w:val="12"/>
                              </w:rPr>
                              <w:t>if</w:t>
                            </w:r>
                            <w:proofErr w:type="gramEnd"/>
                            <w:r w:rsidRPr="007E5FC0">
                              <w:rPr>
                                <w:rFonts w:ascii="Lucida Console" w:hAnsi="Lucida Console"/>
                                <w:sz w:val="12"/>
                              </w:rPr>
                              <w:t xml:space="preserve"> length(</w:t>
                            </w:r>
                            <w:proofErr w:type="spellStart"/>
                            <w:r w:rsidRPr="007E5FC0">
                              <w:rPr>
                                <w:rFonts w:ascii="Lucida Console" w:hAnsi="Lucida Console"/>
                                <w:sz w:val="12"/>
                              </w:rPr>
                              <w:t>globalerrorcode</w:t>
                            </w:r>
                            <w:proofErr w:type="spellEnd"/>
                            <w:r w:rsidRPr="007E5FC0">
                              <w:rPr>
                                <w:rFonts w:ascii="Lucida Console" w:hAnsi="Lucida Console"/>
                                <w:sz w:val="12"/>
                              </w:rPr>
                              <w:t>[2]) &gt; 1 then</w:t>
                            </w:r>
                          </w:p>
                          <w:p w14:paraId="68E6A781"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helpButton.Visible</w:t>
                            </w:r>
                            <w:proofErr w:type="spellEnd"/>
                            <w:r w:rsidRPr="007E5FC0">
                              <w:rPr>
                                <w:rFonts w:ascii="Lucida Console" w:hAnsi="Lucida Console"/>
                                <w:sz w:val="12"/>
                              </w:rPr>
                              <w:t xml:space="preserve"> :</w:t>
                            </w:r>
                            <w:proofErr w:type="gramEnd"/>
                            <w:r w:rsidRPr="007E5FC0">
                              <w:rPr>
                                <w:rFonts w:ascii="Lucida Console" w:hAnsi="Lucida Console"/>
                                <w:sz w:val="12"/>
                              </w:rPr>
                              <w:t>= True</w:t>
                            </w:r>
                          </w:p>
                          <w:p w14:paraId="73B4ED8E"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else</w:t>
                            </w:r>
                          </w:p>
                          <w:p w14:paraId="7F0A5DCA"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helpButton.Visible</w:t>
                            </w:r>
                            <w:proofErr w:type="spellEnd"/>
                            <w:r w:rsidRPr="007E5FC0">
                              <w:rPr>
                                <w:rFonts w:ascii="Lucida Console" w:hAnsi="Lucida Console"/>
                                <w:sz w:val="12"/>
                              </w:rPr>
                              <w:t xml:space="preserve"> :</w:t>
                            </w:r>
                            <w:proofErr w:type="gramEnd"/>
                            <w:r w:rsidRPr="007E5FC0">
                              <w:rPr>
                                <w:rFonts w:ascii="Lucida Console" w:hAnsi="Lucida Console"/>
                                <w:sz w:val="12"/>
                              </w:rPr>
                              <w:t>= False;</w:t>
                            </w:r>
                          </w:p>
                          <w:p w14:paraId="4BBCFC4D" w14:textId="77777777" w:rsidR="006929D3" w:rsidRPr="007E5FC0" w:rsidRDefault="006929D3" w:rsidP="007E5FC0">
                            <w:pPr>
                              <w:rPr>
                                <w:rFonts w:ascii="Lucida Console" w:hAnsi="Lucida Console"/>
                                <w:sz w:val="12"/>
                              </w:rPr>
                            </w:pPr>
                            <w:r w:rsidRPr="007E5FC0">
                              <w:rPr>
                                <w:rFonts w:ascii="Lucida Console" w:hAnsi="Lucida Console"/>
                                <w:sz w:val="12"/>
                              </w:rPr>
                              <w:t>end;</w:t>
                            </w:r>
                          </w:p>
                          <w:p w14:paraId="2C2801CC" w14:textId="77777777" w:rsidR="006929D3" w:rsidRPr="007E5FC0" w:rsidRDefault="006929D3" w:rsidP="007E5FC0">
                            <w:pPr>
                              <w:rPr>
                                <w:rFonts w:ascii="Lucida Console" w:hAnsi="Lucida Console"/>
                                <w:sz w:val="12"/>
                              </w:rPr>
                            </w:pPr>
                          </w:p>
                          <w:p w14:paraId="15D9B133" w14:textId="77777777" w:rsidR="006929D3" w:rsidRPr="007E5FC0" w:rsidRDefault="006929D3" w:rsidP="007E5FC0">
                            <w:pPr>
                              <w:rPr>
                                <w:rFonts w:ascii="Lucida Console" w:hAnsi="Lucida Console"/>
                                <w:sz w:val="12"/>
                              </w:rPr>
                            </w:pPr>
                            <w:r w:rsidRPr="007E5FC0">
                              <w:rPr>
                                <w:rFonts w:ascii="Lucida Console" w:hAnsi="Lucida Console"/>
                                <w:sz w:val="12"/>
                              </w:rPr>
                              <w:t xml:space="preserve">procedure </w:t>
                            </w:r>
                            <w:proofErr w:type="spellStart"/>
                            <w:r w:rsidRPr="007E5FC0">
                              <w:rPr>
                                <w:rFonts w:ascii="Lucida Console" w:hAnsi="Lucida Console"/>
                                <w:sz w:val="12"/>
                              </w:rPr>
                              <w:t>TerrorForm.helpButtonClick</w:t>
                            </w:r>
                            <w:proofErr w:type="spellEnd"/>
                            <w:r w:rsidRPr="007E5FC0">
                              <w:rPr>
                                <w:rFonts w:ascii="Lucida Console" w:hAnsi="Lucida Console"/>
                                <w:sz w:val="12"/>
                              </w:rPr>
                              <w:t xml:space="preserve">(Sender: </w:t>
                            </w:r>
                            <w:proofErr w:type="spellStart"/>
                            <w:r w:rsidRPr="007E5FC0">
                              <w:rPr>
                                <w:rFonts w:ascii="Lucida Console" w:hAnsi="Lucida Console"/>
                                <w:sz w:val="12"/>
                              </w:rPr>
                              <w:t>TObject</w:t>
                            </w:r>
                            <w:proofErr w:type="spellEnd"/>
                            <w:r w:rsidRPr="007E5FC0">
                              <w:rPr>
                                <w:rFonts w:ascii="Lucida Console" w:hAnsi="Lucida Console"/>
                                <w:sz w:val="12"/>
                              </w:rPr>
                              <w:t>);</w:t>
                            </w:r>
                          </w:p>
                          <w:p w14:paraId="5B6FACF2" w14:textId="77777777" w:rsidR="006929D3" w:rsidRPr="007E5FC0" w:rsidRDefault="006929D3" w:rsidP="007E5FC0">
                            <w:pPr>
                              <w:rPr>
                                <w:rFonts w:ascii="Lucida Console" w:hAnsi="Lucida Console"/>
                                <w:sz w:val="12"/>
                              </w:rPr>
                            </w:pPr>
                            <w:r w:rsidRPr="007E5FC0">
                              <w:rPr>
                                <w:rFonts w:ascii="Lucida Console" w:hAnsi="Lucida Console"/>
                                <w:sz w:val="12"/>
                              </w:rPr>
                              <w:t>begin</w:t>
                            </w:r>
                          </w:p>
                          <w:p w14:paraId="664A9B53"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showmessage</w:t>
                            </w:r>
                            <w:proofErr w:type="spellEnd"/>
                            <w:r w:rsidRPr="007E5FC0">
                              <w:rPr>
                                <w:rFonts w:ascii="Lucida Console" w:hAnsi="Lucida Console"/>
                                <w:sz w:val="12"/>
                              </w:rPr>
                              <w:t>(</w:t>
                            </w:r>
                            <w:proofErr w:type="spellStart"/>
                            <w:proofErr w:type="gramEnd"/>
                            <w:r w:rsidRPr="007E5FC0">
                              <w:rPr>
                                <w:rFonts w:ascii="Lucida Console" w:hAnsi="Lucida Console"/>
                                <w:sz w:val="12"/>
                              </w:rPr>
                              <w:t>globalerrorcode</w:t>
                            </w:r>
                            <w:proofErr w:type="spellEnd"/>
                            <w:r w:rsidRPr="007E5FC0">
                              <w:rPr>
                                <w:rFonts w:ascii="Lucida Console" w:hAnsi="Lucida Console"/>
                                <w:sz w:val="12"/>
                              </w:rPr>
                              <w:t>[2]);</w:t>
                            </w:r>
                          </w:p>
                          <w:p w14:paraId="5735B011" w14:textId="77777777" w:rsidR="006929D3" w:rsidRPr="007E5FC0" w:rsidRDefault="006929D3" w:rsidP="007E5FC0">
                            <w:pPr>
                              <w:rPr>
                                <w:rFonts w:ascii="Lucida Console" w:hAnsi="Lucida Console"/>
                                <w:sz w:val="12"/>
                              </w:rPr>
                            </w:pPr>
                            <w:r w:rsidRPr="007E5FC0">
                              <w:rPr>
                                <w:rFonts w:ascii="Lucida Console" w:hAnsi="Lucida Console"/>
                                <w:sz w:val="12"/>
                              </w:rPr>
                              <w:t>end;</w:t>
                            </w:r>
                          </w:p>
                          <w:p w14:paraId="41B0721D" w14:textId="77777777" w:rsidR="006929D3" w:rsidRPr="007E5FC0" w:rsidRDefault="006929D3" w:rsidP="007E5FC0">
                            <w:pPr>
                              <w:rPr>
                                <w:rFonts w:ascii="Lucida Console" w:hAnsi="Lucida Console"/>
                                <w:sz w:val="12"/>
                              </w:rPr>
                            </w:pPr>
                          </w:p>
                          <w:p w14:paraId="291698A1" w14:textId="77777777" w:rsidR="006929D3" w:rsidRPr="007E5FC0" w:rsidRDefault="006929D3" w:rsidP="007E5FC0">
                            <w:pPr>
                              <w:rPr>
                                <w:rFonts w:ascii="Lucida Console" w:hAnsi="Lucida Console"/>
                                <w:sz w:val="12"/>
                              </w:rPr>
                            </w:pPr>
                            <w:r w:rsidRPr="007E5FC0">
                              <w:rPr>
                                <w:rFonts w:ascii="Lucida Console" w:hAnsi="Lucida Console"/>
                                <w:sz w:val="12"/>
                              </w:rPr>
                              <w:t xml:space="preserve">procedure </w:t>
                            </w:r>
                            <w:proofErr w:type="spellStart"/>
                            <w:r w:rsidRPr="007E5FC0">
                              <w:rPr>
                                <w:rFonts w:ascii="Lucida Console" w:hAnsi="Lucida Console"/>
                                <w:sz w:val="12"/>
                              </w:rPr>
                              <w:t>TerrorForm.okButtonClick</w:t>
                            </w:r>
                            <w:proofErr w:type="spellEnd"/>
                            <w:r w:rsidRPr="007E5FC0">
                              <w:rPr>
                                <w:rFonts w:ascii="Lucida Console" w:hAnsi="Lucida Console"/>
                                <w:sz w:val="12"/>
                              </w:rPr>
                              <w:t xml:space="preserve">(Sender: </w:t>
                            </w:r>
                            <w:proofErr w:type="spellStart"/>
                            <w:r w:rsidRPr="007E5FC0">
                              <w:rPr>
                                <w:rFonts w:ascii="Lucida Console" w:hAnsi="Lucida Console"/>
                                <w:sz w:val="12"/>
                              </w:rPr>
                              <w:t>TObject</w:t>
                            </w:r>
                            <w:proofErr w:type="spellEnd"/>
                            <w:r w:rsidRPr="007E5FC0">
                              <w:rPr>
                                <w:rFonts w:ascii="Lucida Console" w:hAnsi="Lucida Console"/>
                                <w:sz w:val="12"/>
                              </w:rPr>
                              <w:t>);</w:t>
                            </w:r>
                          </w:p>
                          <w:p w14:paraId="62EA2703" w14:textId="77777777" w:rsidR="006929D3" w:rsidRPr="007E5FC0" w:rsidRDefault="006929D3" w:rsidP="007E5FC0">
                            <w:pPr>
                              <w:rPr>
                                <w:rFonts w:ascii="Lucida Console" w:hAnsi="Lucida Console"/>
                                <w:sz w:val="12"/>
                              </w:rPr>
                            </w:pPr>
                            <w:r w:rsidRPr="007E5FC0">
                              <w:rPr>
                                <w:rFonts w:ascii="Lucida Console" w:hAnsi="Lucida Console"/>
                                <w:sz w:val="12"/>
                              </w:rPr>
                              <w:t>begin</w:t>
                            </w:r>
                          </w:p>
                          <w:p w14:paraId="4BE785B7"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r w:rsidRPr="007E5FC0">
                              <w:rPr>
                                <w:rFonts w:ascii="Lucida Console" w:hAnsi="Lucida Console"/>
                                <w:sz w:val="12"/>
                              </w:rPr>
                              <w:t>errorForm.Hide</w:t>
                            </w:r>
                            <w:proofErr w:type="spellEnd"/>
                            <w:r w:rsidRPr="007E5FC0">
                              <w:rPr>
                                <w:rFonts w:ascii="Lucida Console" w:hAnsi="Lucida Console"/>
                                <w:sz w:val="12"/>
                              </w:rPr>
                              <w:t>;</w:t>
                            </w:r>
                          </w:p>
                          <w:p w14:paraId="0C019F57" w14:textId="77777777" w:rsidR="006929D3" w:rsidRPr="007E5FC0" w:rsidRDefault="006929D3" w:rsidP="007E5FC0">
                            <w:pPr>
                              <w:rPr>
                                <w:rFonts w:ascii="Lucida Console" w:hAnsi="Lucida Console"/>
                                <w:sz w:val="12"/>
                              </w:rPr>
                            </w:pPr>
                            <w:r w:rsidRPr="007E5FC0">
                              <w:rPr>
                                <w:rFonts w:ascii="Lucida Console" w:hAnsi="Lucida Console"/>
                                <w:sz w:val="12"/>
                              </w:rPr>
                              <w:t>end;</w:t>
                            </w:r>
                          </w:p>
                          <w:p w14:paraId="354A88A0" w14:textId="77777777" w:rsidR="006929D3" w:rsidRPr="007E5FC0" w:rsidRDefault="006929D3" w:rsidP="007E5FC0">
                            <w:pPr>
                              <w:rPr>
                                <w:rFonts w:ascii="Lucida Console" w:hAnsi="Lucida Console"/>
                                <w:sz w:val="12"/>
                              </w:rPr>
                            </w:pPr>
                          </w:p>
                          <w:p w14:paraId="07682890" w14:textId="77777777" w:rsidR="006929D3" w:rsidRPr="007E5FC0" w:rsidRDefault="006929D3" w:rsidP="007E5FC0">
                            <w:pPr>
                              <w:rPr>
                                <w:rFonts w:ascii="Lucida Console" w:hAnsi="Lucida Console"/>
                                <w:sz w:val="12"/>
                              </w:rPr>
                            </w:pPr>
                            <w:r w:rsidRPr="007E5FC0">
                              <w:rPr>
                                <w:rFonts w:ascii="Lucida Console" w:hAnsi="Lucida Console"/>
                                <w:sz w:val="12"/>
                              </w:rPr>
                              <w:t xml:space="preserve">procedure </w:t>
                            </w:r>
                            <w:proofErr w:type="spellStart"/>
                            <w:r w:rsidRPr="007E5FC0">
                              <w:rPr>
                                <w:rFonts w:ascii="Lucida Console" w:hAnsi="Lucida Console"/>
                                <w:sz w:val="12"/>
                              </w:rPr>
                              <w:t>TerrorForm.FormHide</w:t>
                            </w:r>
                            <w:proofErr w:type="spellEnd"/>
                            <w:r w:rsidRPr="007E5FC0">
                              <w:rPr>
                                <w:rFonts w:ascii="Lucida Console" w:hAnsi="Lucida Console"/>
                                <w:sz w:val="12"/>
                              </w:rPr>
                              <w:t xml:space="preserve">(Sender: </w:t>
                            </w:r>
                            <w:proofErr w:type="spellStart"/>
                            <w:r w:rsidRPr="007E5FC0">
                              <w:rPr>
                                <w:rFonts w:ascii="Lucida Console" w:hAnsi="Lucida Console"/>
                                <w:sz w:val="12"/>
                              </w:rPr>
                              <w:t>TObject</w:t>
                            </w:r>
                            <w:proofErr w:type="spellEnd"/>
                            <w:r w:rsidRPr="007E5FC0">
                              <w:rPr>
                                <w:rFonts w:ascii="Lucida Console" w:hAnsi="Lucida Console"/>
                                <w:sz w:val="12"/>
                              </w:rPr>
                              <w:t>);</w:t>
                            </w:r>
                          </w:p>
                          <w:p w14:paraId="41E8C5E6" w14:textId="77777777" w:rsidR="006929D3" w:rsidRPr="007E5FC0" w:rsidRDefault="006929D3" w:rsidP="007E5FC0">
                            <w:pPr>
                              <w:rPr>
                                <w:rFonts w:ascii="Lucida Console" w:hAnsi="Lucida Console"/>
                                <w:sz w:val="12"/>
                              </w:rPr>
                            </w:pPr>
                            <w:r w:rsidRPr="007E5FC0">
                              <w:rPr>
                                <w:rFonts w:ascii="Lucida Console" w:hAnsi="Lucida Console"/>
                                <w:sz w:val="12"/>
                              </w:rPr>
                              <w:t>begin</w:t>
                            </w:r>
                          </w:p>
                          <w:p w14:paraId="19FCDB21"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LoginForm.usernameEdit.Text</w:t>
                            </w:r>
                            <w:proofErr w:type="spellEnd"/>
                            <w:r w:rsidRPr="007E5FC0">
                              <w:rPr>
                                <w:rFonts w:ascii="Lucida Console" w:hAnsi="Lucida Console"/>
                                <w:sz w:val="12"/>
                              </w:rPr>
                              <w:t xml:space="preserve"> :</w:t>
                            </w:r>
                            <w:proofErr w:type="gramEnd"/>
                            <w:r w:rsidRPr="007E5FC0">
                              <w:rPr>
                                <w:rFonts w:ascii="Lucida Console" w:hAnsi="Lucida Console"/>
                                <w:sz w:val="12"/>
                              </w:rPr>
                              <w:t>= '';</w:t>
                            </w:r>
                          </w:p>
                          <w:p w14:paraId="146F3AE9"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LoginForm.passwordEdit.Text</w:t>
                            </w:r>
                            <w:proofErr w:type="spellEnd"/>
                            <w:r w:rsidRPr="007E5FC0">
                              <w:rPr>
                                <w:rFonts w:ascii="Lucida Console" w:hAnsi="Lucida Console"/>
                                <w:sz w:val="12"/>
                              </w:rPr>
                              <w:t xml:space="preserve"> :</w:t>
                            </w:r>
                            <w:proofErr w:type="gramEnd"/>
                            <w:r w:rsidRPr="007E5FC0">
                              <w:rPr>
                                <w:rFonts w:ascii="Lucida Console" w:hAnsi="Lucida Console"/>
                                <w:sz w:val="12"/>
                              </w:rPr>
                              <w:t>= '';</w:t>
                            </w:r>
                          </w:p>
                          <w:p w14:paraId="0A33BFC9" w14:textId="77777777" w:rsidR="006929D3" w:rsidRPr="001737C6" w:rsidRDefault="006929D3" w:rsidP="007E5FC0">
                            <w:pPr>
                              <w:rPr>
                                <w:rFonts w:ascii="Lucida Console" w:hAnsi="Lucida Console"/>
                                <w:sz w:val="12"/>
                              </w:rPr>
                            </w:pPr>
                            <w:r w:rsidRPr="007E5FC0">
                              <w:rPr>
                                <w:rFonts w:ascii="Lucida Console" w:hAnsi="Lucida Console"/>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9D06A" id="Text Box 28" o:spid="_x0000_s1050" type="#_x0000_t202" style="position:absolute;margin-left:0;margin-top:7.7pt;width:6in;height:267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" fillcolor="white [3201]" strokeweight=".5pt">
                <v:textbox>
                  <w:txbxContent>
                    <w:p w14:paraId="7B760D0B" w14:textId="77777777" w:rsidR="006929D3" w:rsidRPr="00795991" w:rsidRDefault="006929D3" w:rsidP="00795991">
                      <w:pPr>
                        <w:rPr>
                          <w:rFonts w:ascii="Lucida Console" w:hAnsi="Lucida Console"/>
                          <w:sz w:val="12"/>
                        </w:rPr>
                      </w:pPr>
                      <w:r w:rsidRPr="00795991">
                        <w:rPr>
                          <w:rFonts w:ascii="Lucida Console" w:hAnsi="Lucida Console"/>
                          <w:sz w:val="12"/>
                        </w:rPr>
                        <w:t>procedure TfrmLogin.imgLoginClick(Sender: TObject);</w:t>
                      </w:r>
                    </w:p>
                    <w:p w14:paraId="7ADF487E" w14:textId="77777777" w:rsidR="006929D3" w:rsidRPr="00795991" w:rsidRDefault="006929D3" w:rsidP="00795991">
                      <w:pPr>
                        <w:rPr>
                          <w:rFonts w:ascii="Lucida Console" w:hAnsi="Lucida Console"/>
                          <w:sz w:val="12"/>
                        </w:rPr>
                      </w:pPr>
                      <w:r w:rsidRPr="00795991">
                        <w:rPr>
                          <w:rFonts w:ascii="Lucida Console" w:hAnsi="Lucida Console"/>
                          <w:sz w:val="12"/>
                        </w:rPr>
                        <w:t>var</w:t>
                      </w:r>
                    </w:p>
                    <w:p w14:paraId="62ED0062"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DailyStreak: integer;</w:t>
                      </w:r>
                    </w:p>
                    <w:p w14:paraId="39349E1F" w14:textId="77777777" w:rsidR="006929D3" w:rsidRPr="00795991" w:rsidRDefault="006929D3" w:rsidP="00795991">
                      <w:pPr>
                        <w:rPr>
                          <w:rFonts w:ascii="Lucida Console" w:hAnsi="Lucida Console"/>
                          <w:sz w:val="12"/>
                        </w:rPr>
                      </w:pPr>
                      <w:r w:rsidRPr="00795991">
                        <w:rPr>
                          <w:rFonts w:ascii="Lucida Console" w:hAnsi="Lucida Console"/>
                          <w:sz w:val="12"/>
                        </w:rPr>
                        <w:t>begin</w:t>
                      </w:r>
                    </w:p>
                    <w:p w14:paraId="2DC60D6C"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gramStart"/>
                      <w:r w:rsidRPr="00795991">
                        <w:rPr>
                          <w:rFonts w:ascii="Lucida Console" w:hAnsi="Lucida Console"/>
                          <w:sz w:val="12"/>
                        </w:rPr>
                        <w:t>if</w:t>
                      </w:r>
                      <w:proofErr w:type="gramEnd"/>
                      <w:r w:rsidRPr="00795991">
                        <w:rPr>
                          <w:rFonts w:ascii="Lucida Console" w:hAnsi="Lucida Console"/>
                          <w:sz w:val="12"/>
                        </w:rPr>
                        <w:t xml:space="preserve"> (length(edtUsername.text) = 0) or (length(edtPassword.text) = 0) then</w:t>
                      </w:r>
                    </w:p>
                    <w:p w14:paraId="21FDAAC6"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begin</w:t>
                      </w:r>
                    </w:p>
                    <w:p w14:paraId="1B8D2CCC"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spellStart"/>
                      <w:r w:rsidRPr="00795991">
                        <w:rPr>
                          <w:rFonts w:ascii="Lucida Console" w:hAnsi="Lucida Console"/>
                          <w:sz w:val="12"/>
                        </w:rPr>
                        <w:t>setglobalerrorcode</w:t>
                      </w:r>
                      <w:proofErr w:type="spellEnd"/>
                      <w:r w:rsidRPr="00795991">
                        <w:rPr>
                          <w:rFonts w:ascii="Lucida Console" w:hAnsi="Lucida Console"/>
                          <w:sz w:val="12"/>
                        </w:rPr>
                        <w:t>('loginblankerror.txt');</w:t>
                      </w:r>
                    </w:p>
                    <w:p w14:paraId="11FC50CC"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spellStart"/>
                      <w:r w:rsidRPr="00795991">
                        <w:rPr>
                          <w:rFonts w:ascii="Lucida Console" w:hAnsi="Lucida Console"/>
                          <w:sz w:val="12"/>
                        </w:rPr>
                        <w:t>frmError.Show</w:t>
                      </w:r>
                      <w:proofErr w:type="spellEnd"/>
                      <w:r w:rsidRPr="00795991">
                        <w:rPr>
                          <w:rFonts w:ascii="Lucida Console" w:hAnsi="Lucida Console"/>
                          <w:sz w:val="12"/>
                        </w:rPr>
                        <w:t>;</w:t>
                      </w:r>
                    </w:p>
                    <w:p w14:paraId="17B46EEA"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end</w:t>
                      </w:r>
                    </w:p>
                    <w:p w14:paraId="000FC175"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else</w:t>
                      </w:r>
                    </w:p>
                    <w:p w14:paraId="1CF3FC12" w14:textId="62A0C159" w:rsidR="006929D3" w:rsidRPr="00795991" w:rsidRDefault="006929D3" w:rsidP="00795991">
                      <w:pPr>
                        <w:rPr>
                          <w:rFonts w:ascii="Lucida Console" w:hAnsi="Lucida Console"/>
                          <w:sz w:val="12"/>
                        </w:rPr>
                      </w:pPr>
                      <w:r w:rsidRPr="00795991">
                        <w:rPr>
                          <w:rFonts w:ascii="Lucida Console" w:hAnsi="Lucida Console"/>
                          <w:sz w:val="12"/>
                        </w:rPr>
                        <w:t xml:space="preserve">  begin</w:t>
                      </w:r>
                    </w:p>
                    <w:p w14:paraId="5719F0AA"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if not </w:t>
                      </w:r>
                      <w:proofErr w:type="spellStart"/>
                      <w:r w:rsidRPr="00795991">
                        <w:rPr>
                          <w:rFonts w:ascii="Lucida Console" w:hAnsi="Lucida Console"/>
                          <w:sz w:val="12"/>
                        </w:rPr>
                        <w:t>adotblUsers.Locate</w:t>
                      </w:r>
                      <w:proofErr w:type="spellEnd"/>
                      <w:r w:rsidRPr="00795991">
                        <w:rPr>
                          <w:rFonts w:ascii="Lucida Console" w:hAnsi="Lucida Console"/>
                          <w:sz w:val="12"/>
                        </w:rPr>
                        <w:t xml:space="preserve">('Username', </w:t>
                      </w:r>
                      <w:proofErr w:type="spellStart"/>
                      <w:r w:rsidRPr="00795991">
                        <w:rPr>
                          <w:rFonts w:ascii="Lucida Console" w:hAnsi="Lucida Console"/>
                          <w:sz w:val="12"/>
                        </w:rPr>
                        <w:t>edtUsername.text</w:t>
                      </w:r>
                      <w:proofErr w:type="spellEnd"/>
                      <w:r w:rsidRPr="00795991">
                        <w:rPr>
                          <w:rFonts w:ascii="Lucida Console" w:hAnsi="Lucida Console"/>
                          <w:sz w:val="12"/>
                        </w:rPr>
                        <w:t>, []) then</w:t>
                      </w:r>
                    </w:p>
                    <w:p w14:paraId="19329775"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begin</w:t>
                      </w:r>
                    </w:p>
                    <w:p w14:paraId="44E913FC"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spellStart"/>
                      <w:r w:rsidRPr="00795991">
                        <w:rPr>
                          <w:rFonts w:ascii="Lucida Console" w:hAnsi="Lucida Console"/>
                          <w:sz w:val="12"/>
                        </w:rPr>
                        <w:t>setglobalerrorcode</w:t>
                      </w:r>
                      <w:proofErr w:type="spellEnd"/>
                      <w:r w:rsidRPr="00795991">
                        <w:rPr>
                          <w:rFonts w:ascii="Lucida Console" w:hAnsi="Lucida Console"/>
                          <w:sz w:val="12"/>
                        </w:rPr>
                        <w:t>('loginerror.txt');</w:t>
                      </w:r>
                    </w:p>
                    <w:p w14:paraId="3CB07207" w14:textId="77777777" w:rsidR="006929D3" w:rsidRPr="00795991" w:rsidRDefault="006929D3" w:rsidP="00795991">
                      <w:pPr>
                        <w:rPr>
                          <w:rFonts w:ascii="Lucida Console" w:hAnsi="Lucida Console"/>
                          <w:sz w:val="12"/>
                        </w:rPr>
                      </w:pPr>
                      <w:r w:rsidRPr="00795991">
                        <w:rPr>
                          <w:rFonts w:ascii="Lucida Console" w:hAnsi="Lucida Console"/>
                          <w:sz w:val="12"/>
                        </w:rPr>
                        <w:t xml:space="preserve">      </w:t>
                      </w:r>
                      <w:proofErr w:type="spellStart"/>
                      <w:r w:rsidRPr="00795991">
                        <w:rPr>
                          <w:rFonts w:ascii="Lucida Console" w:hAnsi="Lucida Console"/>
                          <w:sz w:val="12"/>
                        </w:rPr>
                        <w:t>frmError.Show</w:t>
                      </w:r>
                      <w:proofErr w:type="spellEnd"/>
                      <w:r w:rsidRPr="00795991">
                        <w:rPr>
                          <w:rFonts w:ascii="Lucida Console" w:hAnsi="Lucida Console"/>
                          <w:sz w:val="12"/>
                        </w:rPr>
                        <w:t>;</w:t>
                      </w:r>
                    </w:p>
                    <w:p w14:paraId="0DBFC337" w14:textId="79A33E63" w:rsidR="006929D3" w:rsidRDefault="006929D3" w:rsidP="00795991">
                      <w:pPr>
                        <w:rPr>
                          <w:rFonts w:ascii="Lucida Console" w:hAnsi="Lucida Console"/>
                          <w:sz w:val="12"/>
                        </w:rPr>
                      </w:pPr>
                      <w:r w:rsidRPr="00795991">
                        <w:rPr>
                          <w:rFonts w:ascii="Lucida Console" w:hAnsi="Lucida Console"/>
                          <w:sz w:val="12"/>
                        </w:rPr>
                        <w:t xml:space="preserve">    end</w:t>
                      </w:r>
                    </w:p>
                    <w:p w14:paraId="069D67DC" w14:textId="77777777" w:rsidR="006929D3" w:rsidRDefault="006929D3" w:rsidP="00795991">
                      <w:pPr>
                        <w:rPr>
                          <w:rFonts w:ascii="Lucida Console" w:hAnsi="Lucida Console"/>
                          <w:sz w:val="12"/>
                        </w:rPr>
                      </w:pPr>
                    </w:p>
                    <w:p w14:paraId="10B0DD97" w14:textId="77777777" w:rsidR="006929D3" w:rsidRPr="007E5FC0" w:rsidRDefault="006929D3" w:rsidP="007E5FC0">
                      <w:pPr>
                        <w:rPr>
                          <w:rFonts w:ascii="Lucida Console" w:hAnsi="Lucida Console"/>
                          <w:sz w:val="12"/>
                        </w:rPr>
                      </w:pPr>
                      <w:r w:rsidRPr="007E5FC0">
                        <w:rPr>
                          <w:rFonts w:ascii="Lucida Console" w:hAnsi="Lucida Console"/>
                          <w:sz w:val="12"/>
                        </w:rPr>
                        <w:t xml:space="preserve">procedure </w:t>
                      </w:r>
                      <w:proofErr w:type="spellStart"/>
                      <w:r w:rsidRPr="007E5FC0">
                        <w:rPr>
                          <w:rFonts w:ascii="Lucida Console" w:hAnsi="Lucida Console"/>
                          <w:sz w:val="12"/>
                        </w:rPr>
                        <w:t>TerrorForm.FormShow</w:t>
                      </w:r>
                      <w:proofErr w:type="spellEnd"/>
                      <w:r w:rsidRPr="007E5FC0">
                        <w:rPr>
                          <w:rFonts w:ascii="Lucida Console" w:hAnsi="Lucida Console"/>
                          <w:sz w:val="12"/>
                        </w:rPr>
                        <w:t xml:space="preserve">(Sender: </w:t>
                      </w:r>
                      <w:proofErr w:type="spellStart"/>
                      <w:r w:rsidRPr="007E5FC0">
                        <w:rPr>
                          <w:rFonts w:ascii="Lucida Console" w:hAnsi="Lucida Console"/>
                          <w:sz w:val="12"/>
                        </w:rPr>
                        <w:t>TObject</w:t>
                      </w:r>
                      <w:proofErr w:type="spellEnd"/>
                      <w:r w:rsidRPr="007E5FC0">
                        <w:rPr>
                          <w:rFonts w:ascii="Lucida Console" w:hAnsi="Lucida Console"/>
                          <w:sz w:val="12"/>
                        </w:rPr>
                        <w:t>);</w:t>
                      </w:r>
                    </w:p>
                    <w:p w14:paraId="6C319DB4" w14:textId="77777777" w:rsidR="006929D3" w:rsidRPr="007E5FC0" w:rsidRDefault="006929D3" w:rsidP="007E5FC0">
                      <w:pPr>
                        <w:rPr>
                          <w:rFonts w:ascii="Lucida Console" w:hAnsi="Lucida Console"/>
                          <w:sz w:val="12"/>
                        </w:rPr>
                      </w:pPr>
                      <w:r w:rsidRPr="007E5FC0">
                        <w:rPr>
                          <w:rFonts w:ascii="Lucida Console" w:hAnsi="Lucida Console"/>
                          <w:sz w:val="12"/>
                        </w:rPr>
                        <w:t>begin</w:t>
                      </w:r>
                    </w:p>
                    <w:p w14:paraId="467BF6E7"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errorForm.Caption</w:t>
                      </w:r>
                      <w:proofErr w:type="spellEnd"/>
                      <w:r w:rsidRPr="007E5FC0">
                        <w:rPr>
                          <w:rFonts w:ascii="Lucida Console" w:hAnsi="Lucida Console"/>
                          <w:sz w:val="12"/>
                        </w:rPr>
                        <w:t xml:space="preserve"> :</w:t>
                      </w:r>
                      <w:proofErr w:type="gramEnd"/>
                      <w:r w:rsidRPr="007E5FC0">
                        <w:rPr>
                          <w:rFonts w:ascii="Lucida Console" w:hAnsi="Lucida Console"/>
                          <w:sz w:val="12"/>
                        </w:rPr>
                        <w:t xml:space="preserve">= </w:t>
                      </w:r>
                      <w:proofErr w:type="spellStart"/>
                      <w:r w:rsidRPr="007E5FC0">
                        <w:rPr>
                          <w:rFonts w:ascii="Lucida Console" w:hAnsi="Lucida Console"/>
                          <w:sz w:val="12"/>
                        </w:rPr>
                        <w:t>globalerrorcode</w:t>
                      </w:r>
                      <w:proofErr w:type="spellEnd"/>
                      <w:r w:rsidRPr="007E5FC0">
                        <w:rPr>
                          <w:rFonts w:ascii="Lucida Console" w:hAnsi="Lucida Console"/>
                          <w:sz w:val="12"/>
                        </w:rPr>
                        <w:t>[0];</w:t>
                      </w:r>
                    </w:p>
                    <w:p w14:paraId="1CBBE725"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r w:rsidRPr="007E5FC0">
                        <w:rPr>
                          <w:rFonts w:ascii="Lucida Console" w:hAnsi="Lucida Console"/>
                          <w:sz w:val="12"/>
                        </w:rPr>
                        <w:t>errorMemo.Lines.Clear</w:t>
                      </w:r>
                      <w:proofErr w:type="spellEnd"/>
                      <w:r w:rsidRPr="007E5FC0">
                        <w:rPr>
                          <w:rFonts w:ascii="Lucida Console" w:hAnsi="Lucida Console"/>
                          <w:sz w:val="12"/>
                        </w:rPr>
                        <w:t>;</w:t>
                      </w:r>
                    </w:p>
                    <w:p w14:paraId="6F9F2724"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errorMemo.Lines.Add</w:t>
                      </w:r>
                      <w:proofErr w:type="spellEnd"/>
                      <w:r w:rsidRPr="007E5FC0">
                        <w:rPr>
                          <w:rFonts w:ascii="Lucida Console" w:hAnsi="Lucida Console"/>
                          <w:sz w:val="12"/>
                        </w:rPr>
                        <w:t>(</w:t>
                      </w:r>
                      <w:proofErr w:type="spellStart"/>
                      <w:proofErr w:type="gramEnd"/>
                      <w:r w:rsidRPr="007E5FC0">
                        <w:rPr>
                          <w:rFonts w:ascii="Lucida Console" w:hAnsi="Lucida Console"/>
                          <w:sz w:val="12"/>
                        </w:rPr>
                        <w:t>globalerrorcode</w:t>
                      </w:r>
                      <w:proofErr w:type="spellEnd"/>
                      <w:r w:rsidRPr="007E5FC0">
                        <w:rPr>
                          <w:rFonts w:ascii="Lucida Console" w:hAnsi="Lucida Console"/>
                          <w:sz w:val="12"/>
                        </w:rPr>
                        <w:t>[1]);</w:t>
                      </w:r>
                    </w:p>
                    <w:p w14:paraId="47AD92D4"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gramStart"/>
                      <w:r w:rsidRPr="007E5FC0">
                        <w:rPr>
                          <w:rFonts w:ascii="Lucida Console" w:hAnsi="Lucida Console"/>
                          <w:sz w:val="12"/>
                        </w:rPr>
                        <w:t>if</w:t>
                      </w:r>
                      <w:proofErr w:type="gramEnd"/>
                      <w:r w:rsidRPr="007E5FC0">
                        <w:rPr>
                          <w:rFonts w:ascii="Lucida Console" w:hAnsi="Lucida Console"/>
                          <w:sz w:val="12"/>
                        </w:rPr>
                        <w:t xml:space="preserve"> length(</w:t>
                      </w:r>
                      <w:proofErr w:type="spellStart"/>
                      <w:r w:rsidRPr="007E5FC0">
                        <w:rPr>
                          <w:rFonts w:ascii="Lucida Console" w:hAnsi="Lucida Console"/>
                          <w:sz w:val="12"/>
                        </w:rPr>
                        <w:t>globalerrorcode</w:t>
                      </w:r>
                      <w:proofErr w:type="spellEnd"/>
                      <w:r w:rsidRPr="007E5FC0">
                        <w:rPr>
                          <w:rFonts w:ascii="Lucida Console" w:hAnsi="Lucida Console"/>
                          <w:sz w:val="12"/>
                        </w:rPr>
                        <w:t>[2]) &gt; 1 then</w:t>
                      </w:r>
                    </w:p>
                    <w:p w14:paraId="68E6A781"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helpButton.Visible</w:t>
                      </w:r>
                      <w:proofErr w:type="spellEnd"/>
                      <w:r w:rsidRPr="007E5FC0">
                        <w:rPr>
                          <w:rFonts w:ascii="Lucida Console" w:hAnsi="Lucida Console"/>
                          <w:sz w:val="12"/>
                        </w:rPr>
                        <w:t xml:space="preserve"> :</w:t>
                      </w:r>
                      <w:proofErr w:type="gramEnd"/>
                      <w:r w:rsidRPr="007E5FC0">
                        <w:rPr>
                          <w:rFonts w:ascii="Lucida Console" w:hAnsi="Lucida Console"/>
                          <w:sz w:val="12"/>
                        </w:rPr>
                        <w:t>= True</w:t>
                      </w:r>
                    </w:p>
                    <w:p w14:paraId="73B4ED8E"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else</w:t>
                      </w:r>
                    </w:p>
                    <w:p w14:paraId="7F0A5DCA"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helpButton.Visible</w:t>
                      </w:r>
                      <w:proofErr w:type="spellEnd"/>
                      <w:r w:rsidRPr="007E5FC0">
                        <w:rPr>
                          <w:rFonts w:ascii="Lucida Console" w:hAnsi="Lucida Console"/>
                          <w:sz w:val="12"/>
                        </w:rPr>
                        <w:t xml:space="preserve"> :</w:t>
                      </w:r>
                      <w:proofErr w:type="gramEnd"/>
                      <w:r w:rsidRPr="007E5FC0">
                        <w:rPr>
                          <w:rFonts w:ascii="Lucida Console" w:hAnsi="Lucida Console"/>
                          <w:sz w:val="12"/>
                        </w:rPr>
                        <w:t>= False;</w:t>
                      </w:r>
                    </w:p>
                    <w:p w14:paraId="4BBCFC4D" w14:textId="77777777" w:rsidR="006929D3" w:rsidRPr="007E5FC0" w:rsidRDefault="006929D3" w:rsidP="007E5FC0">
                      <w:pPr>
                        <w:rPr>
                          <w:rFonts w:ascii="Lucida Console" w:hAnsi="Lucida Console"/>
                          <w:sz w:val="12"/>
                        </w:rPr>
                      </w:pPr>
                      <w:r w:rsidRPr="007E5FC0">
                        <w:rPr>
                          <w:rFonts w:ascii="Lucida Console" w:hAnsi="Lucida Console"/>
                          <w:sz w:val="12"/>
                        </w:rPr>
                        <w:t>end;</w:t>
                      </w:r>
                    </w:p>
                    <w:p w14:paraId="2C2801CC" w14:textId="77777777" w:rsidR="006929D3" w:rsidRPr="007E5FC0" w:rsidRDefault="006929D3" w:rsidP="007E5FC0">
                      <w:pPr>
                        <w:rPr>
                          <w:rFonts w:ascii="Lucida Console" w:hAnsi="Lucida Console"/>
                          <w:sz w:val="12"/>
                        </w:rPr>
                      </w:pPr>
                    </w:p>
                    <w:p w14:paraId="15D9B133" w14:textId="77777777" w:rsidR="006929D3" w:rsidRPr="007E5FC0" w:rsidRDefault="006929D3" w:rsidP="007E5FC0">
                      <w:pPr>
                        <w:rPr>
                          <w:rFonts w:ascii="Lucida Console" w:hAnsi="Lucida Console"/>
                          <w:sz w:val="12"/>
                        </w:rPr>
                      </w:pPr>
                      <w:r w:rsidRPr="007E5FC0">
                        <w:rPr>
                          <w:rFonts w:ascii="Lucida Console" w:hAnsi="Lucida Console"/>
                          <w:sz w:val="12"/>
                        </w:rPr>
                        <w:t xml:space="preserve">procedure </w:t>
                      </w:r>
                      <w:proofErr w:type="spellStart"/>
                      <w:r w:rsidRPr="007E5FC0">
                        <w:rPr>
                          <w:rFonts w:ascii="Lucida Console" w:hAnsi="Lucida Console"/>
                          <w:sz w:val="12"/>
                        </w:rPr>
                        <w:t>TerrorForm.helpButtonClick</w:t>
                      </w:r>
                      <w:proofErr w:type="spellEnd"/>
                      <w:r w:rsidRPr="007E5FC0">
                        <w:rPr>
                          <w:rFonts w:ascii="Lucida Console" w:hAnsi="Lucida Console"/>
                          <w:sz w:val="12"/>
                        </w:rPr>
                        <w:t xml:space="preserve">(Sender: </w:t>
                      </w:r>
                      <w:proofErr w:type="spellStart"/>
                      <w:r w:rsidRPr="007E5FC0">
                        <w:rPr>
                          <w:rFonts w:ascii="Lucida Console" w:hAnsi="Lucida Console"/>
                          <w:sz w:val="12"/>
                        </w:rPr>
                        <w:t>TObject</w:t>
                      </w:r>
                      <w:proofErr w:type="spellEnd"/>
                      <w:r w:rsidRPr="007E5FC0">
                        <w:rPr>
                          <w:rFonts w:ascii="Lucida Console" w:hAnsi="Lucida Console"/>
                          <w:sz w:val="12"/>
                        </w:rPr>
                        <w:t>);</w:t>
                      </w:r>
                    </w:p>
                    <w:p w14:paraId="5B6FACF2" w14:textId="77777777" w:rsidR="006929D3" w:rsidRPr="007E5FC0" w:rsidRDefault="006929D3" w:rsidP="007E5FC0">
                      <w:pPr>
                        <w:rPr>
                          <w:rFonts w:ascii="Lucida Console" w:hAnsi="Lucida Console"/>
                          <w:sz w:val="12"/>
                        </w:rPr>
                      </w:pPr>
                      <w:r w:rsidRPr="007E5FC0">
                        <w:rPr>
                          <w:rFonts w:ascii="Lucida Console" w:hAnsi="Lucida Console"/>
                          <w:sz w:val="12"/>
                        </w:rPr>
                        <w:t>begin</w:t>
                      </w:r>
                    </w:p>
                    <w:p w14:paraId="664A9B53"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showmessage</w:t>
                      </w:r>
                      <w:proofErr w:type="spellEnd"/>
                      <w:r w:rsidRPr="007E5FC0">
                        <w:rPr>
                          <w:rFonts w:ascii="Lucida Console" w:hAnsi="Lucida Console"/>
                          <w:sz w:val="12"/>
                        </w:rPr>
                        <w:t>(</w:t>
                      </w:r>
                      <w:proofErr w:type="spellStart"/>
                      <w:proofErr w:type="gramEnd"/>
                      <w:r w:rsidRPr="007E5FC0">
                        <w:rPr>
                          <w:rFonts w:ascii="Lucida Console" w:hAnsi="Lucida Console"/>
                          <w:sz w:val="12"/>
                        </w:rPr>
                        <w:t>globalerrorcode</w:t>
                      </w:r>
                      <w:proofErr w:type="spellEnd"/>
                      <w:r w:rsidRPr="007E5FC0">
                        <w:rPr>
                          <w:rFonts w:ascii="Lucida Console" w:hAnsi="Lucida Console"/>
                          <w:sz w:val="12"/>
                        </w:rPr>
                        <w:t>[2]);</w:t>
                      </w:r>
                    </w:p>
                    <w:p w14:paraId="5735B011" w14:textId="77777777" w:rsidR="006929D3" w:rsidRPr="007E5FC0" w:rsidRDefault="006929D3" w:rsidP="007E5FC0">
                      <w:pPr>
                        <w:rPr>
                          <w:rFonts w:ascii="Lucida Console" w:hAnsi="Lucida Console"/>
                          <w:sz w:val="12"/>
                        </w:rPr>
                      </w:pPr>
                      <w:r w:rsidRPr="007E5FC0">
                        <w:rPr>
                          <w:rFonts w:ascii="Lucida Console" w:hAnsi="Lucida Console"/>
                          <w:sz w:val="12"/>
                        </w:rPr>
                        <w:t>end;</w:t>
                      </w:r>
                    </w:p>
                    <w:p w14:paraId="41B0721D" w14:textId="77777777" w:rsidR="006929D3" w:rsidRPr="007E5FC0" w:rsidRDefault="006929D3" w:rsidP="007E5FC0">
                      <w:pPr>
                        <w:rPr>
                          <w:rFonts w:ascii="Lucida Console" w:hAnsi="Lucida Console"/>
                          <w:sz w:val="12"/>
                        </w:rPr>
                      </w:pPr>
                    </w:p>
                    <w:p w14:paraId="291698A1" w14:textId="77777777" w:rsidR="006929D3" w:rsidRPr="007E5FC0" w:rsidRDefault="006929D3" w:rsidP="007E5FC0">
                      <w:pPr>
                        <w:rPr>
                          <w:rFonts w:ascii="Lucida Console" w:hAnsi="Lucida Console"/>
                          <w:sz w:val="12"/>
                        </w:rPr>
                      </w:pPr>
                      <w:r w:rsidRPr="007E5FC0">
                        <w:rPr>
                          <w:rFonts w:ascii="Lucida Console" w:hAnsi="Lucida Console"/>
                          <w:sz w:val="12"/>
                        </w:rPr>
                        <w:t xml:space="preserve">procedure </w:t>
                      </w:r>
                      <w:proofErr w:type="spellStart"/>
                      <w:r w:rsidRPr="007E5FC0">
                        <w:rPr>
                          <w:rFonts w:ascii="Lucida Console" w:hAnsi="Lucida Console"/>
                          <w:sz w:val="12"/>
                        </w:rPr>
                        <w:t>TerrorForm.okButtonClick</w:t>
                      </w:r>
                      <w:proofErr w:type="spellEnd"/>
                      <w:r w:rsidRPr="007E5FC0">
                        <w:rPr>
                          <w:rFonts w:ascii="Lucida Console" w:hAnsi="Lucida Console"/>
                          <w:sz w:val="12"/>
                        </w:rPr>
                        <w:t xml:space="preserve">(Sender: </w:t>
                      </w:r>
                      <w:proofErr w:type="spellStart"/>
                      <w:r w:rsidRPr="007E5FC0">
                        <w:rPr>
                          <w:rFonts w:ascii="Lucida Console" w:hAnsi="Lucida Console"/>
                          <w:sz w:val="12"/>
                        </w:rPr>
                        <w:t>TObject</w:t>
                      </w:r>
                      <w:proofErr w:type="spellEnd"/>
                      <w:r w:rsidRPr="007E5FC0">
                        <w:rPr>
                          <w:rFonts w:ascii="Lucida Console" w:hAnsi="Lucida Console"/>
                          <w:sz w:val="12"/>
                        </w:rPr>
                        <w:t>);</w:t>
                      </w:r>
                    </w:p>
                    <w:p w14:paraId="62EA2703" w14:textId="77777777" w:rsidR="006929D3" w:rsidRPr="007E5FC0" w:rsidRDefault="006929D3" w:rsidP="007E5FC0">
                      <w:pPr>
                        <w:rPr>
                          <w:rFonts w:ascii="Lucida Console" w:hAnsi="Lucida Console"/>
                          <w:sz w:val="12"/>
                        </w:rPr>
                      </w:pPr>
                      <w:r w:rsidRPr="007E5FC0">
                        <w:rPr>
                          <w:rFonts w:ascii="Lucida Console" w:hAnsi="Lucida Console"/>
                          <w:sz w:val="12"/>
                        </w:rPr>
                        <w:t>begin</w:t>
                      </w:r>
                    </w:p>
                    <w:p w14:paraId="4BE785B7"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r w:rsidRPr="007E5FC0">
                        <w:rPr>
                          <w:rFonts w:ascii="Lucida Console" w:hAnsi="Lucida Console"/>
                          <w:sz w:val="12"/>
                        </w:rPr>
                        <w:t>errorForm.Hide</w:t>
                      </w:r>
                      <w:proofErr w:type="spellEnd"/>
                      <w:r w:rsidRPr="007E5FC0">
                        <w:rPr>
                          <w:rFonts w:ascii="Lucida Console" w:hAnsi="Lucida Console"/>
                          <w:sz w:val="12"/>
                        </w:rPr>
                        <w:t>;</w:t>
                      </w:r>
                    </w:p>
                    <w:p w14:paraId="0C019F57" w14:textId="77777777" w:rsidR="006929D3" w:rsidRPr="007E5FC0" w:rsidRDefault="006929D3" w:rsidP="007E5FC0">
                      <w:pPr>
                        <w:rPr>
                          <w:rFonts w:ascii="Lucida Console" w:hAnsi="Lucida Console"/>
                          <w:sz w:val="12"/>
                        </w:rPr>
                      </w:pPr>
                      <w:r w:rsidRPr="007E5FC0">
                        <w:rPr>
                          <w:rFonts w:ascii="Lucida Console" w:hAnsi="Lucida Console"/>
                          <w:sz w:val="12"/>
                        </w:rPr>
                        <w:t>end;</w:t>
                      </w:r>
                    </w:p>
                    <w:p w14:paraId="354A88A0" w14:textId="77777777" w:rsidR="006929D3" w:rsidRPr="007E5FC0" w:rsidRDefault="006929D3" w:rsidP="007E5FC0">
                      <w:pPr>
                        <w:rPr>
                          <w:rFonts w:ascii="Lucida Console" w:hAnsi="Lucida Console"/>
                          <w:sz w:val="12"/>
                        </w:rPr>
                      </w:pPr>
                    </w:p>
                    <w:p w14:paraId="07682890" w14:textId="77777777" w:rsidR="006929D3" w:rsidRPr="007E5FC0" w:rsidRDefault="006929D3" w:rsidP="007E5FC0">
                      <w:pPr>
                        <w:rPr>
                          <w:rFonts w:ascii="Lucida Console" w:hAnsi="Lucida Console"/>
                          <w:sz w:val="12"/>
                        </w:rPr>
                      </w:pPr>
                      <w:r w:rsidRPr="007E5FC0">
                        <w:rPr>
                          <w:rFonts w:ascii="Lucida Console" w:hAnsi="Lucida Console"/>
                          <w:sz w:val="12"/>
                        </w:rPr>
                        <w:t xml:space="preserve">procedure </w:t>
                      </w:r>
                      <w:proofErr w:type="spellStart"/>
                      <w:r w:rsidRPr="007E5FC0">
                        <w:rPr>
                          <w:rFonts w:ascii="Lucida Console" w:hAnsi="Lucida Console"/>
                          <w:sz w:val="12"/>
                        </w:rPr>
                        <w:t>TerrorForm.FormHide</w:t>
                      </w:r>
                      <w:proofErr w:type="spellEnd"/>
                      <w:r w:rsidRPr="007E5FC0">
                        <w:rPr>
                          <w:rFonts w:ascii="Lucida Console" w:hAnsi="Lucida Console"/>
                          <w:sz w:val="12"/>
                        </w:rPr>
                        <w:t xml:space="preserve">(Sender: </w:t>
                      </w:r>
                      <w:proofErr w:type="spellStart"/>
                      <w:r w:rsidRPr="007E5FC0">
                        <w:rPr>
                          <w:rFonts w:ascii="Lucida Console" w:hAnsi="Lucida Console"/>
                          <w:sz w:val="12"/>
                        </w:rPr>
                        <w:t>TObject</w:t>
                      </w:r>
                      <w:proofErr w:type="spellEnd"/>
                      <w:r w:rsidRPr="007E5FC0">
                        <w:rPr>
                          <w:rFonts w:ascii="Lucida Console" w:hAnsi="Lucida Console"/>
                          <w:sz w:val="12"/>
                        </w:rPr>
                        <w:t>);</w:t>
                      </w:r>
                    </w:p>
                    <w:p w14:paraId="41E8C5E6" w14:textId="77777777" w:rsidR="006929D3" w:rsidRPr="007E5FC0" w:rsidRDefault="006929D3" w:rsidP="007E5FC0">
                      <w:pPr>
                        <w:rPr>
                          <w:rFonts w:ascii="Lucida Console" w:hAnsi="Lucida Console"/>
                          <w:sz w:val="12"/>
                        </w:rPr>
                      </w:pPr>
                      <w:r w:rsidRPr="007E5FC0">
                        <w:rPr>
                          <w:rFonts w:ascii="Lucida Console" w:hAnsi="Lucida Console"/>
                          <w:sz w:val="12"/>
                        </w:rPr>
                        <w:t>begin</w:t>
                      </w:r>
                    </w:p>
                    <w:p w14:paraId="19FCDB21"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LoginForm.usernameEdit.Text</w:t>
                      </w:r>
                      <w:proofErr w:type="spellEnd"/>
                      <w:r w:rsidRPr="007E5FC0">
                        <w:rPr>
                          <w:rFonts w:ascii="Lucida Console" w:hAnsi="Lucida Console"/>
                          <w:sz w:val="12"/>
                        </w:rPr>
                        <w:t xml:space="preserve"> :</w:t>
                      </w:r>
                      <w:proofErr w:type="gramEnd"/>
                      <w:r w:rsidRPr="007E5FC0">
                        <w:rPr>
                          <w:rFonts w:ascii="Lucida Console" w:hAnsi="Lucida Console"/>
                          <w:sz w:val="12"/>
                        </w:rPr>
                        <w:t>= '';</w:t>
                      </w:r>
                    </w:p>
                    <w:p w14:paraId="146F3AE9" w14:textId="77777777" w:rsidR="006929D3" w:rsidRPr="007E5FC0" w:rsidRDefault="006929D3" w:rsidP="007E5FC0">
                      <w:pPr>
                        <w:rPr>
                          <w:rFonts w:ascii="Lucida Console" w:hAnsi="Lucida Console"/>
                          <w:sz w:val="12"/>
                        </w:rPr>
                      </w:pPr>
                      <w:r w:rsidRPr="007E5FC0">
                        <w:rPr>
                          <w:rFonts w:ascii="Lucida Console" w:hAnsi="Lucida Console"/>
                          <w:sz w:val="12"/>
                        </w:rPr>
                        <w:t xml:space="preserve">  </w:t>
                      </w:r>
                      <w:proofErr w:type="spellStart"/>
                      <w:proofErr w:type="gramStart"/>
                      <w:r w:rsidRPr="007E5FC0">
                        <w:rPr>
                          <w:rFonts w:ascii="Lucida Console" w:hAnsi="Lucida Console"/>
                          <w:sz w:val="12"/>
                        </w:rPr>
                        <w:t>LoginForm.passwordEdit.Text</w:t>
                      </w:r>
                      <w:proofErr w:type="spellEnd"/>
                      <w:r w:rsidRPr="007E5FC0">
                        <w:rPr>
                          <w:rFonts w:ascii="Lucida Console" w:hAnsi="Lucida Console"/>
                          <w:sz w:val="12"/>
                        </w:rPr>
                        <w:t xml:space="preserve"> :</w:t>
                      </w:r>
                      <w:proofErr w:type="gramEnd"/>
                      <w:r w:rsidRPr="007E5FC0">
                        <w:rPr>
                          <w:rFonts w:ascii="Lucida Console" w:hAnsi="Lucida Console"/>
                          <w:sz w:val="12"/>
                        </w:rPr>
                        <w:t>= '';</w:t>
                      </w:r>
                    </w:p>
                    <w:p w14:paraId="0A33BFC9" w14:textId="77777777" w:rsidR="006929D3" w:rsidRPr="001737C6" w:rsidRDefault="006929D3" w:rsidP="007E5FC0">
                      <w:pPr>
                        <w:rPr>
                          <w:rFonts w:ascii="Lucida Console" w:hAnsi="Lucida Console"/>
                          <w:sz w:val="12"/>
                        </w:rPr>
                      </w:pPr>
                      <w:r w:rsidRPr="007E5FC0">
                        <w:rPr>
                          <w:rFonts w:ascii="Lucida Console" w:hAnsi="Lucida Console"/>
                          <w:sz w:val="12"/>
                        </w:rPr>
                        <w:t>end;</w:t>
                      </w:r>
                    </w:p>
                  </w:txbxContent>
                </v:textbox>
                <w10:wrap anchorx="margin"/>
              </v:shape>
            </w:pict>
          </mc:Fallback>
        </mc:AlternateContent>
      </w:r>
      <w:r>
        <w:rPr>
          <w:noProof/>
          <w:lang w:eastAsia="en-GB"/>
        </w:rPr>
        <mc:AlternateContent>
          <mc:Choice Requires="wps">
            <w:drawing>
              <wp:anchor distT="0" distB="0" distL="114300" distR="114300" simplePos="0" relativeHeight="251694080" behindDoc="0" locked="0" layoutInCell="1" allowOverlap="1" wp14:anchorId="43CA0F39" wp14:editId="2E0E4E5B">
                <wp:simplePos x="0" y="0"/>
                <wp:positionH relativeFrom="column">
                  <wp:posOffset>3800475</wp:posOffset>
                </wp:positionH>
                <wp:positionV relativeFrom="paragraph">
                  <wp:posOffset>1031240</wp:posOffset>
                </wp:positionV>
                <wp:extent cx="2057400" cy="23812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2057400" cy="2381250"/>
                        </a:xfrm>
                        <a:prstGeom prst="rect">
                          <a:avLst/>
                        </a:prstGeom>
                        <a:solidFill>
                          <a:schemeClr val="lt1"/>
                        </a:solidFill>
                        <a:ln w="6350">
                          <a:solidFill>
                            <a:prstClr val="black"/>
                          </a:solidFill>
                        </a:ln>
                      </wps:spPr>
                      <wps:txbx>
                        <w:txbxContent>
                          <w:p w14:paraId="609CEBF5" w14:textId="77777777" w:rsidR="006929D3" w:rsidRDefault="006929D3">
                            <w:r>
                              <w:t>A separate error form was created, which displays error information based on a custom error file inputted into the form. ‘</w:t>
                            </w:r>
                            <w:proofErr w:type="spellStart"/>
                            <w:r>
                              <w:t>globalerrorcode</w:t>
                            </w:r>
                            <w:proofErr w:type="spellEnd"/>
                            <w:r>
                              <w:t>’ defines the error information based on the file, before the error form is shown. The array describes the caption, initial error info and additional help. This form can therefore be used for any error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A0F39" id="Text Box 33" o:spid="_x0000_s1051" type="#_x0000_t202" style="position:absolute;margin-left:299.25pt;margin-top:81.2pt;width:162pt;height:18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1GXTgIAAKs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" fillcolor="white [3201]" strokeweight=".5pt">
                <v:textbox>
                  <w:txbxContent>
                    <w:p w14:paraId="609CEBF5" w14:textId="77777777" w:rsidR="006929D3" w:rsidRDefault="006929D3">
                      <w:r>
                        <w:t>A separate error form was created, which displays error information based on a custom error file inputted into the form. ‘</w:t>
                      </w:r>
                      <w:proofErr w:type="spellStart"/>
                      <w:r>
                        <w:t>globalerrorcode</w:t>
                      </w:r>
                      <w:proofErr w:type="spellEnd"/>
                      <w:r>
                        <w:t>’ defines the error information based on the file, before the error form is shown. The array describes the caption, initial error info and additional help. This form can therefore be used for any error in the program.</w:t>
                      </w: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14:anchorId="4DF85DD1" wp14:editId="1F78034C">
                <wp:simplePos x="0" y="0"/>
                <wp:positionH relativeFrom="column">
                  <wp:posOffset>3695700</wp:posOffset>
                </wp:positionH>
                <wp:positionV relativeFrom="paragraph">
                  <wp:posOffset>593725</wp:posOffset>
                </wp:positionV>
                <wp:extent cx="990600" cy="323326"/>
                <wp:effectExtent l="0" t="0" r="19050" b="19685"/>
                <wp:wrapNone/>
                <wp:docPr id="31" name="Text Box 31"/>
                <wp:cNvGraphicFramePr/>
                <a:graphic xmlns:a="http://schemas.openxmlformats.org/drawingml/2006/main">
                  <a:graphicData uri="http://schemas.microsoft.com/office/word/2010/wordprocessingShape">
                    <wps:wsp>
                      <wps:cNvSpPr txBox="1"/>
                      <wps:spPr>
                        <a:xfrm>
                          <a:off x="0" y="0"/>
                          <a:ext cx="990600" cy="323326"/>
                        </a:xfrm>
                        <a:prstGeom prst="rect">
                          <a:avLst/>
                        </a:prstGeom>
                        <a:solidFill>
                          <a:schemeClr val="lt1"/>
                        </a:solidFill>
                        <a:ln w="6350">
                          <a:solidFill>
                            <a:prstClr val="black"/>
                          </a:solidFill>
                        </a:ln>
                      </wps:spPr>
                      <wps:txbx>
                        <w:txbxContent>
                          <w:p w14:paraId="0B0E2B5E" w14:textId="77777777" w:rsidR="006929D3" w:rsidRDefault="006929D3">
                            <w: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F85DD1" id="Text Box 31" o:spid="_x0000_s1052" type="#_x0000_t202" style="position:absolute;margin-left:291pt;margin-top:46.75pt;width:78pt;height:25.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" fillcolor="white [3201]" strokeweight=".5pt">
                <v:textbox>
                  <w:txbxContent>
                    <w:p w14:paraId="0B0E2B5E" w14:textId="77777777" w:rsidR="006929D3" w:rsidRDefault="006929D3">
                      <w:r>
                        <w:t>Login Form</w:t>
                      </w:r>
                    </w:p>
                  </w:txbxContent>
                </v:textbox>
              </v:shape>
            </w:pict>
          </mc:Fallback>
        </mc:AlternateContent>
      </w:r>
      <w:r>
        <w:rPr>
          <w:noProof/>
          <w:lang w:eastAsia="en-GB"/>
        </w:rPr>
        <mc:AlternateContent>
          <mc:Choice Requires="wps">
            <w:drawing>
              <wp:anchor distT="0" distB="0" distL="114300" distR="114300" simplePos="0" relativeHeight="251693056" behindDoc="0" locked="0" layoutInCell="1" allowOverlap="1" wp14:anchorId="55A2A9FC" wp14:editId="1E976A5C">
                <wp:simplePos x="0" y="0"/>
                <wp:positionH relativeFrom="column">
                  <wp:posOffset>2847975</wp:posOffset>
                </wp:positionH>
                <wp:positionV relativeFrom="paragraph">
                  <wp:posOffset>2297430</wp:posOffset>
                </wp:positionV>
                <wp:extent cx="885825" cy="323326"/>
                <wp:effectExtent l="0" t="0" r="28575" b="19685"/>
                <wp:wrapNone/>
                <wp:docPr id="32" name="Text Box 32"/>
                <wp:cNvGraphicFramePr/>
                <a:graphic xmlns:a="http://schemas.openxmlformats.org/drawingml/2006/main">
                  <a:graphicData uri="http://schemas.microsoft.com/office/word/2010/wordprocessingShape">
                    <wps:wsp>
                      <wps:cNvSpPr txBox="1"/>
                      <wps:spPr>
                        <a:xfrm>
                          <a:off x="0" y="0"/>
                          <a:ext cx="885825" cy="323326"/>
                        </a:xfrm>
                        <a:prstGeom prst="rect">
                          <a:avLst/>
                        </a:prstGeom>
                        <a:solidFill>
                          <a:schemeClr val="lt1"/>
                        </a:solidFill>
                        <a:ln w="6350">
                          <a:solidFill>
                            <a:prstClr val="black"/>
                          </a:solidFill>
                        </a:ln>
                      </wps:spPr>
                      <wps:txbx>
                        <w:txbxContent>
                          <w:p w14:paraId="251924DF" w14:textId="77777777" w:rsidR="006929D3" w:rsidRDefault="006929D3" w:rsidP="007E5FC0">
                            <w:r>
                              <w:t>Error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A2A9FC" id="Text Box 32" o:spid="_x0000_s1053" type="#_x0000_t202" style="position:absolute;margin-left:224.25pt;margin-top:180.9pt;width:69.75pt;height:25.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" fillcolor="white [3201]" strokeweight=".5pt">
                <v:textbox>
                  <w:txbxContent>
                    <w:p w14:paraId="251924DF" w14:textId="77777777" w:rsidR="006929D3" w:rsidRDefault="006929D3" w:rsidP="007E5FC0">
                      <w:r>
                        <w:t>Error Form</w:t>
                      </w:r>
                    </w:p>
                  </w:txbxContent>
                </v:textbox>
              </v:shape>
            </w:pict>
          </mc:Fallback>
        </mc:AlternateContent>
      </w:r>
      <w:r>
        <w:rPr>
          <w:noProof/>
          <w:lang w:eastAsia="en-GB"/>
        </w:rPr>
        <mc:AlternateContent>
          <mc:Choice Requires="wps">
            <w:drawing>
              <wp:anchor distT="0" distB="0" distL="114300" distR="114300" simplePos="0" relativeHeight="251689984" behindDoc="0" locked="0" layoutInCell="1" allowOverlap="1" wp14:anchorId="1F70C87D" wp14:editId="0198C270">
                <wp:simplePos x="0" y="0"/>
                <wp:positionH relativeFrom="column">
                  <wp:posOffset>3505200</wp:posOffset>
                </wp:positionH>
                <wp:positionV relativeFrom="paragraph">
                  <wp:posOffset>164465</wp:posOffset>
                </wp:positionV>
                <wp:extent cx="133350" cy="1143000"/>
                <wp:effectExtent l="0" t="0" r="38100" b="19050"/>
                <wp:wrapNone/>
                <wp:docPr id="29" name="Right Brace 29"/>
                <wp:cNvGraphicFramePr/>
                <a:graphic xmlns:a="http://schemas.openxmlformats.org/drawingml/2006/main">
                  <a:graphicData uri="http://schemas.microsoft.com/office/word/2010/wordprocessingShape">
                    <wps:wsp>
                      <wps:cNvSpPr/>
                      <wps:spPr>
                        <a:xfrm>
                          <a:off x="0" y="0"/>
                          <a:ext cx="133350" cy="1143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C78B2C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9" o:spid="_x0000_s1026" type="#_x0000_t88" style="position:absolute;margin-left:276pt;margin-top:12.95pt;width:10.5pt;height:9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" adj="210" strokecolor="black [3200]" strokeweight=".5pt">
                <v:stroke joinstyle="miter"/>
              </v:shape>
            </w:pict>
          </mc:Fallback>
        </mc:AlternateContent>
      </w:r>
      <w:r>
        <w:rPr>
          <w:noProof/>
          <w:lang w:eastAsia="en-GB"/>
        </w:rPr>
        <mc:AlternateContent>
          <mc:Choice Requires="wps">
            <w:drawing>
              <wp:anchor distT="0" distB="0" distL="114300" distR="114300" simplePos="0" relativeHeight="251691008" behindDoc="0" locked="0" layoutInCell="1" allowOverlap="1" wp14:anchorId="021FF218" wp14:editId="0492680F">
                <wp:simplePos x="0" y="0"/>
                <wp:positionH relativeFrom="column">
                  <wp:posOffset>2657475</wp:posOffset>
                </wp:positionH>
                <wp:positionV relativeFrom="paragraph">
                  <wp:posOffset>1459865</wp:posOffset>
                </wp:positionV>
                <wp:extent cx="142875" cy="1988185"/>
                <wp:effectExtent l="0" t="0" r="47625" b="12065"/>
                <wp:wrapNone/>
                <wp:docPr id="30" name="Right Brace 30"/>
                <wp:cNvGraphicFramePr/>
                <a:graphic xmlns:a="http://schemas.openxmlformats.org/drawingml/2006/main">
                  <a:graphicData uri="http://schemas.microsoft.com/office/word/2010/wordprocessingShape">
                    <wps:wsp>
                      <wps:cNvSpPr/>
                      <wps:spPr>
                        <a:xfrm>
                          <a:off x="0" y="0"/>
                          <a:ext cx="142875" cy="198818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E404A31" id="Right Brace 30" o:spid="_x0000_s1026" type="#_x0000_t88" style="position:absolute;margin-left:209.25pt;margin-top:114.95pt;width:11.25pt;height:156.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" adj="129" strokecolor="black [3200]" strokeweight=".5pt">
                <v:stroke joinstyle="miter"/>
              </v:shape>
            </w:pict>
          </mc:Fallback>
        </mc:AlternateContent>
      </w:r>
      <w:r w:rsidR="00655F37">
        <w:br w:type="page"/>
      </w:r>
    </w:p>
    <w:p w14:paraId="4EDCA269" w14:textId="07AB7DF0" w:rsidR="007E5FC0" w:rsidRDefault="00795991" w:rsidP="007E5FC0">
      <w:r>
        <w:rPr>
          <w:noProof/>
          <w:lang w:eastAsia="en-GB"/>
        </w:rPr>
        <w:lastRenderedPageBreak/>
        <w:drawing>
          <wp:anchor distT="0" distB="0" distL="114300" distR="114300" simplePos="0" relativeHeight="251696128" behindDoc="0" locked="0" layoutInCell="1" allowOverlap="1" wp14:anchorId="590B1084" wp14:editId="188577DD">
            <wp:simplePos x="0" y="0"/>
            <wp:positionH relativeFrom="column">
              <wp:posOffset>0</wp:posOffset>
            </wp:positionH>
            <wp:positionV relativeFrom="paragraph">
              <wp:posOffset>171450</wp:posOffset>
            </wp:positionV>
            <wp:extent cx="5274310" cy="591820"/>
            <wp:effectExtent l="0" t="0" r="2540" b="0"/>
            <wp:wrapTight wrapText="bothSides">
              <wp:wrapPolygon edited="0">
                <wp:start x="0" y="0"/>
                <wp:lineTo x="0" y="20858"/>
                <wp:lineTo x="21532" y="20858"/>
                <wp:lineTo x="2153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91820"/>
                    </a:xfrm>
                    <a:prstGeom prst="rect">
                      <a:avLst/>
                    </a:prstGeom>
                  </pic:spPr>
                </pic:pic>
              </a:graphicData>
            </a:graphic>
          </wp:anchor>
        </w:drawing>
      </w:r>
    </w:p>
    <w:p w14:paraId="0E1D0C99" w14:textId="5B3B941E" w:rsidR="007A6728" w:rsidRDefault="00DC28E4" w:rsidP="007A6728">
      <w:pPr>
        <w:pStyle w:val="Heading1"/>
      </w:pPr>
      <w:r>
        <w:t>30/11/18</w:t>
      </w:r>
    </w:p>
    <w:p w14:paraId="17AE1985" w14:textId="75EE45C1" w:rsidR="00DC28E4" w:rsidRDefault="00DC28E4" w:rsidP="00DC28E4">
      <w:r>
        <w:t xml:space="preserve">The second algorithm that required testing was the algorithm to provide access to the database, using the db password. Since the database is encrypted with this password, and contains sensitive user information, it is important that the data entry is handled correctly. </w:t>
      </w:r>
    </w:p>
    <w:p w14:paraId="50F6E171" w14:textId="1A0C54A5" w:rsidR="00795991" w:rsidRDefault="00795991" w:rsidP="00DC28E4"/>
    <w:p w14:paraId="66180FC3" w14:textId="48464BA1" w:rsidR="00795991" w:rsidRDefault="00795991" w:rsidP="00DC28E4">
      <w:r>
        <w:rPr>
          <w:noProof/>
          <w:lang w:eastAsia="en-GB"/>
        </w:rPr>
        <w:drawing>
          <wp:anchor distT="0" distB="0" distL="114300" distR="114300" simplePos="0" relativeHeight="251698176" behindDoc="0" locked="0" layoutInCell="1" allowOverlap="1" wp14:anchorId="4BD04AC9" wp14:editId="2F820B76">
            <wp:simplePos x="0" y="0"/>
            <wp:positionH relativeFrom="margin">
              <wp:align>left</wp:align>
            </wp:positionH>
            <wp:positionV relativeFrom="paragraph">
              <wp:posOffset>9525</wp:posOffset>
            </wp:positionV>
            <wp:extent cx="4391025" cy="1047750"/>
            <wp:effectExtent l="0" t="0" r="9525" b="0"/>
            <wp:wrapTight wrapText="bothSides">
              <wp:wrapPolygon edited="0">
                <wp:start x="0" y="0"/>
                <wp:lineTo x="0" y="21207"/>
                <wp:lineTo x="21553" y="21207"/>
                <wp:lineTo x="2155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025" cy="1047750"/>
                    </a:xfrm>
                    <a:prstGeom prst="rect">
                      <a:avLst/>
                    </a:prstGeom>
                  </pic:spPr>
                </pic:pic>
              </a:graphicData>
            </a:graphic>
          </wp:anchor>
        </w:drawing>
      </w:r>
    </w:p>
    <w:p w14:paraId="6CE049F0" w14:textId="0947ED41" w:rsidR="00DC28E4" w:rsidRDefault="00DC28E4" w:rsidP="00DC28E4"/>
    <w:p w14:paraId="27659CF9" w14:textId="0043C571" w:rsidR="00795991" w:rsidRDefault="00795991" w:rsidP="00DC28E4"/>
    <w:p w14:paraId="42FA3061" w14:textId="131ED927" w:rsidR="00795991" w:rsidRDefault="00795991" w:rsidP="00DC28E4"/>
    <w:p w14:paraId="217D5BDA" w14:textId="613973E3" w:rsidR="00795991" w:rsidRDefault="00795991" w:rsidP="00DC28E4"/>
    <w:p w14:paraId="741FC66B" w14:textId="020BF9DA" w:rsidR="00795991" w:rsidRDefault="00795991" w:rsidP="00DC28E4"/>
    <w:p w14:paraId="3C20957A" w14:textId="157C21C4" w:rsidR="00795991" w:rsidRDefault="00795991" w:rsidP="00DC28E4"/>
    <w:tbl>
      <w:tblPr>
        <w:tblStyle w:val="TableGrid"/>
        <w:tblW w:w="0" w:type="auto"/>
        <w:tblLook w:val="04A0" w:firstRow="1" w:lastRow="0" w:firstColumn="1" w:lastColumn="0" w:noHBand="0" w:noVBand="1"/>
      </w:tblPr>
      <w:tblGrid>
        <w:gridCol w:w="701"/>
        <w:gridCol w:w="2050"/>
        <w:gridCol w:w="2244"/>
        <w:gridCol w:w="2090"/>
        <w:gridCol w:w="1211"/>
      </w:tblGrid>
      <w:tr w:rsidR="00DC28E4" w:rsidRPr="00D10B59" w14:paraId="1C7A48F2" w14:textId="77777777" w:rsidTr="006929D3">
        <w:tc>
          <w:tcPr>
            <w:tcW w:w="701" w:type="dxa"/>
          </w:tcPr>
          <w:p w14:paraId="01F9869F" w14:textId="77777777" w:rsidR="00DC28E4" w:rsidRPr="00D10B59" w:rsidRDefault="00DC28E4" w:rsidP="006929D3">
            <w:pPr>
              <w:jc w:val="center"/>
              <w:rPr>
                <w:b/>
              </w:rPr>
            </w:pPr>
            <w:r>
              <w:rPr>
                <w:b/>
              </w:rPr>
              <w:t>Test No.</w:t>
            </w:r>
          </w:p>
        </w:tc>
        <w:tc>
          <w:tcPr>
            <w:tcW w:w="2050" w:type="dxa"/>
          </w:tcPr>
          <w:p w14:paraId="5CAE36A9" w14:textId="77777777" w:rsidR="00DC28E4" w:rsidRPr="00D10B59" w:rsidRDefault="00DC28E4" w:rsidP="006929D3">
            <w:pPr>
              <w:jc w:val="center"/>
              <w:rPr>
                <w:b/>
              </w:rPr>
            </w:pPr>
            <w:r>
              <w:rPr>
                <w:b/>
              </w:rPr>
              <w:t>Function Tested</w:t>
            </w:r>
          </w:p>
        </w:tc>
        <w:tc>
          <w:tcPr>
            <w:tcW w:w="2244" w:type="dxa"/>
          </w:tcPr>
          <w:p w14:paraId="2273D461" w14:textId="77777777" w:rsidR="00DC28E4" w:rsidRPr="00D10B59" w:rsidRDefault="00DC28E4" w:rsidP="006929D3">
            <w:pPr>
              <w:jc w:val="center"/>
              <w:rPr>
                <w:b/>
              </w:rPr>
            </w:pPr>
            <w:r>
              <w:rPr>
                <w:b/>
              </w:rPr>
              <w:t>Test Data</w:t>
            </w:r>
          </w:p>
        </w:tc>
        <w:tc>
          <w:tcPr>
            <w:tcW w:w="2090" w:type="dxa"/>
          </w:tcPr>
          <w:p w14:paraId="50A755B1" w14:textId="77777777" w:rsidR="00DC28E4" w:rsidRPr="00D10B59" w:rsidRDefault="00DC28E4" w:rsidP="006929D3">
            <w:pPr>
              <w:jc w:val="center"/>
              <w:rPr>
                <w:b/>
              </w:rPr>
            </w:pPr>
            <w:r>
              <w:rPr>
                <w:b/>
              </w:rPr>
              <w:t>Expected Result</w:t>
            </w:r>
          </w:p>
        </w:tc>
        <w:tc>
          <w:tcPr>
            <w:tcW w:w="1211" w:type="dxa"/>
          </w:tcPr>
          <w:p w14:paraId="3E8F59F1" w14:textId="77777777" w:rsidR="00DC28E4" w:rsidRPr="00D10B59" w:rsidRDefault="00DC28E4" w:rsidP="006929D3">
            <w:pPr>
              <w:jc w:val="center"/>
              <w:rPr>
                <w:b/>
              </w:rPr>
            </w:pPr>
            <w:r>
              <w:rPr>
                <w:b/>
              </w:rPr>
              <w:t>Pass/Fail</w:t>
            </w:r>
          </w:p>
        </w:tc>
      </w:tr>
      <w:tr w:rsidR="00DC28E4" w14:paraId="1500BC0B" w14:textId="77777777" w:rsidTr="006929D3">
        <w:tc>
          <w:tcPr>
            <w:tcW w:w="701" w:type="dxa"/>
          </w:tcPr>
          <w:p w14:paraId="1A4D2FF4" w14:textId="77777777" w:rsidR="00DC28E4" w:rsidRDefault="00DC28E4" w:rsidP="006929D3">
            <w:r>
              <w:t>1</w:t>
            </w:r>
          </w:p>
        </w:tc>
        <w:tc>
          <w:tcPr>
            <w:tcW w:w="2050" w:type="dxa"/>
          </w:tcPr>
          <w:p w14:paraId="1E35546C" w14:textId="63889A67" w:rsidR="00DC28E4" w:rsidRDefault="00795991" w:rsidP="006929D3">
            <w:r>
              <w:t>Entering</w:t>
            </w:r>
            <w:r w:rsidR="00DC28E4">
              <w:t xml:space="preserve"> valid </w:t>
            </w:r>
            <w:r>
              <w:t>db</w:t>
            </w:r>
            <w:r w:rsidR="00DC28E4">
              <w:t xml:space="preserve"> password</w:t>
            </w:r>
            <w:r>
              <w:t xml:space="preserve"> (normal)</w:t>
            </w:r>
          </w:p>
        </w:tc>
        <w:tc>
          <w:tcPr>
            <w:tcW w:w="2244" w:type="dxa"/>
          </w:tcPr>
          <w:p w14:paraId="0282355E" w14:textId="4C3C591F" w:rsidR="00DC28E4" w:rsidRDefault="00795991" w:rsidP="006929D3">
            <w:r>
              <w:t>Password1</w:t>
            </w:r>
          </w:p>
        </w:tc>
        <w:tc>
          <w:tcPr>
            <w:tcW w:w="2090" w:type="dxa"/>
          </w:tcPr>
          <w:p w14:paraId="584617F6" w14:textId="137DAE82" w:rsidR="00DC28E4" w:rsidRDefault="00795991" w:rsidP="006929D3">
            <w:r>
              <w:t>Access to database, presented with logon form</w:t>
            </w:r>
          </w:p>
        </w:tc>
        <w:tc>
          <w:tcPr>
            <w:tcW w:w="1211" w:type="dxa"/>
          </w:tcPr>
          <w:p w14:paraId="141216C8" w14:textId="77777777" w:rsidR="00DC28E4" w:rsidRDefault="00DC28E4" w:rsidP="006929D3">
            <w:r>
              <w:t>Pass</w:t>
            </w:r>
          </w:p>
        </w:tc>
      </w:tr>
      <w:tr w:rsidR="00DC28E4" w14:paraId="5E2110D1" w14:textId="77777777" w:rsidTr="006929D3">
        <w:tc>
          <w:tcPr>
            <w:tcW w:w="701" w:type="dxa"/>
          </w:tcPr>
          <w:p w14:paraId="583AAD1D" w14:textId="77777777" w:rsidR="00DC28E4" w:rsidRDefault="00DC28E4" w:rsidP="006929D3">
            <w:r>
              <w:t>2</w:t>
            </w:r>
          </w:p>
        </w:tc>
        <w:tc>
          <w:tcPr>
            <w:tcW w:w="2050" w:type="dxa"/>
          </w:tcPr>
          <w:p w14:paraId="5E101770" w14:textId="5D484CC1" w:rsidR="00DC28E4" w:rsidRDefault="00795991" w:rsidP="006929D3">
            <w:r>
              <w:t>Entering invalid db password (normal)</w:t>
            </w:r>
          </w:p>
        </w:tc>
        <w:tc>
          <w:tcPr>
            <w:tcW w:w="2244" w:type="dxa"/>
          </w:tcPr>
          <w:p w14:paraId="3FBBF3A5" w14:textId="2276835E" w:rsidR="00DC28E4" w:rsidRDefault="00795991" w:rsidP="006929D3">
            <w:r>
              <w:t>Password2</w:t>
            </w:r>
          </w:p>
        </w:tc>
        <w:tc>
          <w:tcPr>
            <w:tcW w:w="2090" w:type="dxa"/>
          </w:tcPr>
          <w:p w14:paraId="287EE51F" w14:textId="20B93087" w:rsidR="00DC28E4" w:rsidRDefault="00795991" w:rsidP="006929D3">
            <w:r>
              <w:t>No access, raise error message, presented with logon form</w:t>
            </w:r>
          </w:p>
        </w:tc>
        <w:tc>
          <w:tcPr>
            <w:tcW w:w="1211" w:type="dxa"/>
          </w:tcPr>
          <w:p w14:paraId="2728AA7C" w14:textId="77777777" w:rsidR="00DC28E4" w:rsidRDefault="00DC28E4" w:rsidP="006929D3">
            <w:r>
              <w:t>Pass</w:t>
            </w:r>
          </w:p>
        </w:tc>
      </w:tr>
      <w:tr w:rsidR="00DC28E4" w14:paraId="5806FC4E" w14:textId="77777777" w:rsidTr="006929D3">
        <w:tc>
          <w:tcPr>
            <w:tcW w:w="701" w:type="dxa"/>
          </w:tcPr>
          <w:p w14:paraId="358EFD7D" w14:textId="77777777" w:rsidR="00DC28E4" w:rsidRDefault="00DC28E4" w:rsidP="006929D3">
            <w:r>
              <w:t>3</w:t>
            </w:r>
          </w:p>
        </w:tc>
        <w:tc>
          <w:tcPr>
            <w:tcW w:w="2050" w:type="dxa"/>
          </w:tcPr>
          <w:p w14:paraId="499F7CE6" w14:textId="48C5B71C" w:rsidR="00DC28E4" w:rsidRDefault="004032B9" w:rsidP="006929D3">
            <w:r>
              <w:t>Entering invalid db password (boundary)</w:t>
            </w:r>
          </w:p>
        </w:tc>
        <w:tc>
          <w:tcPr>
            <w:tcW w:w="2244" w:type="dxa"/>
          </w:tcPr>
          <w:p w14:paraId="06877141" w14:textId="2AB5A7F3" w:rsidR="00DC28E4" w:rsidRDefault="004032B9" w:rsidP="006929D3">
            <w:r>
              <w:t>‘;’ or ‘@~|#’</w:t>
            </w:r>
          </w:p>
        </w:tc>
        <w:tc>
          <w:tcPr>
            <w:tcW w:w="2090" w:type="dxa"/>
          </w:tcPr>
          <w:p w14:paraId="15107B18" w14:textId="20F065C0" w:rsidR="00DC28E4" w:rsidRDefault="004032B9" w:rsidP="006929D3">
            <w:r>
              <w:t>No access, raise error message, presented with logon form</w:t>
            </w:r>
          </w:p>
        </w:tc>
        <w:tc>
          <w:tcPr>
            <w:tcW w:w="1211" w:type="dxa"/>
          </w:tcPr>
          <w:p w14:paraId="344F0F34" w14:textId="77777777" w:rsidR="00DC28E4" w:rsidRDefault="00DC28E4" w:rsidP="006929D3">
            <w:r>
              <w:t>Pass</w:t>
            </w:r>
          </w:p>
        </w:tc>
      </w:tr>
      <w:tr w:rsidR="00DC28E4" w14:paraId="684890F9" w14:textId="77777777" w:rsidTr="006929D3">
        <w:tc>
          <w:tcPr>
            <w:tcW w:w="701" w:type="dxa"/>
          </w:tcPr>
          <w:p w14:paraId="1F0A21F1" w14:textId="77777777" w:rsidR="00DC28E4" w:rsidRDefault="00DC28E4" w:rsidP="006929D3">
            <w:r>
              <w:t>4</w:t>
            </w:r>
          </w:p>
        </w:tc>
        <w:tc>
          <w:tcPr>
            <w:tcW w:w="2050" w:type="dxa"/>
          </w:tcPr>
          <w:p w14:paraId="62C4D9B7" w14:textId="05B3CF4A" w:rsidR="00DC28E4" w:rsidRDefault="004032B9" w:rsidP="006929D3">
            <w:r>
              <w:t>Entering blank db password (abnormal)</w:t>
            </w:r>
          </w:p>
        </w:tc>
        <w:tc>
          <w:tcPr>
            <w:tcW w:w="2244" w:type="dxa"/>
          </w:tcPr>
          <w:p w14:paraId="34E1200A" w14:textId="72A4AAE3" w:rsidR="00DC28E4" w:rsidRDefault="004032B9" w:rsidP="006929D3">
            <w:r>
              <w:t>‘’</w:t>
            </w:r>
          </w:p>
        </w:tc>
        <w:tc>
          <w:tcPr>
            <w:tcW w:w="2090" w:type="dxa"/>
          </w:tcPr>
          <w:p w14:paraId="3B970250" w14:textId="7CA882F4" w:rsidR="00DC28E4" w:rsidRDefault="004032B9" w:rsidP="006929D3">
            <w:r>
              <w:t>No access, raise error message, presented with logon form</w:t>
            </w:r>
          </w:p>
        </w:tc>
        <w:tc>
          <w:tcPr>
            <w:tcW w:w="1211" w:type="dxa"/>
          </w:tcPr>
          <w:p w14:paraId="2B40995F" w14:textId="77777777" w:rsidR="00DC28E4" w:rsidRDefault="00DC28E4" w:rsidP="006929D3">
            <w:r>
              <w:t>Pass</w:t>
            </w:r>
          </w:p>
        </w:tc>
      </w:tr>
    </w:tbl>
    <w:p w14:paraId="46889CF0" w14:textId="05B183A7" w:rsidR="00DC28E4" w:rsidRDefault="00DC28E4" w:rsidP="00DC28E4"/>
    <w:p w14:paraId="74F6F8C4" w14:textId="0C163F04" w:rsidR="004032B9" w:rsidRDefault="004032B9" w:rsidP="00DC28E4">
      <w:r>
        <w:t>Test 1 evidence:</w:t>
      </w:r>
    </w:p>
    <w:p w14:paraId="4CF78E9E" w14:textId="45A21F1B" w:rsidR="004032B9" w:rsidRDefault="004032B9" w:rsidP="00DC28E4">
      <w:r>
        <w:rPr>
          <w:noProof/>
          <w:lang w:eastAsia="en-GB"/>
        </w:rPr>
        <w:drawing>
          <wp:anchor distT="0" distB="0" distL="114300" distR="114300" simplePos="0" relativeHeight="251700224" behindDoc="0" locked="0" layoutInCell="1" allowOverlap="1" wp14:anchorId="5DF50B13" wp14:editId="70435C2C">
            <wp:simplePos x="0" y="0"/>
            <wp:positionH relativeFrom="column">
              <wp:posOffset>0</wp:posOffset>
            </wp:positionH>
            <wp:positionV relativeFrom="paragraph">
              <wp:posOffset>170815</wp:posOffset>
            </wp:positionV>
            <wp:extent cx="4391025" cy="1047750"/>
            <wp:effectExtent l="0" t="0" r="9525" b="0"/>
            <wp:wrapTight wrapText="bothSides">
              <wp:wrapPolygon edited="0">
                <wp:start x="0" y="0"/>
                <wp:lineTo x="0" y="21207"/>
                <wp:lineTo x="21553" y="21207"/>
                <wp:lineTo x="2155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1047750"/>
                    </a:xfrm>
                    <a:prstGeom prst="rect">
                      <a:avLst/>
                    </a:prstGeom>
                  </pic:spPr>
                </pic:pic>
              </a:graphicData>
            </a:graphic>
          </wp:anchor>
        </w:drawing>
      </w:r>
    </w:p>
    <w:p w14:paraId="48575387" w14:textId="7873B06B" w:rsidR="004032B9" w:rsidRPr="004032B9" w:rsidRDefault="004032B9" w:rsidP="004032B9"/>
    <w:p w14:paraId="419437E5" w14:textId="26548F42" w:rsidR="004032B9" w:rsidRPr="004032B9" w:rsidRDefault="004032B9" w:rsidP="004032B9"/>
    <w:p w14:paraId="6CDDA5F9" w14:textId="70E4B54B" w:rsidR="004032B9" w:rsidRPr="004032B9" w:rsidRDefault="004032B9" w:rsidP="004032B9"/>
    <w:p w14:paraId="2CBA3B6B" w14:textId="1ACE32A2" w:rsidR="004032B9" w:rsidRPr="004032B9" w:rsidRDefault="004032B9" w:rsidP="004032B9">
      <w:r>
        <w:rPr>
          <w:noProof/>
          <w:lang w:eastAsia="en-GB"/>
        </w:rPr>
        <mc:AlternateContent>
          <mc:Choice Requires="wps">
            <w:drawing>
              <wp:anchor distT="0" distB="0" distL="114300" distR="114300" simplePos="0" relativeHeight="251705344" behindDoc="0" locked="0" layoutInCell="1" allowOverlap="1" wp14:anchorId="022AFA57" wp14:editId="52C721C7">
                <wp:simplePos x="0" y="0"/>
                <wp:positionH relativeFrom="column">
                  <wp:posOffset>2857500</wp:posOffset>
                </wp:positionH>
                <wp:positionV relativeFrom="paragraph">
                  <wp:posOffset>129540</wp:posOffset>
                </wp:positionV>
                <wp:extent cx="2771775" cy="119062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2771775" cy="1190625"/>
                        </a:xfrm>
                        <a:prstGeom prst="rect">
                          <a:avLst/>
                        </a:prstGeom>
                        <a:solidFill>
                          <a:schemeClr val="lt1"/>
                        </a:solidFill>
                        <a:ln w="6350">
                          <a:solidFill>
                            <a:schemeClr val="tx1"/>
                          </a:solidFill>
                        </a:ln>
                      </wps:spPr>
                      <wps:txbx>
                        <w:txbxContent>
                          <w:p w14:paraId="73F63A2A" w14:textId="12B50024" w:rsidR="006929D3" w:rsidRPr="004032B9" w:rsidRDefault="006929D3" w:rsidP="004032B9">
                            <w:pPr>
                              <w:rPr>
                                <w:b/>
                              </w:rPr>
                            </w:pPr>
                            <w:r>
                              <w:t xml:space="preserve">Test 1 successful, with a successful connection made to the database and the logon form presented. </w:t>
                            </w:r>
                            <w:r>
                              <w:rPr>
                                <w:b/>
                              </w:rPr>
                              <w:t>However, the data entry is not masked, despite being a password. This allows over-lookers to steal the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AFA57" id="Text Box 39" o:spid="_x0000_s1054" type="#_x0000_t202" style="position:absolute;margin-left:225pt;margin-top:10.2pt;width:218.25pt;height:93.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" fillcolor="white [3201]" strokecolor="black [3213]" strokeweight=".5pt">
                <v:textbox>
                  <w:txbxContent>
                    <w:p w14:paraId="73F63A2A" w14:textId="12B50024" w:rsidR="006929D3" w:rsidRPr="004032B9" w:rsidRDefault="006929D3" w:rsidP="004032B9">
                      <w:pPr>
                        <w:rPr>
                          <w:b/>
                        </w:rPr>
                      </w:pPr>
                      <w:r>
                        <w:t xml:space="preserve">Test 1 successful, with a successful connection made to the database and the logon form presented. </w:t>
                      </w:r>
                      <w:r>
                        <w:rPr>
                          <w:b/>
                        </w:rPr>
                        <w:t>However, the data entry is not masked, despite being a password. This allows over-lookers to steal the password.</w:t>
                      </w:r>
                    </w:p>
                  </w:txbxContent>
                </v:textbox>
              </v:shape>
            </w:pict>
          </mc:Fallback>
        </mc:AlternateContent>
      </w:r>
    </w:p>
    <w:p w14:paraId="5C954056" w14:textId="44981E46" w:rsidR="004032B9" w:rsidRPr="004032B9" w:rsidRDefault="004032B9" w:rsidP="004032B9"/>
    <w:p w14:paraId="662928D6" w14:textId="5C3D085E" w:rsidR="004032B9" w:rsidRDefault="004032B9" w:rsidP="004032B9">
      <w:r>
        <w:rPr>
          <w:noProof/>
          <w:lang w:eastAsia="en-GB"/>
        </w:rPr>
        <mc:AlternateContent>
          <mc:Choice Requires="wps">
            <w:drawing>
              <wp:anchor distT="0" distB="0" distL="114300" distR="114300" simplePos="0" relativeHeight="251703296" behindDoc="0" locked="0" layoutInCell="1" allowOverlap="1" wp14:anchorId="7BDCC5DB" wp14:editId="7C6C783C">
                <wp:simplePos x="0" y="0"/>
                <wp:positionH relativeFrom="column">
                  <wp:posOffset>1990725</wp:posOffset>
                </wp:positionH>
                <wp:positionV relativeFrom="paragraph">
                  <wp:posOffset>169545</wp:posOffset>
                </wp:positionV>
                <wp:extent cx="0" cy="419100"/>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503408" id="Straight Arrow Connector 38" o:spid="_x0000_s1026" type="#_x0000_t32" style="position:absolute;margin-left:156.75pt;margin-top:13.35pt;width:0;height:3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" strokecolor="#5b9bd5 [3204]" strokeweight=".5pt">
                <v:stroke endarrow="block" joinstyle="miter"/>
              </v:shape>
            </w:pict>
          </mc:Fallback>
        </mc:AlternateContent>
      </w:r>
    </w:p>
    <w:p w14:paraId="16A1E7A1" w14:textId="07D700B1" w:rsidR="004032B9" w:rsidRDefault="004032B9" w:rsidP="004032B9"/>
    <w:p w14:paraId="5245A20B" w14:textId="77777777" w:rsidR="004032B9" w:rsidRDefault="004032B9" w:rsidP="004032B9"/>
    <w:p w14:paraId="798ACAA1" w14:textId="77777777" w:rsidR="004032B9" w:rsidRDefault="004032B9" w:rsidP="004032B9"/>
    <w:p w14:paraId="18876DA0" w14:textId="5C8C8131" w:rsidR="004032B9" w:rsidRDefault="004032B9" w:rsidP="004032B9">
      <w:r>
        <w:rPr>
          <w:noProof/>
          <w:lang w:eastAsia="en-GB"/>
        </w:rPr>
        <w:lastRenderedPageBreak/>
        <w:drawing>
          <wp:anchor distT="0" distB="0" distL="114300" distR="114300" simplePos="0" relativeHeight="251702272" behindDoc="0" locked="0" layoutInCell="1" allowOverlap="1" wp14:anchorId="2B240485" wp14:editId="1FCE26CE">
            <wp:simplePos x="0" y="0"/>
            <wp:positionH relativeFrom="column">
              <wp:posOffset>0</wp:posOffset>
            </wp:positionH>
            <wp:positionV relativeFrom="paragraph">
              <wp:posOffset>171450</wp:posOffset>
            </wp:positionV>
            <wp:extent cx="5274310" cy="2740660"/>
            <wp:effectExtent l="0" t="0" r="2540" b="2540"/>
            <wp:wrapTight wrapText="bothSides">
              <wp:wrapPolygon edited="0">
                <wp:start x="0" y="0"/>
                <wp:lineTo x="0" y="21470"/>
                <wp:lineTo x="21532" y="21470"/>
                <wp:lineTo x="2153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0660"/>
                    </a:xfrm>
                    <a:prstGeom prst="rect">
                      <a:avLst/>
                    </a:prstGeom>
                  </pic:spPr>
                </pic:pic>
              </a:graphicData>
            </a:graphic>
          </wp:anchor>
        </w:drawing>
      </w:r>
    </w:p>
    <w:p w14:paraId="154514A3" w14:textId="73CBC559" w:rsidR="004032B9" w:rsidRDefault="004032B9" w:rsidP="004032B9">
      <w:r>
        <w:t xml:space="preserve">Test </w:t>
      </w:r>
      <w:r w:rsidR="00A83445">
        <w:t>3</w:t>
      </w:r>
      <w:r>
        <w:t xml:space="preserve"> evidence:</w:t>
      </w:r>
    </w:p>
    <w:p w14:paraId="7BB5BEDA" w14:textId="1C7F34AA" w:rsidR="00A83445" w:rsidRDefault="00A83445" w:rsidP="004032B9">
      <w:r>
        <w:rPr>
          <w:noProof/>
          <w:lang w:eastAsia="en-GB"/>
        </w:rPr>
        <w:drawing>
          <wp:anchor distT="0" distB="0" distL="114300" distR="114300" simplePos="0" relativeHeight="251707392" behindDoc="0" locked="0" layoutInCell="1" allowOverlap="1" wp14:anchorId="488856EC" wp14:editId="317B8070">
            <wp:simplePos x="0" y="0"/>
            <wp:positionH relativeFrom="column">
              <wp:posOffset>0</wp:posOffset>
            </wp:positionH>
            <wp:positionV relativeFrom="paragraph">
              <wp:posOffset>170815</wp:posOffset>
            </wp:positionV>
            <wp:extent cx="4391025" cy="1047750"/>
            <wp:effectExtent l="0" t="0" r="9525" b="0"/>
            <wp:wrapTight wrapText="bothSides">
              <wp:wrapPolygon edited="0">
                <wp:start x="0" y="0"/>
                <wp:lineTo x="0" y="21207"/>
                <wp:lineTo x="21553" y="21207"/>
                <wp:lineTo x="2155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025" cy="1047750"/>
                    </a:xfrm>
                    <a:prstGeom prst="rect">
                      <a:avLst/>
                    </a:prstGeom>
                  </pic:spPr>
                </pic:pic>
              </a:graphicData>
            </a:graphic>
          </wp:anchor>
        </w:drawing>
      </w:r>
    </w:p>
    <w:p w14:paraId="57140D90" w14:textId="6B5C4BAD" w:rsidR="00A83445" w:rsidRPr="00A83445" w:rsidRDefault="00A83445" w:rsidP="00A83445"/>
    <w:p w14:paraId="4ED00B02" w14:textId="1E431994" w:rsidR="00A83445" w:rsidRPr="00A83445" w:rsidRDefault="00A83445" w:rsidP="00A83445"/>
    <w:p w14:paraId="0F39120B" w14:textId="1B75EA38" w:rsidR="00A83445" w:rsidRPr="00A83445" w:rsidRDefault="00A83445" w:rsidP="00A83445"/>
    <w:p w14:paraId="15A71EFE" w14:textId="475CB60A" w:rsidR="00A83445" w:rsidRPr="00A83445" w:rsidRDefault="00A83445" w:rsidP="00A83445"/>
    <w:p w14:paraId="4AC06736" w14:textId="2F9500DC" w:rsidR="00A83445" w:rsidRPr="00A83445" w:rsidRDefault="00A83445" w:rsidP="00A83445">
      <w:r w:rsidRPr="00A83445">
        <w:rPr>
          <w:noProof/>
          <w:lang w:eastAsia="en-GB"/>
        </w:rPr>
        <mc:AlternateContent>
          <mc:Choice Requires="wps">
            <w:drawing>
              <wp:anchor distT="0" distB="0" distL="114300" distR="114300" simplePos="0" relativeHeight="251712512" behindDoc="0" locked="0" layoutInCell="1" allowOverlap="1" wp14:anchorId="75FAB5A8" wp14:editId="3F0B4476">
                <wp:simplePos x="0" y="0"/>
                <wp:positionH relativeFrom="column">
                  <wp:posOffset>3028950</wp:posOffset>
                </wp:positionH>
                <wp:positionV relativeFrom="paragraph">
                  <wp:posOffset>13970</wp:posOffset>
                </wp:positionV>
                <wp:extent cx="2771775" cy="134302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2771775" cy="1343025"/>
                        </a:xfrm>
                        <a:prstGeom prst="rect">
                          <a:avLst/>
                        </a:prstGeom>
                        <a:solidFill>
                          <a:schemeClr val="lt1"/>
                        </a:solidFill>
                        <a:ln w="6350">
                          <a:solidFill>
                            <a:schemeClr val="tx1"/>
                          </a:solidFill>
                        </a:ln>
                      </wps:spPr>
                      <wps:txbx>
                        <w:txbxContent>
                          <w:p w14:paraId="450F1EA9" w14:textId="2E4E3969" w:rsidR="006929D3" w:rsidRPr="004032B9" w:rsidRDefault="006929D3" w:rsidP="00A83445">
                            <w:pPr>
                              <w:rPr>
                                <w:b/>
                              </w:rPr>
                            </w:pPr>
                            <w:r>
                              <w:t xml:space="preserve">Test 3 successful, with no access granted and logon screen presented. The existence of the semi-colon may cause the connection string to be </w:t>
                            </w:r>
                            <w:proofErr w:type="spellStart"/>
                            <w:r>
                              <w:t>mis-interpretted</w:t>
                            </w:r>
                            <w:proofErr w:type="spellEnd"/>
                            <w:r>
                              <w:t xml:space="preserve"> to end in ‘</w:t>
                            </w:r>
                            <w:proofErr w:type="gramStart"/>
                            <w:r>
                              <w:t>;;’</w:t>
                            </w:r>
                            <w:proofErr w:type="gramEnd"/>
                            <w:r>
                              <w:t xml:space="preserve"> syntax error, similar to SQL inject. However, the program is unaffected.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AB5A8" id="Text Box 43" o:spid="_x0000_s1055" type="#_x0000_t202" style="position:absolute;margin-left:238.5pt;margin-top:1.1pt;width:218.25pt;height:105.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" fillcolor="white [3201]" strokecolor="black [3213]" strokeweight=".5pt">
                <v:textbox>
                  <w:txbxContent>
                    <w:p w14:paraId="450F1EA9" w14:textId="2E4E3969" w:rsidR="006929D3" w:rsidRPr="004032B9" w:rsidRDefault="006929D3" w:rsidP="00A83445">
                      <w:pPr>
                        <w:rPr>
                          <w:b/>
                        </w:rPr>
                      </w:pPr>
                      <w:r>
                        <w:t xml:space="preserve">Test 3 successful, with no access granted and logon screen presented. The existence of the semi-colon may cause the connection string to be </w:t>
                      </w:r>
                      <w:proofErr w:type="spellStart"/>
                      <w:r>
                        <w:t>mis-interpretted</w:t>
                      </w:r>
                      <w:proofErr w:type="spellEnd"/>
                      <w:r>
                        <w:t xml:space="preserve"> to end in ‘</w:t>
                      </w:r>
                      <w:proofErr w:type="gramStart"/>
                      <w:r>
                        <w:t>;;’</w:t>
                      </w:r>
                      <w:proofErr w:type="gramEnd"/>
                      <w:r>
                        <w:t xml:space="preserve"> syntax error, similar to SQL inject. However, the program is unaffected.</w:t>
                      </w:r>
                    </w:p>
                  </w:txbxContent>
                </v:textbox>
              </v:shape>
            </w:pict>
          </mc:Fallback>
        </mc:AlternateContent>
      </w:r>
    </w:p>
    <w:p w14:paraId="25BDED9B" w14:textId="5BD223E2" w:rsidR="00A83445" w:rsidRDefault="00A83445" w:rsidP="00A83445"/>
    <w:p w14:paraId="7CD0F868" w14:textId="024EC541" w:rsidR="00A83445" w:rsidRDefault="00A83445" w:rsidP="00A83445">
      <w:r w:rsidRPr="00A83445">
        <w:rPr>
          <w:noProof/>
          <w:lang w:eastAsia="en-GB"/>
        </w:rPr>
        <mc:AlternateContent>
          <mc:Choice Requires="wps">
            <w:drawing>
              <wp:anchor distT="0" distB="0" distL="114300" distR="114300" simplePos="0" relativeHeight="251711488" behindDoc="0" locked="0" layoutInCell="1" allowOverlap="1" wp14:anchorId="7B0EA624" wp14:editId="1CE1F5FB">
                <wp:simplePos x="0" y="0"/>
                <wp:positionH relativeFrom="column">
                  <wp:posOffset>2152650</wp:posOffset>
                </wp:positionH>
                <wp:positionV relativeFrom="paragraph">
                  <wp:posOffset>6349</wp:posOffset>
                </wp:positionV>
                <wp:extent cx="19050" cy="923925"/>
                <wp:effectExtent l="57150" t="0" r="57150" b="47625"/>
                <wp:wrapNone/>
                <wp:docPr id="42" name="Straight Arrow Connector 42"/>
                <wp:cNvGraphicFramePr/>
                <a:graphic xmlns:a="http://schemas.openxmlformats.org/drawingml/2006/main">
                  <a:graphicData uri="http://schemas.microsoft.com/office/word/2010/wordprocessingShape">
                    <wps:wsp>
                      <wps:cNvCnPr/>
                      <wps:spPr>
                        <a:xfrm>
                          <a:off x="0" y="0"/>
                          <a:ext cx="19050"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572012" id="Straight Arrow Connector 42" o:spid="_x0000_s1026" type="#_x0000_t32" style="position:absolute;margin-left:169.5pt;margin-top:.5pt;width:1.5pt;height:72.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" strokecolor="#5b9bd5 [3204]" strokeweight=".5pt">
                <v:stroke endarrow="block" joinstyle="miter"/>
              </v:shape>
            </w:pict>
          </mc:Fallback>
        </mc:AlternateContent>
      </w:r>
    </w:p>
    <w:p w14:paraId="02F7388D" w14:textId="09FD431F" w:rsidR="00A83445" w:rsidRDefault="00A83445" w:rsidP="00A83445">
      <w:pPr>
        <w:ind w:firstLine="720"/>
      </w:pPr>
      <w:r>
        <w:rPr>
          <w:noProof/>
          <w:lang w:eastAsia="en-GB"/>
        </w:rPr>
        <w:drawing>
          <wp:anchor distT="0" distB="0" distL="114300" distR="114300" simplePos="0" relativeHeight="251709440" behindDoc="0" locked="0" layoutInCell="1" allowOverlap="1" wp14:anchorId="6DD1769E" wp14:editId="3ADD1170">
            <wp:simplePos x="0" y="0"/>
            <wp:positionH relativeFrom="margin">
              <wp:align>right</wp:align>
            </wp:positionH>
            <wp:positionV relativeFrom="paragraph">
              <wp:posOffset>771525</wp:posOffset>
            </wp:positionV>
            <wp:extent cx="5274310" cy="2740660"/>
            <wp:effectExtent l="0" t="0" r="2540" b="2540"/>
            <wp:wrapTight wrapText="bothSides">
              <wp:wrapPolygon edited="0">
                <wp:start x="0" y="0"/>
                <wp:lineTo x="0" y="21470"/>
                <wp:lineTo x="21532" y="21470"/>
                <wp:lineTo x="2153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40660"/>
                    </a:xfrm>
                    <a:prstGeom prst="rect">
                      <a:avLst/>
                    </a:prstGeom>
                  </pic:spPr>
                </pic:pic>
              </a:graphicData>
            </a:graphic>
          </wp:anchor>
        </w:drawing>
      </w:r>
    </w:p>
    <w:p w14:paraId="5404A4CC" w14:textId="3BE54AB6" w:rsidR="00A83445" w:rsidRPr="00A83445" w:rsidRDefault="00A83445" w:rsidP="00A83445"/>
    <w:p w14:paraId="66700B05" w14:textId="7363B606" w:rsidR="00A83445" w:rsidRPr="00A83445" w:rsidRDefault="00A83445" w:rsidP="00A83445"/>
    <w:p w14:paraId="534B0402" w14:textId="7FE59611" w:rsidR="00A83445" w:rsidRPr="00A83445" w:rsidRDefault="00A83445" w:rsidP="00A83445"/>
    <w:p w14:paraId="25BB061C" w14:textId="12E6246F" w:rsidR="00A83445" w:rsidRPr="00A83445" w:rsidRDefault="00A83445" w:rsidP="00A83445"/>
    <w:p w14:paraId="509D7B43" w14:textId="633E2186" w:rsidR="00A83445" w:rsidRDefault="00A83445" w:rsidP="00A83445">
      <w:pPr>
        <w:tabs>
          <w:tab w:val="left" w:pos="3405"/>
        </w:tabs>
      </w:pPr>
    </w:p>
    <w:p w14:paraId="6198F555" w14:textId="4408AE0C" w:rsidR="00A83445" w:rsidRDefault="00A83445" w:rsidP="00A83445">
      <w:pPr>
        <w:tabs>
          <w:tab w:val="left" w:pos="3405"/>
        </w:tabs>
      </w:pPr>
    </w:p>
    <w:p w14:paraId="1C09D8FB" w14:textId="60D9FEF8" w:rsidR="00A83445" w:rsidRDefault="00A83445" w:rsidP="00A83445">
      <w:pPr>
        <w:tabs>
          <w:tab w:val="left" w:pos="3405"/>
        </w:tabs>
      </w:pPr>
      <w:r>
        <w:t>Code:</w:t>
      </w:r>
    </w:p>
    <w:p w14:paraId="26174EBB" w14:textId="692A7540" w:rsidR="00A83445" w:rsidRPr="00A83445" w:rsidRDefault="00A83445" w:rsidP="00A83445">
      <w:pPr>
        <w:tabs>
          <w:tab w:val="left" w:pos="3405"/>
        </w:tabs>
      </w:pPr>
      <w:r>
        <w:rPr>
          <w:noProof/>
          <w:lang w:eastAsia="en-GB"/>
        </w:rPr>
        <mc:AlternateContent>
          <mc:Choice Requires="wps">
            <w:drawing>
              <wp:anchor distT="0" distB="0" distL="114300" distR="114300" simplePos="0" relativeHeight="251714560" behindDoc="0" locked="0" layoutInCell="1" allowOverlap="1" wp14:anchorId="3F3C25F6" wp14:editId="03675010">
                <wp:simplePos x="0" y="0"/>
                <wp:positionH relativeFrom="margin">
                  <wp:align>left</wp:align>
                </wp:positionH>
                <wp:positionV relativeFrom="paragraph">
                  <wp:posOffset>79375</wp:posOffset>
                </wp:positionV>
                <wp:extent cx="5486400" cy="12573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5486400" cy="1257300"/>
                        </a:xfrm>
                        <a:prstGeom prst="rect">
                          <a:avLst/>
                        </a:prstGeom>
                        <a:solidFill>
                          <a:schemeClr val="lt1"/>
                        </a:solidFill>
                        <a:ln w="6350">
                          <a:solidFill>
                            <a:prstClr val="black"/>
                          </a:solidFill>
                        </a:ln>
                      </wps:spPr>
                      <wps:txbx>
                        <w:txbxContent>
                          <w:p w14:paraId="4E92231B" w14:textId="77777777" w:rsidR="006929D3" w:rsidRPr="00A83445" w:rsidRDefault="006929D3" w:rsidP="00A83445">
                            <w:pPr>
                              <w:rPr>
                                <w:rFonts w:ascii="Lucida Console" w:hAnsi="Lucida Console"/>
                                <w:sz w:val="12"/>
                              </w:rPr>
                            </w:pPr>
                            <w:r w:rsidRPr="00A83445">
                              <w:rPr>
                                <w:rFonts w:ascii="Lucida Console" w:hAnsi="Lucida Console"/>
                                <w:sz w:val="12"/>
                              </w:rPr>
                              <w:t xml:space="preserve">procedure </w:t>
                            </w:r>
                            <w:proofErr w:type="spellStart"/>
                            <w:r w:rsidRPr="00A83445">
                              <w:rPr>
                                <w:rFonts w:ascii="Lucida Console" w:hAnsi="Lucida Console"/>
                                <w:sz w:val="12"/>
                              </w:rPr>
                              <w:t>TfrmLogin.FormShow</w:t>
                            </w:r>
                            <w:proofErr w:type="spellEnd"/>
                            <w:r w:rsidRPr="00A83445">
                              <w:rPr>
                                <w:rFonts w:ascii="Lucida Console" w:hAnsi="Lucida Console"/>
                                <w:sz w:val="12"/>
                              </w:rPr>
                              <w:t xml:space="preserve">(Sender: </w:t>
                            </w:r>
                            <w:proofErr w:type="spellStart"/>
                            <w:r w:rsidRPr="00A83445">
                              <w:rPr>
                                <w:rFonts w:ascii="Lucida Console" w:hAnsi="Lucida Console"/>
                                <w:sz w:val="12"/>
                              </w:rPr>
                              <w:t>TObject</w:t>
                            </w:r>
                            <w:proofErr w:type="spellEnd"/>
                            <w:r w:rsidRPr="00A83445">
                              <w:rPr>
                                <w:rFonts w:ascii="Lucida Console" w:hAnsi="Lucida Console"/>
                                <w:sz w:val="12"/>
                              </w:rPr>
                              <w:t>);</w:t>
                            </w:r>
                          </w:p>
                          <w:p w14:paraId="5759A8C9" w14:textId="77777777" w:rsidR="006929D3" w:rsidRPr="00A83445" w:rsidRDefault="006929D3" w:rsidP="00A83445">
                            <w:pPr>
                              <w:rPr>
                                <w:rFonts w:ascii="Lucida Console" w:hAnsi="Lucida Console"/>
                                <w:sz w:val="12"/>
                              </w:rPr>
                            </w:pPr>
                            <w:r w:rsidRPr="00A83445">
                              <w:rPr>
                                <w:rFonts w:ascii="Lucida Console" w:hAnsi="Lucida Console"/>
                                <w:sz w:val="12"/>
                              </w:rPr>
                              <w:t>begin</w:t>
                            </w:r>
                          </w:p>
                          <w:p w14:paraId="25AD0907"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 When form is loaded reset input boxes</w:t>
                            </w:r>
                          </w:p>
                          <w:p w14:paraId="7A401B7E"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proofErr w:type="gramStart"/>
                            <w:r w:rsidRPr="00A83445">
                              <w:rPr>
                                <w:rFonts w:ascii="Lucida Console" w:hAnsi="Lucida Console"/>
                                <w:sz w:val="12"/>
                              </w:rPr>
                              <w:t>edtUsername.text</w:t>
                            </w:r>
                            <w:proofErr w:type="spellEnd"/>
                            <w:r w:rsidRPr="00A83445">
                              <w:rPr>
                                <w:rFonts w:ascii="Lucida Console" w:hAnsi="Lucida Console"/>
                                <w:sz w:val="12"/>
                              </w:rPr>
                              <w:t xml:space="preserve"> :</w:t>
                            </w:r>
                            <w:proofErr w:type="gramEnd"/>
                            <w:r w:rsidRPr="00A83445">
                              <w:rPr>
                                <w:rFonts w:ascii="Lucida Console" w:hAnsi="Lucida Console"/>
                                <w:sz w:val="12"/>
                              </w:rPr>
                              <w:t>= '';</w:t>
                            </w:r>
                          </w:p>
                          <w:p w14:paraId="086BBBB2"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proofErr w:type="gramStart"/>
                            <w:r w:rsidRPr="00A83445">
                              <w:rPr>
                                <w:rFonts w:ascii="Lucida Console" w:hAnsi="Lucida Console"/>
                                <w:sz w:val="12"/>
                              </w:rPr>
                              <w:t>edtPassword.text</w:t>
                            </w:r>
                            <w:proofErr w:type="spellEnd"/>
                            <w:r w:rsidRPr="00A83445">
                              <w:rPr>
                                <w:rFonts w:ascii="Lucida Console" w:hAnsi="Lucida Console"/>
                                <w:sz w:val="12"/>
                              </w:rPr>
                              <w:t xml:space="preserve"> :</w:t>
                            </w:r>
                            <w:proofErr w:type="gramEnd"/>
                            <w:r w:rsidRPr="00A83445">
                              <w:rPr>
                                <w:rFonts w:ascii="Lucida Console" w:hAnsi="Lucida Console"/>
                                <w:sz w:val="12"/>
                              </w:rPr>
                              <w:t>= '';</w:t>
                            </w:r>
                          </w:p>
                          <w:p w14:paraId="280C4626"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r w:rsidRPr="00A83445">
                              <w:rPr>
                                <w:rFonts w:ascii="Lucida Console" w:hAnsi="Lucida Console"/>
                                <w:sz w:val="12"/>
                              </w:rPr>
                              <w:t>edtUsername.SetFocus</w:t>
                            </w:r>
                            <w:proofErr w:type="spellEnd"/>
                            <w:r w:rsidRPr="00A83445">
                              <w:rPr>
                                <w:rFonts w:ascii="Lucida Console" w:hAnsi="Lucida Console"/>
                                <w:sz w:val="12"/>
                              </w:rPr>
                              <w:t>;</w:t>
                            </w:r>
                          </w:p>
                          <w:p w14:paraId="79EBF944"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 Attempt to connect to </w:t>
                            </w:r>
                            <w:proofErr w:type="gramStart"/>
                            <w:r w:rsidRPr="00A83445">
                              <w:rPr>
                                <w:rFonts w:ascii="Lucida Console" w:hAnsi="Lucida Console"/>
                                <w:sz w:val="12"/>
                              </w:rPr>
                              <w:t>database ..</w:t>
                            </w:r>
                            <w:proofErr w:type="gramEnd"/>
                          </w:p>
                          <w:p w14:paraId="6CC6A142"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try</w:t>
                            </w:r>
                          </w:p>
                          <w:p w14:paraId="1B254F0C"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proofErr w:type="gramStart"/>
                            <w:r w:rsidRPr="00A83445">
                              <w:rPr>
                                <w:rFonts w:ascii="Lucida Console" w:hAnsi="Lucida Console"/>
                                <w:sz w:val="12"/>
                              </w:rPr>
                              <w:t>adotblUsers.Active</w:t>
                            </w:r>
                            <w:proofErr w:type="spellEnd"/>
                            <w:r w:rsidRPr="00A83445">
                              <w:rPr>
                                <w:rFonts w:ascii="Lucida Console" w:hAnsi="Lucida Console"/>
                                <w:sz w:val="12"/>
                              </w:rPr>
                              <w:t xml:space="preserve"> :</w:t>
                            </w:r>
                            <w:proofErr w:type="gramEnd"/>
                            <w:r w:rsidRPr="00A83445">
                              <w:rPr>
                                <w:rFonts w:ascii="Lucida Console" w:hAnsi="Lucida Console"/>
                                <w:sz w:val="12"/>
                              </w:rPr>
                              <w:t>= true;</w:t>
                            </w:r>
                          </w:p>
                          <w:p w14:paraId="015652C2"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 If this raises an error (</w:t>
                            </w:r>
                            <w:proofErr w:type="spellStart"/>
                            <w:r w:rsidRPr="00A83445">
                              <w:rPr>
                                <w:rFonts w:ascii="Lucida Console" w:hAnsi="Lucida Console"/>
                                <w:sz w:val="12"/>
                              </w:rPr>
                              <w:t>eg</w:t>
                            </w:r>
                            <w:proofErr w:type="spellEnd"/>
                            <w:r w:rsidRPr="00A83445">
                              <w:rPr>
                                <w:rFonts w:ascii="Lucida Console" w:hAnsi="Lucida Console"/>
                                <w:sz w:val="12"/>
                              </w:rPr>
                              <w:t xml:space="preserve"> </w:t>
                            </w:r>
                            <w:proofErr w:type="spellStart"/>
                            <w:r w:rsidRPr="00A83445">
                              <w:rPr>
                                <w:rFonts w:ascii="Lucida Console" w:hAnsi="Lucida Console"/>
                                <w:sz w:val="12"/>
                              </w:rPr>
                              <w:t>doesnt</w:t>
                            </w:r>
                            <w:proofErr w:type="spellEnd"/>
                            <w:r w:rsidRPr="00A83445">
                              <w:rPr>
                                <w:rFonts w:ascii="Lucida Console" w:hAnsi="Lucida Console"/>
                                <w:sz w:val="12"/>
                              </w:rPr>
                              <w:t xml:space="preserve"> exist) then show custom error dialog</w:t>
                            </w:r>
                          </w:p>
                          <w:p w14:paraId="67B19652"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except</w:t>
                            </w:r>
                          </w:p>
                          <w:p w14:paraId="22E0AA53"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r w:rsidRPr="00A83445">
                              <w:rPr>
                                <w:rFonts w:ascii="Lucida Console" w:hAnsi="Lucida Console"/>
                                <w:sz w:val="12"/>
                              </w:rPr>
                              <w:t>setglobalerrorcode</w:t>
                            </w:r>
                            <w:proofErr w:type="spellEnd"/>
                            <w:r w:rsidRPr="00A83445">
                              <w:rPr>
                                <w:rFonts w:ascii="Lucida Console" w:hAnsi="Lucida Console"/>
                                <w:sz w:val="12"/>
                              </w:rPr>
                              <w:t>('dbpassworderror.txt');</w:t>
                            </w:r>
                          </w:p>
                          <w:p w14:paraId="1FF2EBA0"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r w:rsidRPr="00A83445">
                              <w:rPr>
                                <w:rFonts w:ascii="Lucida Console" w:hAnsi="Lucida Console"/>
                                <w:sz w:val="12"/>
                              </w:rPr>
                              <w:t>frmError.Show</w:t>
                            </w:r>
                            <w:proofErr w:type="spellEnd"/>
                            <w:r w:rsidRPr="00A83445">
                              <w:rPr>
                                <w:rFonts w:ascii="Lucida Console" w:hAnsi="Lucida Console"/>
                                <w:sz w:val="12"/>
                              </w:rPr>
                              <w:t>;</w:t>
                            </w:r>
                          </w:p>
                          <w:p w14:paraId="454618D0"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end;</w:t>
                            </w:r>
                          </w:p>
                          <w:p w14:paraId="3E02076D" w14:textId="2D32CC8A" w:rsidR="006929D3" w:rsidRPr="001737C6" w:rsidRDefault="006929D3" w:rsidP="00A83445">
                            <w:pPr>
                              <w:rPr>
                                <w:rFonts w:ascii="Lucida Console" w:hAnsi="Lucida Console"/>
                                <w:sz w:val="12"/>
                              </w:rPr>
                            </w:pPr>
                            <w:r w:rsidRPr="00A83445">
                              <w:rPr>
                                <w:rFonts w:ascii="Lucida Console" w:hAnsi="Lucida Console"/>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C25F6" id="Text Box 44" o:spid="_x0000_s1056" type="#_x0000_t202" style="position:absolute;margin-left:0;margin-top:6.25pt;width:6in;height:99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" fillcolor="white [3201]" strokeweight=".5pt">
                <v:textbox>
                  <w:txbxContent>
                    <w:p w14:paraId="4E92231B" w14:textId="77777777" w:rsidR="006929D3" w:rsidRPr="00A83445" w:rsidRDefault="006929D3" w:rsidP="00A83445">
                      <w:pPr>
                        <w:rPr>
                          <w:rFonts w:ascii="Lucida Console" w:hAnsi="Lucida Console"/>
                          <w:sz w:val="12"/>
                        </w:rPr>
                      </w:pPr>
                      <w:r w:rsidRPr="00A83445">
                        <w:rPr>
                          <w:rFonts w:ascii="Lucida Console" w:hAnsi="Lucida Console"/>
                          <w:sz w:val="12"/>
                        </w:rPr>
                        <w:t xml:space="preserve">procedure </w:t>
                      </w:r>
                      <w:proofErr w:type="spellStart"/>
                      <w:r w:rsidRPr="00A83445">
                        <w:rPr>
                          <w:rFonts w:ascii="Lucida Console" w:hAnsi="Lucida Console"/>
                          <w:sz w:val="12"/>
                        </w:rPr>
                        <w:t>TfrmLogin.FormShow</w:t>
                      </w:r>
                      <w:proofErr w:type="spellEnd"/>
                      <w:r w:rsidRPr="00A83445">
                        <w:rPr>
                          <w:rFonts w:ascii="Lucida Console" w:hAnsi="Lucida Console"/>
                          <w:sz w:val="12"/>
                        </w:rPr>
                        <w:t xml:space="preserve">(Sender: </w:t>
                      </w:r>
                      <w:proofErr w:type="spellStart"/>
                      <w:r w:rsidRPr="00A83445">
                        <w:rPr>
                          <w:rFonts w:ascii="Lucida Console" w:hAnsi="Lucida Console"/>
                          <w:sz w:val="12"/>
                        </w:rPr>
                        <w:t>TObject</w:t>
                      </w:r>
                      <w:proofErr w:type="spellEnd"/>
                      <w:r w:rsidRPr="00A83445">
                        <w:rPr>
                          <w:rFonts w:ascii="Lucida Console" w:hAnsi="Lucida Console"/>
                          <w:sz w:val="12"/>
                        </w:rPr>
                        <w:t>);</w:t>
                      </w:r>
                    </w:p>
                    <w:p w14:paraId="5759A8C9" w14:textId="77777777" w:rsidR="006929D3" w:rsidRPr="00A83445" w:rsidRDefault="006929D3" w:rsidP="00A83445">
                      <w:pPr>
                        <w:rPr>
                          <w:rFonts w:ascii="Lucida Console" w:hAnsi="Lucida Console"/>
                          <w:sz w:val="12"/>
                        </w:rPr>
                      </w:pPr>
                      <w:r w:rsidRPr="00A83445">
                        <w:rPr>
                          <w:rFonts w:ascii="Lucida Console" w:hAnsi="Lucida Console"/>
                          <w:sz w:val="12"/>
                        </w:rPr>
                        <w:t>begin</w:t>
                      </w:r>
                    </w:p>
                    <w:p w14:paraId="25AD0907"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 When form is loaded reset input boxes</w:t>
                      </w:r>
                    </w:p>
                    <w:p w14:paraId="7A401B7E"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proofErr w:type="gramStart"/>
                      <w:r w:rsidRPr="00A83445">
                        <w:rPr>
                          <w:rFonts w:ascii="Lucida Console" w:hAnsi="Lucida Console"/>
                          <w:sz w:val="12"/>
                        </w:rPr>
                        <w:t>edtUsername.text</w:t>
                      </w:r>
                      <w:proofErr w:type="spellEnd"/>
                      <w:r w:rsidRPr="00A83445">
                        <w:rPr>
                          <w:rFonts w:ascii="Lucida Console" w:hAnsi="Lucida Console"/>
                          <w:sz w:val="12"/>
                        </w:rPr>
                        <w:t xml:space="preserve"> :</w:t>
                      </w:r>
                      <w:proofErr w:type="gramEnd"/>
                      <w:r w:rsidRPr="00A83445">
                        <w:rPr>
                          <w:rFonts w:ascii="Lucida Console" w:hAnsi="Lucida Console"/>
                          <w:sz w:val="12"/>
                        </w:rPr>
                        <w:t>= '';</w:t>
                      </w:r>
                    </w:p>
                    <w:p w14:paraId="086BBBB2"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proofErr w:type="gramStart"/>
                      <w:r w:rsidRPr="00A83445">
                        <w:rPr>
                          <w:rFonts w:ascii="Lucida Console" w:hAnsi="Lucida Console"/>
                          <w:sz w:val="12"/>
                        </w:rPr>
                        <w:t>edtPassword.text</w:t>
                      </w:r>
                      <w:proofErr w:type="spellEnd"/>
                      <w:r w:rsidRPr="00A83445">
                        <w:rPr>
                          <w:rFonts w:ascii="Lucida Console" w:hAnsi="Lucida Console"/>
                          <w:sz w:val="12"/>
                        </w:rPr>
                        <w:t xml:space="preserve"> :</w:t>
                      </w:r>
                      <w:proofErr w:type="gramEnd"/>
                      <w:r w:rsidRPr="00A83445">
                        <w:rPr>
                          <w:rFonts w:ascii="Lucida Console" w:hAnsi="Lucida Console"/>
                          <w:sz w:val="12"/>
                        </w:rPr>
                        <w:t>= '';</w:t>
                      </w:r>
                    </w:p>
                    <w:p w14:paraId="280C4626"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r w:rsidRPr="00A83445">
                        <w:rPr>
                          <w:rFonts w:ascii="Lucida Console" w:hAnsi="Lucida Console"/>
                          <w:sz w:val="12"/>
                        </w:rPr>
                        <w:t>edtUsername.SetFocus</w:t>
                      </w:r>
                      <w:proofErr w:type="spellEnd"/>
                      <w:r w:rsidRPr="00A83445">
                        <w:rPr>
                          <w:rFonts w:ascii="Lucida Console" w:hAnsi="Lucida Console"/>
                          <w:sz w:val="12"/>
                        </w:rPr>
                        <w:t>;</w:t>
                      </w:r>
                    </w:p>
                    <w:p w14:paraId="79EBF944"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 Attempt to connect to </w:t>
                      </w:r>
                      <w:proofErr w:type="gramStart"/>
                      <w:r w:rsidRPr="00A83445">
                        <w:rPr>
                          <w:rFonts w:ascii="Lucida Console" w:hAnsi="Lucida Console"/>
                          <w:sz w:val="12"/>
                        </w:rPr>
                        <w:t>database ..</w:t>
                      </w:r>
                      <w:proofErr w:type="gramEnd"/>
                    </w:p>
                    <w:p w14:paraId="6CC6A142"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try</w:t>
                      </w:r>
                    </w:p>
                    <w:p w14:paraId="1B254F0C"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proofErr w:type="gramStart"/>
                      <w:r w:rsidRPr="00A83445">
                        <w:rPr>
                          <w:rFonts w:ascii="Lucida Console" w:hAnsi="Lucida Console"/>
                          <w:sz w:val="12"/>
                        </w:rPr>
                        <w:t>adotblUsers.Active</w:t>
                      </w:r>
                      <w:proofErr w:type="spellEnd"/>
                      <w:r w:rsidRPr="00A83445">
                        <w:rPr>
                          <w:rFonts w:ascii="Lucida Console" w:hAnsi="Lucida Console"/>
                          <w:sz w:val="12"/>
                        </w:rPr>
                        <w:t xml:space="preserve"> :</w:t>
                      </w:r>
                      <w:proofErr w:type="gramEnd"/>
                      <w:r w:rsidRPr="00A83445">
                        <w:rPr>
                          <w:rFonts w:ascii="Lucida Console" w:hAnsi="Lucida Console"/>
                          <w:sz w:val="12"/>
                        </w:rPr>
                        <w:t>= true;</w:t>
                      </w:r>
                    </w:p>
                    <w:p w14:paraId="015652C2"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 If this raises an error (</w:t>
                      </w:r>
                      <w:proofErr w:type="spellStart"/>
                      <w:r w:rsidRPr="00A83445">
                        <w:rPr>
                          <w:rFonts w:ascii="Lucida Console" w:hAnsi="Lucida Console"/>
                          <w:sz w:val="12"/>
                        </w:rPr>
                        <w:t>eg</w:t>
                      </w:r>
                      <w:proofErr w:type="spellEnd"/>
                      <w:r w:rsidRPr="00A83445">
                        <w:rPr>
                          <w:rFonts w:ascii="Lucida Console" w:hAnsi="Lucida Console"/>
                          <w:sz w:val="12"/>
                        </w:rPr>
                        <w:t xml:space="preserve"> </w:t>
                      </w:r>
                      <w:proofErr w:type="spellStart"/>
                      <w:r w:rsidRPr="00A83445">
                        <w:rPr>
                          <w:rFonts w:ascii="Lucida Console" w:hAnsi="Lucida Console"/>
                          <w:sz w:val="12"/>
                        </w:rPr>
                        <w:t>doesnt</w:t>
                      </w:r>
                      <w:proofErr w:type="spellEnd"/>
                      <w:r w:rsidRPr="00A83445">
                        <w:rPr>
                          <w:rFonts w:ascii="Lucida Console" w:hAnsi="Lucida Console"/>
                          <w:sz w:val="12"/>
                        </w:rPr>
                        <w:t xml:space="preserve"> exist) then show custom error dialog</w:t>
                      </w:r>
                    </w:p>
                    <w:p w14:paraId="67B19652"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except</w:t>
                      </w:r>
                    </w:p>
                    <w:p w14:paraId="22E0AA53"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r w:rsidRPr="00A83445">
                        <w:rPr>
                          <w:rFonts w:ascii="Lucida Console" w:hAnsi="Lucida Console"/>
                          <w:sz w:val="12"/>
                        </w:rPr>
                        <w:t>setglobalerrorcode</w:t>
                      </w:r>
                      <w:proofErr w:type="spellEnd"/>
                      <w:r w:rsidRPr="00A83445">
                        <w:rPr>
                          <w:rFonts w:ascii="Lucida Console" w:hAnsi="Lucida Console"/>
                          <w:sz w:val="12"/>
                        </w:rPr>
                        <w:t>('dbpassworderror.txt');</w:t>
                      </w:r>
                    </w:p>
                    <w:p w14:paraId="1FF2EBA0"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w:t>
                      </w:r>
                      <w:proofErr w:type="spellStart"/>
                      <w:r w:rsidRPr="00A83445">
                        <w:rPr>
                          <w:rFonts w:ascii="Lucida Console" w:hAnsi="Lucida Console"/>
                          <w:sz w:val="12"/>
                        </w:rPr>
                        <w:t>frmError.Show</w:t>
                      </w:r>
                      <w:proofErr w:type="spellEnd"/>
                      <w:r w:rsidRPr="00A83445">
                        <w:rPr>
                          <w:rFonts w:ascii="Lucida Console" w:hAnsi="Lucida Console"/>
                          <w:sz w:val="12"/>
                        </w:rPr>
                        <w:t>;</w:t>
                      </w:r>
                    </w:p>
                    <w:p w14:paraId="454618D0" w14:textId="77777777" w:rsidR="006929D3" w:rsidRPr="00A83445" w:rsidRDefault="006929D3" w:rsidP="00A83445">
                      <w:pPr>
                        <w:rPr>
                          <w:rFonts w:ascii="Lucida Console" w:hAnsi="Lucida Console"/>
                          <w:sz w:val="12"/>
                        </w:rPr>
                      </w:pPr>
                      <w:r w:rsidRPr="00A83445">
                        <w:rPr>
                          <w:rFonts w:ascii="Lucida Console" w:hAnsi="Lucida Console"/>
                          <w:sz w:val="12"/>
                        </w:rPr>
                        <w:t xml:space="preserve">  end;</w:t>
                      </w:r>
                    </w:p>
                    <w:p w14:paraId="3E02076D" w14:textId="2D32CC8A" w:rsidR="006929D3" w:rsidRPr="001737C6" w:rsidRDefault="006929D3" w:rsidP="00A83445">
                      <w:pPr>
                        <w:rPr>
                          <w:rFonts w:ascii="Lucida Console" w:hAnsi="Lucida Console"/>
                          <w:sz w:val="12"/>
                        </w:rPr>
                      </w:pPr>
                      <w:r w:rsidRPr="00A83445">
                        <w:rPr>
                          <w:rFonts w:ascii="Lucida Console" w:hAnsi="Lucida Console"/>
                          <w:sz w:val="12"/>
                        </w:rPr>
                        <w:t>end;</w:t>
                      </w:r>
                    </w:p>
                  </w:txbxContent>
                </v:textbox>
                <w10:wrap anchorx="margin"/>
              </v:shape>
            </w:pict>
          </mc:Fallback>
        </mc:AlternateContent>
      </w:r>
    </w:p>
    <w:p w14:paraId="2D1898BB" w14:textId="5CBA10FC" w:rsidR="00A83445" w:rsidRPr="00A83445" w:rsidRDefault="00A83445" w:rsidP="00A83445"/>
    <w:p w14:paraId="7D9752CB" w14:textId="3150428A" w:rsidR="00A83445" w:rsidRPr="00A83445" w:rsidRDefault="00A83445" w:rsidP="00A83445"/>
    <w:p w14:paraId="6F15674B" w14:textId="2328AD2C" w:rsidR="00A83445" w:rsidRPr="00A83445" w:rsidRDefault="00A83445" w:rsidP="00A83445"/>
    <w:p w14:paraId="6A882D73" w14:textId="05448506" w:rsidR="00A83445" w:rsidRPr="00A83445" w:rsidRDefault="00A83445" w:rsidP="00A83445"/>
    <w:p w14:paraId="30AFEE67" w14:textId="6859BA3C" w:rsidR="00A83445" w:rsidRPr="00A83445" w:rsidRDefault="00A83445" w:rsidP="00A83445"/>
    <w:p w14:paraId="554A8150" w14:textId="264FBB06" w:rsidR="00A83445" w:rsidRPr="00A83445" w:rsidRDefault="00A83445" w:rsidP="00A83445"/>
    <w:p w14:paraId="5BC68A4D" w14:textId="6AB4A3DB" w:rsidR="00A83445" w:rsidRPr="00A83445" w:rsidRDefault="00A83445" w:rsidP="00A83445"/>
    <w:p w14:paraId="2EFEFA60" w14:textId="2D7719A1" w:rsidR="00A83445" w:rsidRDefault="00A83445" w:rsidP="00A83445"/>
    <w:p w14:paraId="4D1F0895" w14:textId="1706A7EB" w:rsidR="00A83445" w:rsidRDefault="00A83445" w:rsidP="00A83445">
      <w:r>
        <w:t>Improvements:</w:t>
      </w:r>
    </w:p>
    <w:p w14:paraId="7C35F236" w14:textId="4BFB574B" w:rsidR="00A83445" w:rsidRPr="00A83445" w:rsidRDefault="00510515" w:rsidP="00A83445">
      <w:r>
        <w:rPr>
          <w:noProof/>
          <w:lang w:eastAsia="en-GB"/>
        </w:rPr>
        <mc:AlternateContent>
          <mc:Choice Requires="wps">
            <w:drawing>
              <wp:anchor distT="0" distB="0" distL="114300" distR="114300" simplePos="0" relativeHeight="251716608" behindDoc="0" locked="0" layoutInCell="1" allowOverlap="1" wp14:anchorId="55B5CD31" wp14:editId="09514C9C">
                <wp:simplePos x="0" y="0"/>
                <wp:positionH relativeFrom="margin">
                  <wp:align>left</wp:align>
                </wp:positionH>
                <wp:positionV relativeFrom="paragraph">
                  <wp:posOffset>66040</wp:posOffset>
                </wp:positionV>
                <wp:extent cx="5486400" cy="5334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5486400" cy="533400"/>
                        </a:xfrm>
                        <a:prstGeom prst="rect">
                          <a:avLst/>
                        </a:prstGeom>
                        <a:solidFill>
                          <a:schemeClr val="lt1"/>
                        </a:solidFill>
                        <a:ln w="6350">
                          <a:solidFill>
                            <a:prstClr val="black"/>
                          </a:solidFill>
                        </a:ln>
                      </wps:spPr>
                      <wps:txbx>
                        <w:txbxContent>
                          <w:p w14:paraId="45993B38" w14:textId="77777777" w:rsidR="006929D3" w:rsidRPr="00510515" w:rsidRDefault="006929D3" w:rsidP="00510515">
                            <w:pPr>
                              <w:rPr>
                                <w:rFonts w:ascii="Lucida Console" w:hAnsi="Lucida Console"/>
                                <w:b/>
                                <w:sz w:val="12"/>
                              </w:rPr>
                            </w:pPr>
                            <w:proofErr w:type="gramStart"/>
                            <w:r w:rsidRPr="00510515">
                              <w:rPr>
                                <w:rFonts w:ascii="Lucida Console" w:hAnsi="Lucida Console"/>
                                <w:b/>
                                <w:sz w:val="12"/>
                              </w:rPr>
                              <w:t>password</w:t>
                            </w:r>
                            <w:proofErr w:type="gramEnd"/>
                            <w:r w:rsidRPr="00510515">
                              <w:rPr>
                                <w:rFonts w:ascii="Lucida Console" w:hAnsi="Lucida Console"/>
                                <w:b/>
                                <w:sz w:val="12"/>
                              </w:rPr>
                              <w:t xml:space="preserve">:= </w:t>
                            </w:r>
                            <w:proofErr w:type="spellStart"/>
                            <w:r w:rsidRPr="00510515">
                              <w:rPr>
                                <w:rFonts w:ascii="Lucida Console" w:hAnsi="Lucida Console"/>
                                <w:b/>
                                <w:sz w:val="12"/>
                              </w:rPr>
                              <w:t>InputBox</w:t>
                            </w:r>
                            <w:proofErr w:type="spellEnd"/>
                            <w:r w:rsidRPr="00510515">
                              <w:rPr>
                                <w:rFonts w:ascii="Lucida Console" w:hAnsi="Lucida Console"/>
                                <w:b/>
                                <w:sz w:val="12"/>
                              </w:rPr>
                              <w:t>('Admin: Database Password', #31'Enter the password for the database:','');</w:t>
                            </w:r>
                          </w:p>
                          <w:p w14:paraId="2281B8CC" w14:textId="77777777" w:rsidR="006929D3" w:rsidRPr="00510515" w:rsidRDefault="006929D3" w:rsidP="00510515">
                            <w:pPr>
                              <w:rPr>
                                <w:rFonts w:ascii="Lucida Console" w:hAnsi="Lucida Console"/>
                                <w:sz w:val="12"/>
                              </w:rPr>
                            </w:pPr>
                            <w:r w:rsidRPr="00510515">
                              <w:rPr>
                                <w:rFonts w:ascii="Lucida Console" w:hAnsi="Lucida Console"/>
                                <w:sz w:val="12"/>
                              </w:rPr>
                              <w:t xml:space="preserve">  </w:t>
                            </w:r>
                            <w:proofErr w:type="spellStart"/>
                            <w:r w:rsidRPr="00510515">
                              <w:rPr>
                                <w:rFonts w:ascii="Lucida Console" w:hAnsi="Lucida Console"/>
                                <w:sz w:val="12"/>
                              </w:rPr>
                              <w:t>setglobaldbpassword</w:t>
                            </w:r>
                            <w:proofErr w:type="spellEnd"/>
                            <w:r w:rsidRPr="00510515">
                              <w:rPr>
                                <w:rFonts w:ascii="Lucida Console" w:hAnsi="Lucida Console"/>
                                <w:sz w:val="12"/>
                              </w:rPr>
                              <w:t>(password);</w:t>
                            </w:r>
                          </w:p>
                          <w:p w14:paraId="659B41B3" w14:textId="77777777" w:rsidR="006929D3" w:rsidRPr="00510515" w:rsidRDefault="006929D3" w:rsidP="00510515">
                            <w:pPr>
                              <w:rPr>
                                <w:rFonts w:ascii="Lucida Console" w:hAnsi="Lucida Console"/>
                                <w:sz w:val="12"/>
                              </w:rPr>
                            </w:pPr>
                            <w:r w:rsidRPr="00510515">
                              <w:rPr>
                                <w:rFonts w:ascii="Lucida Console" w:hAnsi="Lucida Console"/>
                                <w:sz w:val="12"/>
                              </w:rPr>
                              <w:t xml:space="preserve">  // Create connection string. This will currently only work for .</w:t>
                            </w:r>
                            <w:proofErr w:type="spellStart"/>
                            <w:r w:rsidRPr="00510515">
                              <w:rPr>
                                <w:rFonts w:ascii="Lucida Console" w:hAnsi="Lucida Console"/>
                                <w:sz w:val="12"/>
                              </w:rPr>
                              <w:t>accdb</w:t>
                            </w:r>
                            <w:proofErr w:type="spellEnd"/>
                            <w:r w:rsidRPr="00510515">
                              <w:rPr>
                                <w:rFonts w:ascii="Lucida Console" w:hAnsi="Lucida Console"/>
                                <w:sz w:val="12"/>
                              </w:rPr>
                              <w:t xml:space="preserve"> files</w:t>
                            </w:r>
                          </w:p>
                          <w:p w14:paraId="103456D5" w14:textId="77777777" w:rsidR="006929D3" w:rsidRPr="00510515" w:rsidRDefault="006929D3" w:rsidP="00510515">
                            <w:pPr>
                              <w:rPr>
                                <w:rFonts w:ascii="Lucida Console" w:hAnsi="Lucida Console"/>
                                <w:sz w:val="12"/>
                              </w:rPr>
                            </w:pPr>
                            <w:r w:rsidRPr="00510515">
                              <w:rPr>
                                <w:rFonts w:ascii="Lucida Console" w:hAnsi="Lucida Console"/>
                                <w:sz w:val="12"/>
                              </w:rPr>
                              <w:t xml:space="preserve">  </w:t>
                            </w:r>
                            <w:proofErr w:type="spellStart"/>
                            <w:proofErr w:type="gramStart"/>
                            <w:r w:rsidRPr="00510515">
                              <w:rPr>
                                <w:rFonts w:ascii="Lucida Console" w:hAnsi="Lucida Console"/>
                                <w:sz w:val="12"/>
                              </w:rPr>
                              <w:t>connectstring</w:t>
                            </w:r>
                            <w:proofErr w:type="spellEnd"/>
                            <w:proofErr w:type="gramEnd"/>
                            <w:r w:rsidRPr="00510515">
                              <w:rPr>
                                <w:rFonts w:ascii="Lucida Console" w:hAnsi="Lucida Console"/>
                                <w:sz w:val="12"/>
                              </w:rPr>
                              <w:t xml:space="preserve"> := 'provider=microsoft.ace.oledb.16.0;data source =' +</w:t>
                            </w:r>
                          </w:p>
                          <w:p w14:paraId="6D56B922" w14:textId="42F3E4F2" w:rsidR="006929D3" w:rsidRPr="001737C6" w:rsidRDefault="006929D3" w:rsidP="00510515">
                            <w:pPr>
                              <w:rPr>
                                <w:rFonts w:ascii="Lucida Console" w:hAnsi="Lucida Console"/>
                                <w:sz w:val="12"/>
                              </w:rPr>
                            </w:pPr>
                            <w:r w:rsidRPr="00510515">
                              <w:rPr>
                                <w:rFonts w:ascii="Lucida Console" w:hAnsi="Lucida Console"/>
                                <w:sz w:val="12"/>
                              </w:rPr>
                              <w:t xml:space="preserve">    </w:t>
                            </w:r>
                            <w:proofErr w:type="gramStart"/>
                            <w:r w:rsidRPr="00510515">
                              <w:rPr>
                                <w:rFonts w:ascii="Lucida Console" w:hAnsi="Lucida Console"/>
                                <w:sz w:val="12"/>
                              </w:rPr>
                              <w:t>connection</w:t>
                            </w:r>
                            <w:proofErr w:type="gramEnd"/>
                            <w:r w:rsidRPr="00510515">
                              <w:rPr>
                                <w:rFonts w:ascii="Lucida Console" w:hAnsi="Lucida Console"/>
                                <w:sz w:val="12"/>
                              </w:rPr>
                              <w:t xml:space="preserve"> + ';Jet </w:t>
                            </w:r>
                            <w:proofErr w:type="spellStart"/>
                            <w:r w:rsidRPr="00510515">
                              <w:rPr>
                                <w:rFonts w:ascii="Lucida Console" w:hAnsi="Lucida Console"/>
                                <w:sz w:val="12"/>
                              </w:rPr>
                              <w:t>OLEDB:Database</w:t>
                            </w:r>
                            <w:proofErr w:type="spellEnd"/>
                            <w:r w:rsidRPr="00510515">
                              <w:rPr>
                                <w:rFonts w:ascii="Lucida Console" w:hAnsi="Lucida Console"/>
                                <w:sz w:val="12"/>
                              </w:rPr>
                              <w:t xml:space="preserve"> Password=' + password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B5CD31" id="Text Box 45" o:spid="_x0000_s1057" type="#_x0000_t202" style="position:absolute;margin-left:0;margin-top:5.2pt;width:6in;height:42pt;z-index:2517166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" fillcolor="white [3201]" strokeweight=".5pt">
                <v:textbox>
                  <w:txbxContent>
                    <w:p w14:paraId="45993B38" w14:textId="77777777" w:rsidR="006929D3" w:rsidRPr="00510515" w:rsidRDefault="006929D3" w:rsidP="00510515">
                      <w:pPr>
                        <w:rPr>
                          <w:rFonts w:ascii="Lucida Console" w:hAnsi="Lucida Console"/>
                          <w:b/>
                          <w:sz w:val="12"/>
                        </w:rPr>
                      </w:pPr>
                      <w:proofErr w:type="gramStart"/>
                      <w:r w:rsidRPr="00510515">
                        <w:rPr>
                          <w:rFonts w:ascii="Lucida Console" w:hAnsi="Lucida Console"/>
                          <w:b/>
                          <w:sz w:val="12"/>
                        </w:rPr>
                        <w:t>password</w:t>
                      </w:r>
                      <w:proofErr w:type="gramEnd"/>
                      <w:r w:rsidRPr="00510515">
                        <w:rPr>
                          <w:rFonts w:ascii="Lucida Console" w:hAnsi="Lucida Console"/>
                          <w:b/>
                          <w:sz w:val="12"/>
                        </w:rPr>
                        <w:t xml:space="preserve">:= </w:t>
                      </w:r>
                      <w:proofErr w:type="spellStart"/>
                      <w:r w:rsidRPr="00510515">
                        <w:rPr>
                          <w:rFonts w:ascii="Lucida Console" w:hAnsi="Lucida Console"/>
                          <w:b/>
                          <w:sz w:val="12"/>
                        </w:rPr>
                        <w:t>InputBox</w:t>
                      </w:r>
                      <w:proofErr w:type="spellEnd"/>
                      <w:r w:rsidRPr="00510515">
                        <w:rPr>
                          <w:rFonts w:ascii="Lucida Console" w:hAnsi="Lucida Console"/>
                          <w:b/>
                          <w:sz w:val="12"/>
                        </w:rPr>
                        <w:t>('Admin: Database Password', #31'Enter the password for the database:','');</w:t>
                      </w:r>
                    </w:p>
                    <w:p w14:paraId="2281B8CC" w14:textId="77777777" w:rsidR="006929D3" w:rsidRPr="00510515" w:rsidRDefault="006929D3" w:rsidP="00510515">
                      <w:pPr>
                        <w:rPr>
                          <w:rFonts w:ascii="Lucida Console" w:hAnsi="Lucida Console"/>
                          <w:sz w:val="12"/>
                        </w:rPr>
                      </w:pPr>
                      <w:r w:rsidRPr="00510515">
                        <w:rPr>
                          <w:rFonts w:ascii="Lucida Console" w:hAnsi="Lucida Console"/>
                          <w:sz w:val="12"/>
                        </w:rPr>
                        <w:t xml:space="preserve">  </w:t>
                      </w:r>
                      <w:proofErr w:type="spellStart"/>
                      <w:r w:rsidRPr="00510515">
                        <w:rPr>
                          <w:rFonts w:ascii="Lucida Console" w:hAnsi="Lucida Console"/>
                          <w:sz w:val="12"/>
                        </w:rPr>
                        <w:t>setglobaldbpassword</w:t>
                      </w:r>
                      <w:proofErr w:type="spellEnd"/>
                      <w:r w:rsidRPr="00510515">
                        <w:rPr>
                          <w:rFonts w:ascii="Lucida Console" w:hAnsi="Lucida Console"/>
                          <w:sz w:val="12"/>
                        </w:rPr>
                        <w:t>(password);</w:t>
                      </w:r>
                    </w:p>
                    <w:p w14:paraId="659B41B3" w14:textId="77777777" w:rsidR="006929D3" w:rsidRPr="00510515" w:rsidRDefault="006929D3" w:rsidP="00510515">
                      <w:pPr>
                        <w:rPr>
                          <w:rFonts w:ascii="Lucida Console" w:hAnsi="Lucida Console"/>
                          <w:sz w:val="12"/>
                        </w:rPr>
                      </w:pPr>
                      <w:r w:rsidRPr="00510515">
                        <w:rPr>
                          <w:rFonts w:ascii="Lucida Console" w:hAnsi="Lucida Console"/>
                          <w:sz w:val="12"/>
                        </w:rPr>
                        <w:t xml:space="preserve">  // Create connection string. This will currently only work for .</w:t>
                      </w:r>
                      <w:proofErr w:type="spellStart"/>
                      <w:r w:rsidRPr="00510515">
                        <w:rPr>
                          <w:rFonts w:ascii="Lucida Console" w:hAnsi="Lucida Console"/>
                          <w:sz w:val="12"/>
                        </w:rPr>
                        <w:t>accdb</w:t>
                      </w:r>
                      <w:proofErr w:type="spellEnd"/>
                      <w:r w:rsidRPr="00510515">
                        <w:rPr>
                          <w:rFonts w:ascii="Lucida Console" w:hAnsi="Lucida Console"/>
                          <w:sz w:val="12"/>
                        </w:rPr>
                        <w:t xml:space="preserve"> files</w:t>
                      </w:r>
                    </w:p>
                    <w:p w14:paraId="103456D5" w14:textId="77777777" w:rsidR="006929D3" w:rsidRPr="00510515" w:rsidRDefault="006929D3" w:rsidP="00510515">
                      <w:pPr>
                        <w:rPr>
                          <w:rFonts w:ascii="Lucida Console" w:hAnsi="Lucida Console"/>
                          <w:sz w:val="12"/>
                        </w:rPr>
                      </w:pPr>
                      <w:r w:rsidRPr="00510515">
                        <w:rPr>
                          <w:rFonts w:ascii="Lucida Console" w:hAnsi="Lucida Console"/>
                          <w:sz w:val="12"/>
                        </w:rPr>
                        <w:t xml:space="preserve">  </w:t>
                      </w:r>
                      <w:proofErr w:type="spellStart"/>
                      <w:proofErr w:type="gramStart"/>
                      <w:r w:rsidRPr="00510515">
                        <w:rPr>
                          <w:rFonts w:ascii="Lucida Console" w:hAnsi="Lucida Console"/>
                          <w:sz w:val="12"/>
                        </w:rPr>
                        <w:t>connectstring</w:t>
                      </w:r>
                      <w:proofErr w:type="spellEnd"/>
                      <w:proofErr w:type="gramEnd"/>
                      <w:r w:rsidRPr="00510515">
                        <w:rPr>
                          <w:rFonts w:ascii="Lucida Console" w:hAnsi="Lucida Console"/>
                          <w:sz w:val="12"/>
                        </w:rPr>
                        <w:t xml:space="preserve"> := 'provider=microsoft.ace.oledb.16.0;data source =' +</w:t>
                      </w:r>
                    </w:p>
                    <w:p w14:paraId="6D56B922" w14:textId="42F3E4F2" w:rsidR="006929D3" w:rsidRPr="001737C6" w:rsidRDefault="006929D3" w:rsidP="00510515">
                      <w:pPr>
                        <w:rPr>
                          <w:rFonts w:ascii="Lucida Console" w:hAnsi="Lucida Console"/>
                          <w:sz w:val="12"/>
                        </w:rPr>
                      </w:pPr>
                      <w:r w:rsidRPr="00510515">
                        <w:rPr>
                          <w:rFonts w:ascii="Lucida Console" w:hAnsi="Lucida Console"/>
                          <w:sz w:val="12"/>
                        </w:rPr>
                        <w:t xml:space="preserve">    </w:t>
                      </w:r>
                      <w:proofErr w:type="gramStart"/>
                      <w:r w:rsidRPr="00510515">
                        <w:rPr>
                          <w:rFonts w:ascii="Lucida Console" w:hAnsi="Lucida Console"/>
                          <w:sz w:val="12"/>
                        </w:rPr>
                        <w:t>connection</w:t>
                      </w:r>
                      <w:proofErr w:type="gramEnd"/>
                      <w:r w:rsidRPr="00510515">
                        <w:rPr>
                          <w:rFonts w:ascii="Lucida Console" w:hAnsi="Lucida Console"/>
                          <w:sz w:val="12"/>
                        </w:rPr>
                        <w:t xml:space="preserve"> + ';Jet </w:t>
                      </w:r>
                      <w:proofErr w:type="spellStart"/>
                      <w:r w:rsidRPr="00510515">
                        <w:rPr>
                          <w:rFonts w:ascii="Lucida Console" w:hAnsi="Lucida Console"/>
                          <w:sz w:val="12"/>
                        </w:rPr>
                        <w:t>OLEDB:Database</w:t>
                      </w:r>
                      <w:proofErr w:type="spellEnd"/>
                      <w:r w:rsidRPr="00510515">
                        <w:rPr>
                          <w:rFonts w:ascii="Lucida Console" w:hAnsi="Lucida Console"/>
                          <w:sz w:val="12"/>
                        </w:rPr>
                        <w:t xml:space="preserve"> Password=' + password + ';';</w:t>
                      </w:r>
                    </w:p>
                  </w:txbxContent>
                </v:textbox>
                <w10:wrap anchorx="margin"/>
              </v:shape>
            </w:pict>
          </mc:Fallback>
        </mc:AlternateContent>
      </w:r>
    </w:p>
    <w:p w14:paraId="2937F9F9" w14:textId="290550D9" w:rsidR="00A83445" w:rsidRPr="00A83445" w:rsidRDefault="00A83445" w:rsidP="00A83445"/>
    <w:p w14:paraId="644F640C" w14:textId="54BE177F" w:rsidR="00A83445" w:rsidRPr="00A83445" w:rsidRDefault="00A83445" w:rsidP="00A83445"/>
    <w:p w14:paraId="1B9835A3" w14:textId="394E612B" w:rsidR="00A83445" w:rsidRPr="00A83445" w:rsidRDefault="00A83445" w:rsidP="00A83445"/>
    <w:p w14:paraId="0EF275E2" w14:textId="06A1089E" w:rsidR="00A83445" w:rsidRPr="00A83445" w:rsidRDefault="00A83445" w:rsidP="00A83445"/>
    <w:p w14:paraId="6AD43AA3" w14:textId="51324629" w:rsidR="00A83445" w:rsidRDefault="00510515" w:rsidP="00A83445">
      <w:r>
        <w:t>By changing the InputQuery function to InputBox, the dialog screen is more customizable, allowing for a password mask. The data entry is now masked:</w:t>
      </w:r>
    </w:p>
    <w:p w14:paraId="10BA6219" w14:textId="38D02528" w:rsidR="00510515" w:rsidRDefault="00510515" w:rsidP="00510515">
      <w:pPr>
        <w:pStyle w:val="Heading1"/>
      </w:pPr>
      <w:r>
        <w:rPr>
          <w:noProof/>
          <w:lang w:eastAsia="en-GB"/>
        </w:rPr>
        <w:drawing>
          <wp:anchor distT="0" distB="0" distL="114300" distR="114300" simplePos="0" relativeHeight="251718656" behindDoc="0" locked="0" layoutInCell="1" allowOverlap="1" wp14:anchorId="3ADDA0F7" wp14:editId="6374F912">
            <wp:simplePos x="0" y="0"/>
            <wp:positionH relativeFrom="column">
              <wp:posOffset>0</wp:posOffset>
            </wp:positionH>
            <wp:positionV relativeFrom="paragraph">
              <wp:posOffset>180340</wp:posOffset>
            </wp:positionV>
            <wp:extent cx="4391025" cy="1047750"/>
            <wp:effectExtent l="0" t="0" r="9525" b="0"/>
            <wp:wrapTight wrapText="bothSides">
              <wp:wrapPolygon edited="0">
                <wp:start x="0" y="0"/>
                <wp:lineTo x="0" y="21207"/>
                <wp:lineTo x="21553" y="21207"/>
                <wp:lineTo x="2155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047750"/>
                    </a:xfrm>
                    <a:prstGeom prst="rect">
                      <a:avLst/>
                    </a:prstGeom>
                  </pic:spPr>
                </pic:pic>
              </a:graphicData>
            </a:graphic>
          </wp:anchor>
        </w:drawing>
      </w:r>
    </w:p>
    <w:p w14:paraId="242E4879" w14:textId="1E9F14BD" w:rsidR="00510515" w:rsidRPr="00510515" w:rsidRDefault="00510515" w:rsidP="00510515">
      <w:pPr>
        <w:rPr>
          <w:rFonts w:eastAsiaTheme="majorEastAsia"/>
        </w:rPr>
      </w:pPr>
    </w:p>
    <w:p w14:paraId="57EB54C6" w14:textId="7A202005" w:rsidR="00510515" w:rsidRPr="00510515" w:rsidRDefault="00510515" w:rsidP="00510515">
      <w:pPr>
        <w:rPr>
          <w:rFonts w:eastAsiaTheme="majorEastAsia"/>
        </w:rPr>
      </w:pPr>
    </w:p>
    <w:p w14:paraId="3D7955D4" w14:textId="72DE8326" w:rsidR="00510515" w:rsidRPr="00510515" w:rsidRDefault="00510515" w:rsidP="00510515">
      <w:pPr>
        <w:rPr>
          <w:rFonts w:eastAsiaTheme="majorEastAsia"/>
        </w:rPr>
      </w:pPr>
    </w:p>
    <w:p w14:paraId="5D5A408A" w14:textId="6A6AD229" w:rsidR="00510515" w:rsidRPr="00510515" w:rsidRDefault="00510515" w:rsidP="00510515">
      <w:pPr>
        <w:rPr>
          <w:rFonts w:eastAsiaTheme="majorEastAsia"/>
        </w:rPr>
      </w:pPr>
    </w:p>
    <w:p w14:paraId="1F0D5B8B" w14:textId="5E7DA582" w:rsidR="00510515" w:rsidRPr="00510515" w:rsidRDefault="00510515" w:rsidP="00510515">
      <w:pPr>
        <w:rPr>
          <w:rFonts w:eastAsiaTheme="majorEastAsia"/>
        </w:rPr>
      </w:pPr>
    </w:p>
    <w:p w14:paraId="1543470B" w14:textId="51092A2A" w:rsidR="00510515" w:rsidRDefault="00510515" w:rsidP="00510515">
      <w:pPr>
        <w:rPr>
          <w:rFonts w:asciiTheme="majorHAnsi" w:eastAsiaTheme="majorEastAsia" w:hAnsiTheme="majorHAnsi" w:cstheme="majorBidi"/>
          <w:noProof/>
          <w:color w:val="2E74B5" w:themeColor="accent1" w:themeShade="BF"/>
          <w:sz w:val="32"/>
          <w:szCs w:val="32"/>
        </w:rPr>
      </w:pPr>
    </w:p>
    <w:p w14:paraId="67A37DCC" w14:textId="111887EF" w:rsidR="00510515" w:rsidRDefault="00510515" w:rsidP="00510515">
      <w:pPr>
        <w:pStyle w:val="Heading1"/>
      </w:pPr>
      <w:r>
        <w:t>10/12/18</w:t>
      </w:r>
    </w:p>
    <w:p w14:paraId="7523A7F3" w14:textId="73EF0418" w:rsidR="00510515" w:rsidRDefault="00510515" w:rsidP="00510515"/>
    <w:p w14:paraId="337CFF6F" w14:textId="61869034" w:rsidR="00510515" w:rsidRDefault="00510515" w:rsidP="00510515">
      <w:r>
        <w:t>Displaying user information is an important aspect of the MainMenu form. If this data was displayed incorrectly, then the user would be misinformed of their progress. While the data within the database should not exceed normal bounds, being controlled by the program and not user entry, it should still be tested.</w:t>
      </w:r>
    </w:p>
    <w:p w14:paraId="025715A1" w14:textId="61E562D4" w:rsidR="00510515" w:rsidRDefault="00510515" w:rsidP="00510515"/>
    <w:tbl>
      <w:tblPr>
        <w:tblStyle w:val="TableGrid"/>
        <w:tblW w:w="0" w:type="auto"/>
        <w:tblLook w:val="04A0" w:firstRow="1" w:lastRow="0" w:firstColumn="1" w:lastColumn="0" w:noHBand="0" w:noVBand="1"/>
      </w:tblPr>
      <w:tblGrid>
        <w:gridCol w:w="701"/>
        <w:gridCol w:w="2050"/>
        <w:gridCol w:w="2244"/>
        <w:gridCol w:w="2090"/>
        <w:gridCol w:w="1211"/>
      </w:tblGrid>
      <w:tr w:rsidR="00510515" w:rsidRPr="00D10B59" w14:paraId="1C7813C2" w14:textId="77777777" w:rsidTr="006929D3">
        <w:tc>
          <w:tcPr>
            <w:tcW w:w="701" w:type="dxa"/>
          </w:tcPr>
          <w:p w14:paraId="7310BB44" w14:textId="77777777" w:rsidR="00510515" w:rsidRPr="00D10B59" w:rsidRDefault="00510515" w:rsidP="006929D3">
            <w:pPr>
              <w:jc w:val="center"/>
              <w:rPr>
                <w:b/>
              </w:rPr>
            </w:pPr>
            <w:r>
              <w:rPr>
                <w:b/>
              </w:rPr>
              <w:t>Test No.</w:t>
            </w:r>
          </w:p>
        </w:tc>
        <w:tc>
          <w:tcPr>
            <w:tcW w:w="2050" w:type="dxa"/>
          </w:tcPr>
          <w:p w14:paraId="63ED23A6" w14:textId="77777777" w:rsidR="00510515" w:rsidRPr="00D10B59" w:rsidRDefault="00510515" w:rsidP="006929D3">
            <w:pPr>
              <w:jc w:val="center"/>
              <w:rPr>
                <w:b/>
              </w:rPr>
            </w:pPr>
            <w:r>
              <w:rPr>
                <w:b/>
              </w:rPr>
              <w:t>Function Tested</w:t>
            </w:r>
          </w:p>
        </w:tc>
        <w:tc>
          <w:tcPr>
            <w:tcW w:w="2244" w:type="dxa"/>
          </w:tcPr>
          <w:p w14:paraId="1B7D9290" w14:textId="77777777" w:rsidR="00510515" w:rsidRPr="00D10B59" w:rsidRDefault="00510515" w:rsidP="006929D3">
            <w:pPr>
              <w:jc w:val="center"/>
              <w:rPr>
                <w:b/>
              </w:rPr>
            </w:pPr>
            <w:r>
              <w:rPr>
                <w:b/>
              </w:rPr>
              <w:t>Test Data</w:t>
            </w:r>
          </w:p>
        </w:tc>
        <w:tc>
          <w:tcPr>
            <w:tcW w:w="2090" w:type="dxa"/>
          </w:tcPr>
          <w:p w14:paraId="3B6C706F" w14:textId="77777777" w:rsidR="00510515" w:rsidRPr="00D10B59" w:rsidRDefault="00510515" w:rsidP="006929D3">
            <w:pPr>
              <w:jc w:val="center"/>
              <w:rPr>
                <w:b/>
              </w:rPr>
            </w:pPr>
            <w:r>
              <w:rPr>
                <w:b/>
              </w:rPr>
              <w:t>Expected Result</w:t>
            </w:r>
          </w:p>
        </w:tc>
        <w:tc>
          <w:tcPr>
            <w:tcW w:w="1211" w:type="dxa"/>
          </w:tcPr>
          <w:p w14:paraId="4A222F29" w14:textId="77777777" w:rsidR="00510515" w:rsidRPr="00D10B59" w:rsidRDefault="00510515" w:rsidP="006929D3">
            <w:pPr>
              <w:jc w:val="center"/>
              <w:rPr>
                <w:b/>
              </w:rPr>
            </w:pPr>
            <w:r>
              <w:rPr>
                <w:b/>
              </w:rPr>
              <w:t>Pass/Fail</w:t>
            </w:r>
          </w:p>
        </w:tc>
      </w:tr>
      <w:tr w:rsidR="00510515" w14:paraId="03D78785" w14:textId="77777777" w:rsidTr="006929D3">
        <w:tc>
          <w:tcPr>
            <w:tcW w:w="701" w:type="dxa"/>
          </w:tcPr>
          <w:p w14:paraId="459AC77A" w14:textId="77777777" w:rsidR="00510515" w:rsidRDefault="00510515" w:rsidP="006929D3">
            <w:r>
              <w:t>1</w:t>
            </w:r>
          </w:p>
        </w:tc>
        <w:tc>
          <w:tcPr>
            <w:tcW w:w="2050" w:type="dxa"/>
          </w:tcPr>
          <w:p w14:paraId="5DE37088" w14:textId="1A42F66D" w:rsidR="00510515" w:rsidRDefault="00510515" w:rsidP="006929D3">
            <w:r>
              <w:t>Displaying expected user information (normal)</w:t>
            </w:r>
          </w:p>
        </w:tc>
        <w:tc>
          <w:tcPr>
            <w:tcW w:w="2244" w:type="dxa"/>
          </w:tcPr>
          <w:p w14:paraId="7960E9BE" w14:textId="50A17004" w:rsidR="00510515" w:rsidRDefault="00510515" w:rsidP="006929D3">
            <w:r>
              <w:t>Score: 254, DailyStreak:</w:t>
            </w:r>
            <w:r w:rsidR="00003E0B">
              <w:t>20, LastLogin: 01/05/19</w:t>
            </w:r>
          </w:p>
        </w:tc>
        <w:tc>
          <w:tcPr>
            <w:tcW w:w="2090" w:type="dxa"/>
          </w:tcPr>
          <w:p w14:paraId="15F42426" w14:textId="1EAF3E04" w:rsidR="00510515" w:rsidRDefault="00003E0B" w:rsidP="006929D3">
            <w:r>
              <w:t>All data displayed correctly</w:t>
            </w:r>
          </w:p>
        </w:tc>
        <w:tc>
          <w:tcPr>
            <w:tcW w:w="1211" w:type="dxa"/>
          </w:tcPr>
          <w:p w14:paraId="521B7EAD" w14:textId="77777777" w:rsidR="00510515" w:rsidRDefault="00510515" w:rsidP="006929D3">
            <w:r>
              <w:t>Pass</w:t>
            </w:r>
          </w:p>
        </w:tc>
      </w:tr>
      <w:tr w:rsidR="00510515" w14:paraId="5906FAC6" w14:textId="77777777" w:rsidTr="006929D3">
        <w:tc>
          <w:tcPr>
            <w:tcW w:w="701" w:type="dxa"/>
          </w:tcPr>
          <w:p w14:paraId="7E76B688" w14:textId="77777777" w:rsidR="00510515" w:rsidRDefault="00510515" w:rsidP="006929D3">
            <w:r>
              <w:t>2</w:t>
            </w:r>
          </w:p>
        </w:tc>
        <w:tc>
          <w:tcPr>
            <w:tcW w:w="2050" w:type="dxa"/>
          </w:tcPr>
          <w:p w14:paraId="2B45689B" w14:textId="1FADC6A1" w:rsidR="00510515" w:rsidRDefault="00003E0B" w:rsidP="006929D3">
            <w:r>
              <w:t>Displaying large values for user information</w:t>
            </w:r>
            <w:r w:rsidR="00510515">
              <w:t xml:space="preserve"> (</w:t>
            </w:r>
            <w:r>
              <w:t>boundary</w:t>
            </w:r>
            <w:r w:rsidR="00510515">
              <w:t>)</w:t>
            </w:r>
          </w:p>
        </w:tc>
        <w:tc>
          <w:tcPr>
            <w:tcW w:w="2244" w:type="dxa"/>
          </w:tcPr>
          <w:p w14:paraId="6087C681" w14:textId="68B74A77" w:rsidR="00510515" w:rsidRDefault="00003E0B" w:rsidP="006929D3">
            <w:r>
              <w:t>Score: 254000000</w:t>
            </w:r>
          </w:p>
          <w:p w14:paraId="29C05686" w14:textId="77777777" w:rsidR="00003E0B" w:rsidRDefault="00003E0B" w:rsidP="006929D3">
            <w:r>
              <w:t>DailyStreak:365</w:t>
            </w:r>
          </w:p>
          <w:p w14:paraId="20CADD0D" w14:textId="497A024E" w:rsidR="00003E0B" w:rsidRDefault="00003E0B" w:rsidP="006929D3">
            <w:r>
              <w:t>LastLogin: 02/05/98</w:t>
            </w:r>
          </w:p>
        </w:tc>
        <w:tc>
          <w:tcPr>
            <w:tcW w:w="2090" w:type="dxa"/>
          </w:tcPr>
          <w:p w14:paraId="218EEDED" w14:textId="77777777" w:rsidR="00510515" w:rsidRDefault="00510515" w:rsidP="006929D3">
            <w:r>
              <w:t>No access, raise error message, presented with logon form</w:t>
            </w:r>
          </w:p>
        </w:tc>
        <w:tc>
          <w:tcPr>
            <w:tcW w:w="1211" w:type="dxa"/>
          </w:tcPr>
          <w:p w14:paraId="034A6B67" w14:textId="77777777" w:rsidR="00510515" w:rsidRDefault="00510515" w:rsidP="006929D3">
            <w:r>
              <w:t>Pass</w:t>
            </w:r>
          </w:p>
        </w:tc>
      </w:tr>
    </w:tbl>
    <w:p w14:paraId="380D58B4" w14:textId="69DEAB00" w:rsidR="00510515" w:rsidRDefault="00510515" w:rsidP="00510515"/>
    <w:p w14:paraId="1E52FFF6" w14:textId="64F0E580" w:rsidR="00003E0B" w:rsidRDefault="00003E0B" w:rsidP="00510515">
      <w:r>
        <w:t>Note that tests could not be run on abnormal data, as this data cannot be entered into the database. This means that the validation rules set by the database, e.g. long integer max size, correctly safeguard against potential errors.</w:t>
      </w:r>
    </w:p>
    <w:p w14:paraId="08A151FE" w14:textId="77777777" w:rsidR="00003E0B" w:rsidRDefault="00003E0B" w:rsidP="00510515"/>
    <w:p w14:paraId="259064C5" w14:textId="59AA9C95" w:rsidR="00003E0B" w:rsidRDefault="00003E0B" w:rsidP="00510515">
      <w:r w:rsidRPr="00A83445">
        <w:rPr>
          <w:noProof/>
          <w:lang w:eastAsia="en-GB"/>
        </w:rPr>
        <mc:AlternateContent>
          <mc:Choice Requires="wps">
            <w:drawing>
              <wp:anchor distT="0" distB="0" distL="114300" distR="114300" simplePos="0" relativeHeight="251722752" behindDoc="0" locked="0" layoutInCell="1" allowOverlap="1" wp14:anchorId="1B39B1BA" wp14:editId="7E211EC7">
                <wp:simplePos x="0" y="0"/>
                <wp:positionH relativeFrom="column">
                  <wp:posOffset>1047750</wp:posOffset>
                </wp:positionH>
                <wp:positionV relativeFrom="paragraph">
                  <wp:posOffset>1301751</wp:posOffset>
                </wp:positionV>
                <wp:extent cx="2771775" cy="102870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2771775" cy="1028700"/>
                        </a:xfrm>
                        <a:prstGeom prst="rect">
                          <a:avLst/>
                        </a:prstGeom>
                        <a:solidFill>
                          <a:schemeClr val="lt1"/>
                        </a:solidFill>
                        <a:ln w="6350">
                          <a:solidFill>
                            <a:schemeClr val="tx1"/>
                          </a:solidFill>
                        </a:ln>
                      </wps:spPr>
                      <wps:txbx>
                        <w:txbxContent>
                          <w:p w14:paraId="323D3204" w14:textId="4959A99E" w:rsidR="006929D3" w:rsidRPr="004032B9" w:rsidRDefault="006929D3" w:rsidP="00003E0B">
                            <w:pPr>
                              <w:rPr>
                                <w:b/>
                              </w:rPr>
                            </w:pPr>
                            <w:r>
                              <w:t>Test 1 successful, with all information being displayed correctly. Note that the daily streak has been correctly set to zero as the last login wasn’t from the day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9B1BA" id="Text Box 48" o:spid="_x0000_s1058" type="#_x0000_t202" style="position:absolute;margin-left:82.5pt;margin-top:102.5pt;width:218.25pt;height:8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" fillcolor="white [3201]" strokecolor="black [3213]" strokeweight=".5pt">
                <v:textbox>
                  <w:txbxContent>
                    <w:p w14:paraId="323D3204" w14:textId="4959A99E" w:rsidR="006929D3" w:rsidRPr="004032B9" w:rsidRDefault="006929D3" w:rsidP="00003E0B">
                      <w:pPr>
                        <w:rPr>
                          <w:b/>
                        </w:rPr>
                      </w:pPr>
                      <w:r>
                        <w:t>Test 1 successful, with all information being displayed correctly. Note that the daily streak has been correctly set to zero as the last login wasn’t from the day before.</w:t>
                      </w:r>
                    </w:p>
                  </w:txbxContent>
                </v:textbox>
              </v:shape>
            </w:pict>
          </mc:Fallback>
        </mc:AlternateContent>
      </w:r>
      <w:r>
        <w:t>Test 1 evidence:</w:t>
      </w:r>
    </w:p>
    <w:p w14:paraId="2A3E0532" w14:textId="3ADFB2BA" w:rsidR="00003E0B" w:rsidRDefault="00003E0B" w:rsidP="00510515">
      <w:r w:rsidRPr="00A83445">
        <w:rPr>
          <w:noProof/>
          <w:lang w:eastAsia="en-GB"/>
        </w:rPr>
        <mc:AlternateContent>
          <mc:Choice Requires="wps">
            <w:drawing>
              <wp:anchor distT="0" distB="0" distL="114300" distR="114300" simplePos="0" relativeHeight="251726848" behindDoc="0" locked="0" layoutInCell="1" allowOverlap="1" wp14:anchorId="3FE5DB8A" wp14:editId="35D28FAD">
                <wp:simplePos x="0" y="0"/>
                <wp:positionH relativeFrom="margin">
                  <wp:align>center</wp:align>
                </wp:positionH>
                <wp:positionV relativeFrom="paragraph">
                  <wp:posOffset>4085590</wp:posOffset>
                </wp:positionV>
                <wp:extent cx="2771775" cy="12001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2771775" cy="1200150"/>
                        </a:xfrm>
                        <a:prstGeom prst="rect">
                          <a:avLst/>
                        </a:prstGeom>
                        <a:solidFill>
                          <a:schemeClr val="lt1"/>
                        </a:solidFill>
                        <a:ln w="6350">
                          <a:solidFill>
                            <a:schemeClr val="tx1"/>
                          </a:solidFill>
                        </a:ln>
                      </wps:spPr>
                      <wps:txbx>
                        <w:txbxContent>
                          <w:p w14:paraId="553680C7" w14:textId="6B273F35" w:rsidR="006929D3" w:rsidRPr="004032B9" w:rsidRDefault="006929D3" w:rsidP="00003E0B">
                            <w:pPr>
                              <w:rPr>
                                <w:b/>
                              </w:rPr>
                            </w:pPr>
                            <w:r>
                              <w:t xml:space="preserve">Test 2 successful, with all information being displayed correctly. Note that the daily streak has been correctly set to zero as the last login wasn’t from the day before. </w:t>
                            </w:r>
                            <w:proofErr w:type="spellStart"/>
                            <w:r>
                              <w:t>LastLogin</w:t>
                            </w:r>
                            <w:proofErr w:type="spellEnd"/>
                            <w:r>
                              <w:t xml:space="preserve"> has also been correctly reset to the current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5DB8A" id="Text Box 50" o:spid="_x0000_s1059" type="#_x0000_t202" style="position:absolute;margin-left:0;margin-top:321.7pt;width:218.25pt;height:94.5pt;z-index:251726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" fillcolor="white [3201]" strokecolor="black [3213]" strokeweight=".5pt">
                <v:textbox>
                  <w:txbxContent>
                    <w:p w14:paraId="553680C7" w14:textId="6B273F35" w:rsidR="006929D3" w:rsidRPr="004032B9" w:rsidRDefault="006929D3" w:rsidP="00003E0B">
                      <w:pPr>
                        <w:rPr>
                          <w:b/>
                        </w:rPr>
                      </w:pPr>
                      <w:r>
                        <w:t xml:space="preserve">Test 2 successful, with all information being displayed correctly. Note that the daily streak has been correctly set to zero as the last login wasn’t from the day before. </w:t>
                      </w:r>
                      <w:proofErr w:type="spellStart"/>
                      <w:r>
                        <w:t>LastLogin</w:t>
                      </w:r>
                      <w:proofErr w:type="spellEnd"/>
                      <w:r>
                        <w:t xml:space="preserve"> has also been correctly reset to the current day.</w:t>
                      </w:r>
                    </w:p>
                  </w:txbxContent>
                </v:textbox>
                <w10:wrap anchorx="margin"/>
              </v:shape>
            </w:pict>
          </mc:Fallback>
        </mc:AlternateContent>
      </w:r>
      <w:r>
        <w:rPr>
          <w:noProof/>
          <w:lang w:eastAsia="en-GB"/>
        </w:rPr>
        <w:drawing>
          <wp:anchor distT="0" distB="0" distL="114300" distR="114300" simplePos="0" relativeHeight="251720704" behindDoc="0" locked="0" layoutInCell="1" allowOverlap="1" wp14:anchorId="0294B621" wp14:editId="1E1BD287">
            <wp:simplePos x="0" y="0"/>
            <wp:positionH relativeFrom="column">
              <wp:posOffset>0</wp:posOffset>
            </wp:positionH>
            <wp:positionV relativeFrom="paragraph">
              <wp:posOffset>170815</wp:posOffset>
            </wp:positionV>
            <wp:extent cx="5274310" cy="2740660"/>
            <wp:effectExtent l="0" t="0" r="2540" b="2540"/>
            <wp:wrapTight wrapText="bothSides">
              <wp:wrapPolygon edited="0">
                <wp:start x="0" y="0"/>
                <wp:lineTo x="0" y="21470"/>
                <wp:lineTo x="21532" y="21470"/>
                <wp:lineTo x="2153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40660"/>
                    </a:xfrm>
                    <a:prstGeom prst="rect">
                      <a:avLst/>
                    </a:prstGeom>
                  </pic:spPr>
                </pic:pic>
              </a:graphicData>
            </a:graphic>
          </wp:anchor>
        </w:drawing>
      </w:r>
      <w:r>
        <w:t xml:space="preserve"> Test 2 evidence:</w:t>
      </w:r>
    </w:p>
    <w:p w14:paraId="5C2D1EC8" w14:textId="3A9633B9" w:rsidR="00003E0B" w:rsidRDefault="00003E0B" w:rsidP="00510515">
      <w:r>
        <w:rPr>
          <w:noProof/>
          <w:lang w:eastAsia="en-GB"/>
        </w:rPr>
        <w:drawing>
          <wp:anchor distT="0" distB="0" distL="114300" distR="114300" simplePos="0" relativeHeight="251724800" behindDoc="0" locked="0" layoutInCell="1" allowOverlap="1" wp14:anchorId="4F5DDD46" wp14:editId="6CF14A06">
            <wp:simplePos x="0" y="0"/>
            <wp:positionH relativeFrom="column">
              <wp:posOffset>0</wp:posOffset>
            </wp:positionH>
            <wp:positionV relativeFrom="paragraph">
              <wp:posOffset>171450</wp:posOffset>
            </wp:positionV>
            <wp:extent cx="5274310" cy="2740660"/>
            <wp:effectExtent l="0" t="0" r="2540" b="2540"/>
            <wp:wrapTight wrapText="bothSides">
              <wp:wrapPolygon edited="0">
                <wp:start x="0" y="0"/>
                <wp:lineTo x="0" y="21470"/>
                <wp:lineTo x="21532" y="21470"/>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40660"/>
                    </a:xfrm>
                    <a:prstGeom prst="rect">
                      <a:avLst/>
                    </a:prstGeom>
                  </pic:spPr>
                </pic:pic>
              </a:graphicData>
            </a:graphic>
          </wp:anchor>
        </w:drawing>
      </w:r>
    </w:p>
    <w:p w14:paraId="0D1AE821" w14:textId="5038D575" w:rsidR="00003E0B" w:rsidRDefault="00003E0B" w:rsidP="00003E0B">
      <w:r>
        <w:rPr>
          <w:noProof/>
          <w:lang w:eastAsia="en-GB"/>
        </w:rPr>
        <mc:AlternateContent>
          <mc:Choice Requires="wps">
            <w:drawing>
              <wp:anchor distT="0" distB="0" distL="114300" distR="114300" simplePos="0" relativeHeight="251728896" behindDoc="1" locked="0" layoutInCell="1" allowOverlap="1" wp14:anchorId="6AA9AD7C" wp14:editId="2F61CA3D">
                <wp:simplePos x="0" y="0"/>
                <wp:positionH relativeFrom="margin">
                  <wp:align>left</wp:align>
                </wp:positionH>
                <wp:positionV relativeFrom="paragraph">
                  <wp:posOffset>354965</wp:posOffset>
                </wp:positionV>
                <wp:extent cx="5486400" cy="1828800"/>
                <wp:effectExtent l="0" t="0" r="19050" b="19050"/>
                <wp:wrapTight wrapText="bothSides">
                  <wp:wrapPolygon edited="0">
                    <wp:start x="0" y="0"/>
                    <wp:lineTo x="0" y="21600"/>
                    <wp:lineTo x="21600" y="21600"/>
                    <wp:lineTo x="21600"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5486400" cy="1828800"/>
                        </a:xfrm>
                        <a:prstGeom prst="rect">
                          <a:avLst/>
                        </a:prstGeom>
                        <a:solidFill>
                          <a:schemeClr val="lt1"/>
                        </a:solidFill>
                        <a:ln w="6350">
                          <a:solidFill>
                            <a:prstClr val="black"/>
                          </a:solidFill>
                        </a:ln>
                      </wps:spPr>
                      <wps:txbx>
                        <w:txbxContent>
                          <w:p w14:paraId="685069D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with </w:t>
                            </w:r>
                            <w:proofErr w:type="spellStart"/>
                            <w:r w:rsidRPr="00D579DB">
                              <w:rPr>
                                <w:rFonts w:ascii="Lucida Console" w:hAnsi="Lucida Console"/>
                                <w:sz w:val="12"/>
                              </w:rPr>
                              <w:t>adoqryUsers</w:t>
                            </w:r>
                            <w:proofErr w:type="spellEnd"/>
                            <w:r w:rsidRPr="00D579DB">
                              <w:rPr>
                                <w:rFonts w:ascii="Lucida Console" w:hAnsi="Lucida Console"/>
                                <w:sz w:val="12"/>
                              </w:rPr>
                              <w:t xml:space="preserve"> do</w:t>
                            </w:r>
                          </w:p>
                          <w:p w14:paraId="6FF9142D" w14:textId="77777777" w:rsidR="006929D3" w:rsidRPr="00D579DB" w:rsidRDefault="006929D3" w:rsidP="00003E0B">
                            <w:pPr>
                              <w:rPr>
                                <w:rFonts w:ascii="Lucida Console" w:hAnsi="Lucida Console"/>
                                <w:sz w:val="12"/>
                              </w:rPr>
                            </w:pPr>
                            <w:r w:rsidRPr="00D579DB">
                              <w:rPr>
                                <w:rFonts w:ascii="Lucida Console" w:hAnsi="Lucida Console"/>
                                <w:sz w:val="12"/>
                              </w:rPr>
                              <w:t>begin</w:t>
                            </w:r>
                          </w:p>
                          <w:p w14:paraId="4187EF98"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gramStart"/>
                            <w:r w:rsidRPr="00D579DB">
                              <w:rPr>
                                <w:rFonts w:ascii="Lucida Console" w:hAnsi="Lucida Console"/>
                                <w:sz w:val="12"/>
                              </w:rPr>
                              <w:t>Active :=</w:t>
                            </w:r>
                            <w:proofErr w:type="gramEnd"/>
                            <w:r w:rsidRPr="00D579DB">
                              <w:rPr>
                                <w:rFonts w:ascii="Lucida Console" w:hAnsi="Lucida Console"/>
                                <w:sz w:val="12"/>
                              </w:rPr>
                              <w:t xml:space="preserve"> false;</w:t>
                            </w:r>
                          </w:p>
                          <w:p w14:paraId="16FF6DC4"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proofErr w:type="gramStart"/>
                            <w:r w:rsidRPr="00D579DB">
                              <w:rPr>
                                <w:rFonts w:ascii="Lucida Console" w:hAnsi="Lucida Console"/>
                                <w:sz w:val="12"/>
                              </w:rPr>
                              <w:t>ConnectionString</w:t>
                            </w:r>
                            <w:proofErr w:type="spellEnd"/>
                            <w:r w:rsidRPr="00D579DB">
                              <w:rPr>
                                <w:rFonts w:ascii="Lucida Console" w:hAnsi="Lucida Console"/>
                                <w:sz w:val="12"/>
                              </w:rPr>
                              <w:t xml:space="preserve"> :=</w:t>
                            </w:r>
                            <w:proofErr w:type="gramEnd"/>
                            <w:r w:rsidRPr="00D579DB">
                              <w:rPr>
                                <w:rFonts w:ascii="Lucida Console" w:hAnsi="Lucida Console"/>
                                <w:sz w:val="12"/>
                              </w:rPr>
                              <w:t xml:space="preserve"> </w:t>
                            </w:r>
                            <w:proofErr w:type="spellStart"/>
                            <w:r w:rsidRPr="00D579DB">
                              <w:rPr>
                                <w:rFonts w:ascii="Lucida Console" w:hAnsi="Lucida Console"/>
                                <w:sz w:val="12"/>
                              </w:rPr>
                              <w:t>globalconnectionstring</w:t>
                            </w:r>
                            <w:proofErr w:type="spellEnd"/>
                            <w:r w:rsidRPr="00D579DB">
                              <w:rPr>
                                <w:rFonts w:ascii="Lucida Console" w:hAnsi="Lucida Console"/>
                                <w:sz w:val="12"/>
                              </w:rPr>
                              <w:t>;</w:t>
                            </w:r>
                          </w:p>
                          <w:p w14:paraId="6022BFFC"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SQL.Clear</w:t>
                            </w:r>
                            <w:proofErr w:type="spellEnd"/>
                            <w:r w:rsidRPr="00D579DB">
                              <w:rPr>
                                <w:rFonts w:ascii="Lucida Console" w:hAnsi="Lucida Console"/>
                                <w:sz w:val="12"/>
                              </w:rPr>
                              <w:t>;</w:t>
                            </w:r>
                          </w:p>
                          <w:p w14:paraId="302C00D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 Run SQL to gather all fields linked to the username</w:t>
                            </w:r>
                          </w:p>
                          <w:p w14:paraId="2328E6DD"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SQL.Add</w:t>
                            </w:r>
                            <w:proofErr w:type="spellEnd"/>
                            <w:r w:rsidRPr="00D579DB">
                              <w:rPr>
                                <w:rFonts w:ascii="Lucida Console" w:hAnsi="Lucida Console"/>
                                <w:sz w:val="12"/>
                              </w:rPr>
                              <w:t xml:space="preserve">('Select * from </w:t>
                            </w:r>
                            <w:proofErr w:type="spellStart"/>
                            <w:r w:rsidRPr="00D579DB">
                              <w:rPr>
                                <w:rFonts w:ascii="Lucida Console" w:hAnsi="Lucida Console"/>
                                <w:sz w:val="12"/>
                              </w:rPr>
                              <w:t>tblUsers</w:t>
                            </w:r>
                            <w:proofErr w:type="spellEnd"/>
                            <w:r w:rsidRPr="00D579DB">
                              <w:rPr>
                                <w:rFonts w:ascii="Lucida Console" w:hAnsi="Lucida Console"/>
                                <w:sz w:val="12"/>
                              </w:rPr>
                              <w:t xml:space="preserve"> where Username = "' +</w:t>
                            </w:r>
                          </w:p>
                          <w:p w14:paraId="732D6CF2"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globalusername</w:t>
                            </w:r>
                            <w:proofErr w:type="spellEnd"/>
                            <w:r w:rsidRPr="00D579DB">
                              <w:rPr>
                                <w:rFonts w:ascii="Lucida Console" w:hAnsi="Lucida Console"/>
                                <w:sz w:val="12"/>
                              </w:rPr>
                              <w:t xml:space="preserve"> + '";');</w:t>
                            </w:r>
                          </w:p>
                          <w:p w14:paraId="30B976C0"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gramStart"/>
                            <w:r w:rsidRPr="00D579DB">
                              <w:rPr>
                                <w:rFonts w:ascii="Lucida Console" w:hAnsi="Lucida Console"/>
                                <w:sz w:val="12"/>
                              </w:rPr>
                              <w:t>Active :=</w:t>
                            </w:r>
                            <w:proofErr w:type="gramEnd"/>
                            <w:r w:rsidRPr="00D579DB">
                              <w:rPr>
                                <w:rFonts w:ascii="Lucida Console" w:hAnsi="Lucida Console"/>
                                <w:sz w:val="12"/>
                              </w:rPr>
                              <w:t xml:space="preserve"> true;</w:t>
                            </w:r>
                          </w:p>
                          <w:p w14:paraId="560D80E3"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 Set focus to the record</w:t>
                            </w:r>
                          </w:p>
                          <w:p w14:paraId="5F1655D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First;</w:t>
                            </w:r>
                          </w:p>
                          <w:p w14:paraId="35E04EE9"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 Load the user's profile info and display within corresponding labels</w:t>
                            </w:r>
                          </w:p>
                          <w:p w14:paraId="7940230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proofErr w:type="gramStart"/>
                            <w:r w:rsidRPr="00D579DB">
                              <w:rPr>
                                <w:rFonts w:ascii="Lucida Console" w:hAnsi="Lucida Console"/>
                                <w:sz w:val="12"/>
                              </w:rPr>
                              <w:t>lblScore.Caption</w:t>
                            </w:r>
                            <w:proofErr w:type="spellEnd"/>
                            <w:r w:rsidRPr="00D579DB">
                              <w:rPr>
                                <w:rFonts w:ascii="Lucida Console" w:hAnsi="Lucida Console"/>
                                <w:sz w:val="12"/>
                              </w:rPr>
                              <w:t xml:space="preserve"> :</w:t>
                            </w:r>
                            <w:proofErr w:type="gramEnd"/>
                            <w:r w:rsidRPr="00D579DB">
                              <w:rPr>
                                <w:rFonts w:ascii="Lucida Console" w:hAnsi="Lucida Console"/>
                                <w:sz w:val="12"/>
                              </w:rPr>
                              <w:t xml:space="preserve">= 'Score: ' + </w:t>
                            </w:r>
                            <w:proofErr w:type="spellStart"/>
                            <w:r w:rsidRPr="00D579DB">
                              <w:rPr>
                                <w:rFonts w:ascii="Lucida Console" w:hAnsi="Lucida Console"/>
                                <w:sz w:val="12"/>
                              </w:rPr>
                              <w:t>floattostr</w:t>
                            </w:r>
                            <w:proofErr w:type="spellEnd"/>
                            <w:r w:rsidRPr="00D579DB">
                              <w:rPr>
                                <w:rFonts w:ascii="Lucida Console" w:hAnsi="Lucida Console"/>
                                <w:sz w:val="12"/>
                              </w:rPr>
                              <w:t>(</w:t>
                            </w:r>
                            <w:proofErr w:type="spellStart"/>
                            <w:r w:rsidRPr="00D579DB">
                              <w:rPr>
                                <w:rFonts w:ascii="Lucida Console" w:hAnsi="Lucida Console"/>
                                <w:sz w:val="12"/>
                              </w:rPr>
                              <w:t>adoqryUsers</w:t>
                            </w:r>
                            <w:proofErr w:type="spellEnd"/>
                            <w:r w:rsidRPr="00D579DB">
                              <w:rPr>
                                <w:rFonts w:ascii="Lucida Console" w:hAnsi="Lucida Console"/>
                                <w:sz w:val="12"/>
                              </w:rPr>
                              <w:t>['Score']);</w:t>
                            </w:r>
                          </w:p>
                          <w:p w14:paraId="2C8C89FA"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proofErr w:type="gramStart"/>
                            <w:r w:rsidRPr="00D579DB">
                              <w:rPr>
                                <w:rFonts w:ascii="Lucida Console" w:hAnsi="Lucida Console"/>
                                <w:sz w:val="12"/>
                              </w:rPr>
                              <w:t>lblDailyStreak.Caption</w:t>
                            </w:r>
                            <w:proofErr w:type="spellEnd"/>
                            <w:r w:rsidRPr="00D579DB">
                              <w:rPr>
                                <w:rFonts w:ascii="Lucida Console" w:hAnsi="Lucida Console"/>
                                <w:sz w:val="12"/>
                              </w:rPr>
                              <w:t xml:space="preserve"> :</w:t>
                            </w:r>
                            <w:proofErr w:type="gramEnd"/>
                            <w:r w:rsidRPr="00D579DB">
                              <w:rPr>
                                <w:rFonts w:ascii="Lucida Console" w:hAnsi="Lucida Console"/>
                                <w:sz w:val="12"/>
                              </w:rPr>
                              <w:t>= 'Daily Streak: ' +</w:t>
                            </w:r>
                          </w:p>
                          <w:p w14:paraId="26960BC5"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floattostr</w:t>
                            </w:r>
                            <w:proofErr w:type="spellEnd"/>
                            <w:r w:rsidRPr="00D579DB">
                              <w:rPr>
                                <w:rFonts w:ascii="Lucida Console" w:hAnsi="Lucida Console"/>
                                <w:sz w:val="12"/>
                              </w:rPr>
                              <w:t>(</w:t>
                            </w:r>
                            <w:proofErr w:type="spellStart"/>
                            <w:r w:rsidRPr="00D579DB">
                              <w:rPr>
                                <w:rFonts w:ascii="Lucida Console" w:hAnsi="Lucida Console"/>
                                <w:sz w:val="12"/>
                              </w:rPr>
                              <w:t>adoqryUsers</w:t>
                            </w:r>
                            <w:proofErr w:type="spellEnd"/>
                            <w:r w:rsidRPr="00D579DB">
                              <w:rPr>
                                <w:rFonts w:ascii="Lucida Console" w:hAnsi="Lucida Console"/>
                                <w:sz w:val="12"/>
                              </w:rPr>
                              <w:t>['</w:t>
                            </w:r>
                            <w:proofErr w:type="spellStart"/>
                            <w:r w:rsidRPr="00D579DB">
                              <w:rPr>
                                <w:rFonts w:ascii="Lucida Console" w:hAnsi="Lucida Console"/>
                                <w:sz w:val="12"/>
                              </w:rPr>
                              <w:t>DailyStreak</w:t>
                            </w:r>
                            <w:proofErr w:type="spellEnd"/>
                            <w:r w:rsidRPr="00D579DB">
                              <w:rPr>
                                <w:rFonts w:ascii="Lucida Console" w:hAnsi="Lucida Console"/>
                                <w:sz w:val="12"/>
                              </w:rPr>
                              <w:t>']);</w:t>
                            </w:r>
                          </w:p>
                          <w:p w14:paraId="654E5723"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proofErr w:type="gramStart"/>
                            <w:r w:rsidRPr="00D579DB">
                              <w:rPr>
                                <w:rFonts w:ascii="Lucida Console" w:hAnsi="Lucida Console"/>
                                <w:sz w:val="12"/>
                              </w:rPr>
                              <w:t>lblLastLogin.Caption</w:t>
                            </w:r>
                            <w:proofErr w:type="spellEnd"/>
                            <w:r w:rsidRPr="00D579DB">
                              <w:rPr>
                                <w:rFonts w:ascii="Lucida Console" w:hAnsi="Lucida Console"/>
                                <w:sz w:val="12"/>
                              </w:rPr>
                              <w:t xml:space="preserve"> :</w:t>
                            </w:r>
                            <w:proofErr w:type="gramEnd"/>
                            <w:r w:rsidRPr="00D579DB">
                              <w:rPr>
                                <w:rFonts w:ascii="Lucida Console" w:hAnsi="Lucida Console"/>
                                <w:sz w:val="12"/>
                              </w:rPr>
                              <w:t>= 'Last Login: ' +</w:t>
                            </w:r>
                          </w:p>
                          <w:p w14:paraId="0971BA00"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datetostr</w:t>
                            </w:r>
                            <w:proofErr w:type="spellEnd"/>
                            <w:r w:rsidRPr="00D579DB">
                              <w:rPr>
                                <w:rFonts w:ascii="Lucida Console" w:hAnsi="Lucida Console"/>
                                <w:sz w:val="12"/>
                              </w:rPr>
                              <w:t>(</w:t>
                            </w:r>
                            <w:proofErr w:type="spellStart"/>
                            <w:r w:rsidRPr="00D579DB">
                              <w:rPr>
                                <w:rFonts w:ascii="Lucida Console" w:hAnsi="Lucida Console"/>
                                <w:sz w:val="12"/>
                              </w:rPr>
                              <w:t>adoqryUsers</w:t>
                            </w:r>
                            <w:proofErr w:type="spellEnd"/>
                            <w:r w:rsidRPr="00D579DB">
                              <w:rPr>
                                <w:rFonts w:ascii="Lucida Console" w:hAnsi="Lucida Console"/>
                                <w:sz w:val="12"/>
                              </w:rPr>
                              <w:t>['</w:t>
                            </w:r>
                            <w:proofErr w:type="spellStart"/>
                            <w:r w:rsidRPr="00D579DB">
                              <w:rPr>
                                <w:rFonts w:ascii="Lucida Console" w:hAnsi="Lucida Console"/>
                                <w:sz w:val="12"/>
                              </w:rPr>
                              <w:t>LastLogin</w:t>
                            </w:r>
                            <w:proofErr w:type="spellEnd"/>
                            <w:r w:rsidRPr="00D579DB">
                              <w:rPr>
                                <w:rFonts w:ascii="Lucida Console" w:hAnsi="Lucida Console"/>
                                <w:sz w:val="12"/>
                              </w:rPr>
                              <w:t>']);</w:t>
                            </w:r>
                          </w:p>
                          <w:p w14:paraId="6AF95522"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 Store user's level progress to local array</w:t>
                            </w:r>
                          </w:p>
                          <w:p w14:paraId="7A43EFF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gramStart"/>
                            <w:r w:rsidRPr="00D579DB">
                              <w:rPr>
                                <w:rFonts w:ascii="Lucida Console" w:hAnsi="Lucida Console"/>
                                <w:sz w:val="12"/>
                              </w:rPr>
                              <w:t>for</w:t>
                            </w:r>
                            <w:proofErr w:type="gramEnd"/>
                            <w:r w:rsidRPr="00D579DB">
                              <w:rPr>
                                <w:rFonts w:ascii="Lucida Console" w:hAnsi="Lucida Console"/>
                                <w:sz w:val="12"/>
                              </w:rPr>
                              <w:t xml:space="preserve"> </w:t>
                            </w:r>
                            <w:proofErr w:type="spellStart"/>
                            <w:r w:rsidRPr="00D579DB">
                              <w:rPr>
                                <w:rFonts w:ascii="Lucida Console" w:hAnsi="Lucida Console"/>
                                <w:sz w:val="12"/>
                              </w:rPr>
                              <w:t>i</w:t>
                            </w:r>
                            <w:proofErr w:type="spellEnd"/>
                            <w:r w:rsidRPr="00D579DB">
                              <w:rPr>
                                <w:rFonts w:ascii="Lucida Console" w:hAnsi="Lucida Console"/>
                                <w:sz w:val="12"/>
                              </w:rPr>
                              <w:t xml:space="preserve"> := 1 to 12 do</w:t>
                            </w:r>
                          </w:p>
                          <w:p w14:paraId="1B599EE4"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UserProgress</w:t>
                            </w:r>
                            <w:proofErr w:type="spellEnd"/>
                            <w:r w:rsidRPr="00D579DB">
                              <w:rPr>
                                <w:rFonts w:ascii="Lucida Console" w:hAnsi="Lucida Console"/>
                                <w:sz w:val="12"/>
                              </w:rPr>
                              <w:t>[</w:t>
                            </w:r>
                            <w:proofErr w:type="spellStart"/>
                            <w:r w:rsidRPr="00D579DB">
                              <w:rPr>
                                <w:rFonts w:ascii="Lucida Console" w:hAnsi="Lucida Console"/>
                                <w:sz w:val="12"/>
                              </w:rPr>
                              <w:t>i</w:t>
                            </w:r>
                            <w:proofErr w:type="spellEnd"/>
                            <w:proofErr w:type="gramStart"/>
                            <w:r w:rsidRPr="00D579DB">
                              <w:rPr>
                                <w:rFonts w:ascii="Lucida Console" w:hAnsi="Lucida Console"/>
                                <w:sz w:val="12"/>
                              </w:rPr>
                              <w:t>] :</w:t>
                            </w:r>
                            <w:proofErr w:type="gramEnd"/>
                            <w:r w:rsidRPr="00D579DB">
                              <w:rPr>
                                <w:rFonts w:ascii="Lucida Console" w:hAnsi="Lucida Console"/>
                                <w:sz w:val="12"/>
                              </w:rPr>
                              <w:t xml:space="preserve">= </w:t>
                            </w:r>
                            <w:proofErr w:type="spellStart"/>
                            <w:r w:rsidRPr="00D579DB">
                              <w:rPr>
                                <w:rFonts w:ascii="Lucida Console" w:hAnsi="Lucida Console"/>
                                <w:sz w:val="12"/>
                              </w:rPr>
                              <w:t>FieldByName</w:t>
                            </w:r>
                            <w:proofErr w:type="spellEnd"/>
                            <w:r w:rsidRPr="00D579DB">
                              <w:rPr>
                                <w:rFonts w:ascii="Lucida Console" w:hAnsi="Lucida Console"/>
                                <w:sz w:val="12"/>
                              </w:rPr>
                              <w:t xml:space="preserve">('Level' + </w:t>
                            </w:r>
                            <w:proofErr w:type="spellStart"/>
                            <w:r w:rsidRPr="00D579DB">
                              <w:rPr>
                                <w:rFonts w:ascii="Lucida Console" w:hAnsi="Lucida Console"/>
                                <w:sz w:val="12"/>
                              </w:rPr>
                              <w:t>inttostr</w:t>
                            </w:r>
                            <w:proofErr w:type="spellEnd"/>
                            <w:r w:rsidRPr="00D579DB">
                              <w:rPr>
                                <w:rFonts w:ascii="Lucida Console" w:hAnsi="Lucida Console"/>
                                <w:sz w:val="12"/>
                              </w:rPr>
                              <w:t>(</w:t>
                            </w:r>
                            <w:proofErr w:type="spellStart"/>
                            <w:r w:rsidRPr="00D579DB">
                              <w:rPr>
                                <w:rFonts w:ascii="Lucida Console" w:hAnsi="Lucida Console"/>
                                <w:sz w:val="12"/>
                              </w:rPr>
                              <w:t>i</w:t>
                            </w:r>
                            <w:proofErr w:type="spellEnd"/>
                            <w:r w:rsidRPr="00D579DB">
                              <w:rPr>
                                <w:rFonts w:ascii="Lucida Console" w:hAnsi="Lucida Console"/>
                                <w:sz w:val="12"/>
                              </w:rPr>
                              <w:t>)).</w:t>
                            </w:r>
                            <w:proofErr w:type="spellStart"/>
                            <w:r w:rsidRPr="00D579DB">
                              <w:rPr>
                                <w:rFonts w:ascii="Lucida Console" w:hAnsi="Lucida Console"/>
                                <w:sz w:val="12"/>
                              </w:rPr>
                              <w:t>AsInteger</w:t>
                            </w:r>
                            <w:proofErr w:type="spellEnd"/>
                            <w:r w:rsidRPr="00D579DB">
                              <w:rPr>
                                <w:rFonts w:ascii="Lucida Console" w:hAnsi="Lucida Console"/>
                                <w:sz w:val="12"/>
                              </w:rPr>
                              <w:t>;</w:t>
                            </w:r>
                          </w:p>
                          <w:p w14:paraId="5831414E" w14:textId="77777777" w:rsidR="006929D3" w:rsidRPr="00D579DB" w:rsidRDefault="006929D3" w:rsidP="00003E0B">
                            <w:pPr>
                              <w:rPr>
                                <w:rFonts w:ascii="Lucida Console" w:hAnsi="Lucida Console"/>
                                <w:sz w:val="12"/>
                              </w:rPr>
                            </w:pPr>
                            <w:r w:rsidRPr="00D579DB">
                              <w:rPr>
                                <w:rFonts w:ascii="Lucida Console" w:hAnsi="Lucida Console"/>
                                <w:sz w:val="12"/>
                              </w:rPr>
                              <w:t>end;</w:t>
                            </w:r>
                          </w:p>
                          <w:p w14:paraId="74A33B2E" w14:textId="77777777" w:rsidR="006929D3" w:rsidRPr="001737C6" w:rsidRDefault="006929D3" w:rsidP="00003E0B">
                            <w:pPr>
                              <w:rPr>
                                <w:rFonts w:ascii="Lucida Console" w:hAnsi="Lucida Console"/>
                                <w:sz w:val="12"/>
                              </w:rPr>
                            </w:pPr>
                            <w:proofErr w:type="spellStart"/>
                            <w:proofErr w:type="gramStart"/>
                            <w:r w:rsidRPr="00D579DB">
                              <w:rPr>
                                <w:rFonts w:ascii="Lucida Console" w:hAnsi="Lucida Console"/>
                                <w:sz w:val="12"/>
                              </w:rPr>
                              <w:t>lblUsername.Caption</w:t>
                            </w:r>
                            <w:proofErr w:type="spellEnd"/>
                            <w:r w:rsidRPr="00D579DB">
                              <w:rPr>
                                <w:rFonts w:ascii="Lucida Console" w:hAnsi="Lucida Console"/>
                                <w:sz w:val="12"/>
                              </w:rPr>
                              <w:t xml:space="preserve"> :</w:t>
                            </w:r>
                            <w:proofErr w:type="gramEnd"/>
                            <w:r w:rsidRPr="00D579DB">
                              <w:rPr>
                                <w:rFonts w:ascii="Lucida Console" w:hAnsi="Lucida Console"/>
                                <w:sz w:val="12"/>
                              </w:rPr>
                              <w:t xml:space="preserve">= </w:t>
                            </w:r>
                            <w:proofErr w:type="spellStart"/>
                            <w:r w:rsidRPr="00D579DB">
                              <w:rPr>
                                <w:rFonts w:ascii="Lucida Console" w:hAnsi="Lucida Console"/>
                                <w:sz w:val="12"/>
                              </w:rPr>
                              <w:t>globalusername</w:t>
                            </w:r>
                            <w:proofErr w:type="spellEnd"/>
                            <w:r w:rsidRPr="00D579DB">
                              <w:rPr>
                                <w:rFonts w:ascii="Lucida Console" w:hAnsi="Lucida Console"/>
                                <w:sz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9AD7C" id="Text Box 51" o:spid="_x0000_s1060" type="#_x0000_t202" style="position:absolute;margin-left:0;margin-top:27.95pt;width:6in;height:2in;z-index:-251587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" fillcolor="white [3201]" strokeweight=".5pt">
                <v:textbox>
                  <w:txbxContent>
                    <w:p w14:paraId="685069D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with </w:t>
                      </w:r>
                      <w:proofErr w:type="spellStart"/>
                      <w:r w:rsidRPr="00D579DB">
                        <w:rPr>
                          <w:rFonts w:ascii="Lucida Console" w:hAnsi="Lucida Console"/>
                          <w:sz w:val="12"/>
                        </w:rPr>
                        <w:t>adoqryUsers</w:t>
                      </w:r>
                      <w:proofErr w:type="spellEnd"/>
                      <w:r w:rsidRPr="00D579DB">
                        <w:rPr>
                          <w:rFonts w:ascii="Lucida Console" w:hAnsi="Lucida Console"/>
                          <w:sz w:val="12"/>
                        </w:rPr>
                        <w:t xml:space="preserve"> do</w:t>
                      </w:r>
                    </w:p>
                    <w:p w14:paraId="6FF9142D" w14:textId="77777777" w:rsidR="006929D3" w:rsidRPr="00D579DB" w:rsidRDefault="006929D3" w:rsidP="00003E0B">
                      <w:pPr>
                        <w:rPr>
                          <w:rFonts w:ascii="Lucida Console" w:hAnsi="Lucida Console"/>
                          <w:sz w:val="12"/>
                        </w:rPr>
                      </w:pPr>
                      <w:r w:rsidRPr="00D579DB">
                        <w:rPr>
                          <w:rFonts w:ascii="Lucida Console" w:hAnsi="Lucida Console"/>
                          <w:sz w:val="12"/>
                        </w:rPr>
                        <w:t>begin</w:t>
                      </w:r>
                    </w:p>
                    <w:p w14:paraId="4187EF98"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gramStart"/>
                      <w:r w:rsidRPr="00D579DB">
                        <w:rPr>
                          <w:rFonts w:ascii="Lucida Console" w:hAnsi="Lucida Console"/>
                          <w:sz w:val="12"/>
                        </w:rPr>
                        <w:t>Active :=</w:t>
                      </w:r>
                      <w:proofErr w:type="gramEnd"/>
                      <w:r w:rsidRPr="00D579DB">
                        <w:rPr>
                          <w:rFonts w:ascii="Lucida Console" w:hAnsi="Lucida Console"/>
                          <w:sz w:val="12"/>
                        </w:rPr>
                        <w:t xml:space="preserve"> false;</w:t>
                      </w:r>
                    </w:p>
                    <w:p w14:paraId="16FF6DC4"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proofErr w:type="gramStart"/>
                      <w:r w:rsidRPr="00D579DB">
                        <w:rPr>
                          <w:rFonts w:ascii="Lucida Console" w:hAnsi="Lucida Console"/>
                          <w:sz w:val="12"/>
                        </w:rPr>
                        <w:t>ConnectionString</w:t>
                      </w:r>
                      <w:proofErr w:type="spellEnd"/>
                      <w:r w:rsidRPr="00D579DB">
                        <w:rPr>
                          <w:rFonts w:ascii="Lucida Console" w:hAnsi="Lucida Console"/>
                          <w:sz w:val="12"/>
                        </w:rPr>
                        <w:t xml:space="preserve"> :=</w:t>
                      </w:r>
                      <w:proofErr w:type="gramEnd"/>
                      <w:r w:rsidRPr="00D579DB">
                        <w:rPr>
                          <w:rFonts w:ascii="Lucida Console" w:hAnsi="Lucida Console"/>
                          <w:sz w:val="12"/>
                        </w:rPr>
                        <w:t xml:space="preserve"> </w:t>
                      </w:r>
                      <w:proofErr w:type="spellStart"/>
                      <w:r w:rsidRPr="00D579DB">
                        <w:rPr>
                          <w:rFonts w:ascii="Lucida Console" w:hAnsi="Lucida Console"/>
                          <w:sz w:val="12"/>
                        </w:rPr>
                        <w:t>globalconnectionstring</w:t>
                      </w:r>
                      <w:proofErr w:type="spellEnd"/>
                      <w:r w:rsidRPr="00D579DB">
                        <w:rPr>
                          <w:rFonts w:ascii="Lucida Console" w:hAnsi="Lucida Console"/>
                          <w:sz w:val="12"/>
                        </w:rPr>
                        <w:t>;</w:t>
                      </w:r>
                    </w:p>
                    <w:p w14:paraId="6022BFFC"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SQL.Clear</w:t>
                      </w:r>
                      <w:proofErr w:type="spellEnd"/>
                      <w:r w:rsidRPr="00D579DB">
                        <w:rPr>
                          <w:rFonts w:ascii="Lucida Console" w:hAnsi="Lucida Console"/>
                          <w:sz w:val="12"/>
                        </w:rPr>
                        <w:t>;</w:t>
                      </w:r>
                    </w:p>
                    <w:p w14:paraId="302C00D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 Run SQL to gather all fields linked to the username</w:t>
                      </w:r>
                    </w:p>
                    <w:p w14:paraId="2328E6DD"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SQL.Add</w:t>
                      </w:r>
                      <w:proofErr w:type="spellEnd"/>
                      <w:r w:rsidRPr="00D579DB">
                        <w:rPr>
                          <w:rFonts w:ascii="Lucida Console" w:hAnsi="Lucida Console"/>
                          <w:sz w:val="12"/>
                        </w:rPr>
                        <w:t xml:space="preserve">('Select * from </w:t>
                      </w:r>
                      <w:proofErr w:type="spellStart"/>
                      <w:r w:rsidRPr="00D579DB">
                        <w:rPr>
                          <w:rFonts w:ascii="Lucida Console" w:hAnsi="Lucida Console"/>
                          <w:sz w:val="12"/>
                        </w:rPr>
                        <w:t>tblUsers</w:t>
                      </w:r>
                      <w:proofErr w:type="spellEnd"/>
                      <w:r w:rsidRPr="00D579DB">
                        <w:rPr>
                          <w:rFonts w:ascii="Lucida Console" w:hAnsi="Lucida Console"/>
                          <w:sz w:val="12"/>
                        </w:rPr>
                        <w:t xml:space="preserve"> where Username = "' +</w:t>
                      </w:r>
                    </w:p>
                    <w:p w14:paraId="732D6CF2"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globalusername</w:t>
                      </w:r>
                      <w:proofErr w:type="spellEnd"/>
                      <w:r w:rsidRPr="00D579DB">
                        <w:rPr>
                          <w:rFonts w:ascii="Lucida Console" w:hAnsi="Lucida Console"/>
                          <w:sz w:val="12"/>
                        </w:rPr>
                        <w:t xml:space="preserve"> + '";');</w:t>
                      </w:r>
                    </w:p>
                    <w:p w14:paraId="30B976C0"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gramStart"/>
                      <w:r w:rsidRPr="00D579DB">
                        <w:rPr>
                          <w:rFonts w:ascii="Lucida Console" w:hAnsi="Lucida Console"/>
                          <w:sz w:val="12"/>
                        </w:rPr>
                        <w:t>Active :=</w:t>
                      </w:r>
                      <w:proofErr w:type="gramEnd"/>
                      <w:r w:rsidRPr="00D579DB">
                        <w:rPr>
                          <w:rFonts w:ascii="Lucida Console" w:hAnsi="Lucida Console"/>
                          <w:sz w:val="12"/>
                        </w:rPr>
                        <w:t xml:space="preserve"> true;</w:t>
                      </w:r>
                    </w:p>
                    <w:p w14:paraId="560D80E3"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 Set focus to the record</w:t>
                      </w:r>
                    </w:p>
                    <w:p w14:paraId="5F1655D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First;</w:t>
                      </w:r>
                    </w:p>
                    <w:p w14:paraId="35E04EE9"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 Load the user's profile info and display within corresponding labels</w:t>
                      </w:r>
                    </w:p>
                    <w:p w14:paraId="7940230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proofErr w:type="gramStart"/>
                      <w:r w:rsidRPr="00D579DB">
                        <w:rPr>
                          <w:rFonts w:ascii="Lucida Console" w:hAnsi="Lucida Console"/>
                          <w:sz w:val="12"/>
                        </w:rPr>
                        <w:t>lblScore.Caption</w:t>
                      </w:r>
                      <w:proofErr w:type="spellEnd"/>
                      <w:r w:rsidRPr="00D579DB">
                        <w:rPr>
                          <w:rFonts w:ascii="Lucida Console" w:hAnsi="Lucida Console"/>
                          <w:sz w:val="12"/>
                        </w:rPr>
                        <w:t xml:space="preserve"> :</w:t>
                      </w:r>
                      <w:proofErr w:type="gramEnd"/>
                      <w:r w:rsidRPr="00D579DB">
                        <w:rPr>
                          <w:rFonts w:ascii="Lucida Console" w:hAnsi="Lucida Console"/>
                          <w:sz w:val="12"/>
                        </w:rPr>
                        <w:t xml:space="preserve">= 'Score: ' + </w:t>
                      </w:r>
                      <w:proofErr w:type="spellStart"/>
                      <w:r w:rsidRPr="00D579DB">
                        <w:rPr>
                          <w:rFonts w:ascii="Lucida Console" w:hAnsi="Lucida Console"/>
                          <w:sz w:val="12"/>
                        </w:rPr>
                        <w:t>floattostr</w:t>
                      </w:r>
                      <w:proofErr w:type="spellEnd"/>
                      <w:r w:rsidRPr="00D579DB">
                        <w:rPr>
                          <w:rFonts w:ascii="Lucida Console" w:hAnsi="Lucida Console"/>
                          <w:sz w:val="12"/>
                        </w:rPr>
                        <w:t>(</w:t>
                      </w:r>
                      <w:proofErr w:type="spellStart"/>
                      <w:r w:rsidRPr="00D579DB">
                        <w:rPr>
                          <w:rFonts w:ascii="Lucida Console" w:hAnsi="Lucida Console"/>
                          <w:sz w:val="12"/>
                        </w:rPr>
                        <w:t>adoqryUsers</w:t>
                      </w:r>
                      <w:proofErr w:type="spellEnd"/>
                      <w:r w:rsidRPr="00D579DB">
                        <w:rPr>
                          <w:rFonts w:ascii="Lucida Console" w:hAnsi="Lucida Console"/>
                          <w:sz w:val="12"/>
                        </w:rPr>
                        <w:t>['Score']);</w:t>
                      </w:r>
                    </w:p>
                    <w:p w14:paraId="2C8C89FA"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proofErr w:type="gramStart"/>
                      <w:r w:rsidRPr="00D579DB">
                        <w:rPr>
                          <w:rFonts w:ascii="Lucida Console" w:hAnsi="Lucida Console"/>
                          <w:sz w:val="12"/>
                        </w:rPr>
                        <w:t>lblDailyStreak.Caption</w:t>
                      </w:r>
                      <w:proofErr w:type="spellEnd"/>
                      <w:r w:rsidRPr="00D579DB">
                        <w:rPr>
                          <w:rFonts w:ascii="Lucida Console" w:hAnsi="Lucida Console"/>
                          <w:sz w:val="12"/>
                        </w:rPr>
                        <w:t xml:space="preserve"> :</w:t>
                      </w:r>
                      <w:proofErr w:type="gramEnd"/>
                      <w:r w:rsidRPr="00D579DB">
                        <w:rPr>
                          <w:rFonts w:ascii="Lucida Console" w:hAnsi="Lucida Console"/>
                          <w:sz w:val="12"/>
                        </w:rPr>
                        <w:t>= 'Daily Streak: ' +</w:t>
                      </w:r>
                    </w:p>
                    <w:p w14:paraId="26960BC5"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floattostr</w:t>
                      </w:r>
                      <w:proofErr w:type="spellEnd"/>
                      <w:r w:rsidRPr="00D579DB">
                        <w:rPr>
                          <w:rFonts w:ascii="Lucida Console" w:hAnsi="Lucida Console"/>
                          <w:sz w:val="12"/>
                        </w:rPr>
                        <w:t>(</w:t>
                      </w:r>
                      <w:proofErr w:type="spellStart"/>
                      <w:r w:rsidRPr="00D579DB">
                        <w:rPr>
                          <w:rFonts w:ascii="Lucida Console" w:hAnsi="Lucida Console"/>
                          <w:sz w:val="12"/>
                        </w:rPr>
                        <w:t>adoqryUsers</w:t>
                      </w:r>
                      <w:proofErr w:type="spellEnd"/>
                      <w:r w:rsidRPr="00D579DB">
                        <w:rPr>
                          <w:rFonts w:ascii="Lucida Console" w:hAnsi="Lucida Console"/>
                          <w:sz w:val="12"/>
                        </w:rPr>
                        <w:t>['</w:t>
                      </w:r>
                      <w:proofErr w:type="spellStart"/>
                      <w:r w:rsidRPr="00D579DB">
                        <w:rPr>
                          <w:rFonts w:ascii="Lucida Console" w:hAnsi="Lucida Console"/>
                          <w:sz w:val="12"/>
                        </w:rPr>
                        <w:t>DailyStreak</w:t>
                      </w:r>
                      <w:proofErr w:type="spellEnd"/>
                      <w:r w:rsidRPr="00D579DB">
                        <w:rPr>
                          <w:rFonts w:ascii="Lucida Console" w:hAnsi="Lucida Console"/>
                          <w:sz w:val="12"/>
                        </w:rPr>
                        <w:t>']);</w:t>
                      </w:r>
                    </w:p>
                    <w:p w14:paraId="654E5723"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proofErr w:type="gramStart"/>
                      <w:r w:rsidRPr="00D579DB">
                        <w:rPr>
                          <w:rFonts w:ascii="Lucida Console" w:hAnsi="Lucida Console"/>
                          <w:sz w:val="12"/>
                        </w:rPr>
                        <w:t>lblLastLogin.Caption</w:t>
                      </w:r>
                      <w:proofErr w:type="spellEnd"/>
                      <w:r w:rsidRPr="00D579DB">
                        <w:rPr>
                          <w:rFonts w:ascii="Lucida Console" w:hAnsi="Lucida Console"/>
                          <w:sz w:val="12"/>
                        </w:rPr>
                        <w:t xml:space="preserve"> :</w:t>
                      </w:r>
                      <w:proofErr w:type="gramEnd"/>
                      <w:r w:rsidRPr="00D579DB">
                        <w:rPr>
                          <w:rFonts w:ascii="Lucida Console" w:hAnsi="Lucida Console"/>
                          <w:sz w:val="12"/>
                        </w:rPr>
                        <w:t>= 'Last Login: ' +</w:t>
                      </w:r>
                    </w:p>
                    <w:p w14:paraId="0971BA00"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datetostr</w:t>
                      </w:r>
                      <w:proofErr w:type="spellEnd"/>
                      <w:r w:rsidRPr="00D579DB">
                        <w:rPr>
                          <w:rFonts w:ascii="Lucida Console" w:hAnsi="Lucida Console"/>
                          <w:sz w:val="12"/>
                        </w:rPr>
                        <w:t>(</w:t>
                      </w:r>
                      <w:proofErr w:type="spellStart"/>
                      <w:r w:rsidRPr="00D579DB">
                        <w:rPr>
                          <w:rFonts w:ascii="Lucida Console" w:hAnsi="Lucida Console"/>
                          <w:sz w:val="12"/>
                        </w:rPr>
                        <w:t>adoqryUsers</w:t>
                      </w:r>
                      <w:proofErr w:type="spellEnd"/>
                      <w:r w:rsidRPr="00D579DB">
                        <w:rPr>
                          <w:rFonts w:ascii="Lucida Console" w:hAnsi="Lucida Console"/>
                          <w:sz w:val="12"/>
                        </w:rPr>
                        <w:t>['</w:t>
                      </w:r>
                      <w:proofErr w:type="spellStart"/>
                      <w:r w:rsidRPr="00D579DB">
                        <w:rPr>
                          <w:rFonts w:ascii="Lucida Console" w:hAnsi="Lucida Console"/>
                          <w:sz w:val="12"/>
                        </w:rPr>
                        <w:t>LastLogin</w:t>
                      </w:r>
                      <w:proofErr w:type="spellEnd"/>
                      <w:r w:rsidRPr="00D579DB">
                        <w:rPr>
                          <w:rFonts w:ascii="Lucida Console" w:hAnsi="Lucida Console"/>
                          <w:sz w:val="12"/>
                        </w:rPr>
                        <w:t>']);</w:t>
                      </w:r>
                    </w:p>
                    <w:p w14:paraId="6AF95522"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 Store user's level progress to local array</w:t>
                      </w:r>
                    </w:p>
                    <w:p w14:paraId="7A43EFF6"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gramStart"/>
                      <w:r w:rsidRPr="00D579DB">
                        <w:rPr>
                          <w:rFonts w:ascii="Lucida Console" w:hAnsi="Lucida Console"/>
                          <w:sz w:val="12"/>
                        </w:rPr>
                        <w:t>for</w:t>
                      </w:r>
                      <w:proofErr w:type="gramEnd"/>
                      <w:r w:rsidRPr="00D579DB">
                        <w:rPr>
                          <w:rFonts w:ascii="Lucida Console" w:hAnsi="Lucida Console"/>
                          <w:sz w:val="12"/>
                        </w:rPr>
                        <w:t xml:space="preserve"> </w:t>
                      </w:r>
                      <w:proofErr w:type="spellStart"/>
                      <w:r w:rsidRPr="00D579DB">
                        <w:rPr>
                          <w:rFonts w:ascii="Lucida Console" w:hAnsi="Lucida Console"/>
                          <w:sz w:val="12"/>
                        </w:rPr>
                        <w:t>i</w:t>
                      </w:r>
                      <w:proofErr w:type="spellEnd"/>
                      <w:r w:rsidRPr="00D579DB">
                        <w:rPr>
                          <w:rFonts w:ascii="Lucida Console" w:hAnsi="Lucida Console"/>
                          <w:sz w:val="12"/>
                        </w:rPr>
                        <w:t xml:space="preserve"> := 1 to 12 do</w:t>
                      </w:r>
                    </w:p>
                    <w:p w14:paraId="1B599EE4" w14:textId="77777777" w:rsidR="006929D3" w:rsidRPr="00D579DB" w:rsidRDefault="006929D3" w:rsidP="00003E0B">
                      <w:pPr>
                        <w:rPr>
                          <w:rFonts w:ascii="Lucida Console" w:hAnsi="Lucida Console"/>
                          <w:sz w:val="12"/>
                        </w:rPr>
                      </w:pPr>
                      <w:r w:rsidRPr="00D579DB">
                        <w:rPr>
                          <w:rFonts w:ascii="Lucida Console" w:hAnsi="Lucida Console"/>
                          <w:sz w:val="12"/>
                        </w:rPr>
                        <w:t xml:space="preserve">    </w:t>
                      </w:r>
                      <w:proofErr w:type="spellStart"/>
                      <w:r w:rsidRPr="00D579DB">
                        <w:rPr>
                          <w:rFonts w:ascii="Lucida Console" w:hAnsi="Lucida Console"/>
                          <w:sz w:val="12"/>
                        </w:rPr>
                        <w:t>UserProgress</w:t>
                      </w:r>
                      <w:proofErr w:type="spellEnd"/>
                      <w:r w:rsidRPr="00D579DB">
                        <w:rPr>
                          <w:rFonts w:ascii="Lucida Console" w:hAnsi="Lucida Console"/>
                          <w:sz w:val="12"/>
                        </w:rPr>
                        <w:t>[</w:t>
                      </w:r>
                      <w:proofErr w:type="spellStart"/>
                      <w:r w:rsidRPr="00D579DB">
                        <w:rPr>
                          <w:rFonts w:ascii="Lucida Console" w:hAnsi="Lucida Console"/>
                          <w:sz w:val="12"/>
                        </w:rPr>
                        <w:t>i</w:t>
                      </w:r>
                      <w:proofErr w:type="spellEnd"/>
                      <w:proofErr w:type="gramStart"/>
                      <w:r w:rsidRPr="00D579DB">
                        <w:rPr>
                          <w:rFonts w:ascii="Lucida Console" w:hAnsi="Lucida Console"/>
                          <w:sz w:val="12"/>
                        </w:rPr>
                        <w:t>] :</w:t>
                      </w:r>
                      <w:proofErr w:type="gramEnd"/>
                      <w:r w:rsidRPr="00D579DB">
                        <w:rPr>
                          <w:rFonts w:ascii="Lucida Console" w:hAnsi="Lucida Console"/>
                          <w:sz w:val="12"/>
                        </w:rPr>
                        <w:t xml:space="preserve">= </w:t>
                      </w:r>
                      <w:proofErr w:type="spellStart"/>
                      <w:r w:rsidRPr="00D579DB">
                        <w:rPr>
                          <w:rFonts w:ascii="Lucida Console" w:hAnsi="Lucida Console"/>
                          <w:sz w:val="12"/>
                        </w:rPr>
                        <w:t>FieldByName</w:t>
                      </w:r>
                      <w:proofErr w:type="spellEnd"/>
                      <w:r w:rsidRPr="00D579DB">
                        <w:rPr>
                          <w:rFonts w:ascii="Lucida Console" w:hAnsi="Lucida Console"/>
                          <w:sz w:val="12"/>
                        </w:rPr>
                        <w:t xml:space="preserve">('Level' + </w:t>
                      </w:r>
                      <w:proofErr w:type="spellStart"/>
                      <w:r w:rsidRPr="00D579DB">
                        <w:rPr>
                          <w:rFonts w:ascii="Lucida Console" w:hAnsi="Lucida Console"/>
                          <w:sz w:val="12"/>
                        </w:rPr>
                        <w:t>inttostr</w:t>
                      </w:r>
                      <w:proofErr w:type="spellEnd"/>
                      <w:r w:rsidRPr="00D579DB">
                        <w:rPr>
                          <w:rFonts w:ascii="Lucida Console" w:hAnsi="Lucida Console"/>
                          <w:sz w:val="12"/>
                        </w:rPr>
                        <w:t>(</w:t>
                      </w:r>
                      <w:proofErr w:type="spellStart"/>
                      <w:r w:rsidRPr="00D579DB">
                        <w:rPr>
                          <w:rFonts w:ascii="Lucida Console" w:hAnsi="Lucida Console"/>
                          <w:sz w:val="12"/>
                        </w:rPr>
                        <w:t>i</w:t>
                      </w:r>
                      <w:proofErr w:type="spellEnd"/>
                      <w:r w:rsidRPr="00D579DB">
                        <w:rPr>
                          <w:rFonts w:ascii="Lucida Console" w:hAnsi="Lucida Console"/>
                          <w:sz w:val="12"/>
                        </w:rPr>
                        <w:t>)).</w:t>
                      </w:r>
                      <w:proofErr w:type="spellStart"/>
                      <w:r w:rsidRPr="00D579DB">
                        <w:rPr>
                          <w:rFonts w:ascii="Lucida Console" w:hAnsi="Lucida Console"/>
                          <w:sz w:val="12"/>
                        </w:rPr>
                        <w:t>AsInteger</w:t>
                      </w:r>
                      <w:proofErr w:type="spellEnd"/>
                      <w:r w:rsidRPr="00D579DB">
                        <w:rPr>
                          <w:rFonts w:ascii="Lucida Console" w:hAnsi="Lucida Console"/>
                          <w:sz w:val="12"/>
                        </w:rPr>
                        <w:t>;</w:t>
                      </w:r>
                    </w:p>
                    <w:p w14:paraId="5831414E" w14:textId="77777777" w:rsidR="006929D3" w:rsidRPr="00D579DB" w:rsidRDefault="006929D3" w:rsidP="00003E0B">
                      <w:pPr>
                        <w:rPr>
                          <w:rFonts w:ascii="Lucida Console" w:hAnsi="Lucida Console"/>
                          <w:sz w:val="12"/>
                        </w:rPr>
                      </w:pPr>
                      <w:r w:rsidRPr="00D579DB">
                        <w:rPr>
                          <w:rFonts w:ascii="Lucida Console" w:hAnsi="Lucida Console"/>
                          <w:sz w:val="12"/>
                        </w:rPr>
                        <w:t>end;</w:t>
                      </w:r>
                    </w:p>
                    <w:p w14:paraId="74A33B2E" w14:textId="77777777" w:rsidR="006929D3" w:rsidRPr="001737C6" w:rsidRDefault="006929D3" w:rsidP="00003E0B">
                      <w:pPr>
                        <w:rPr>
                          <w:rFonts w:ascii="Lucida Console" w:hAnsi="Lucida Console"/>
                          <w:sz w:val="12"/>
                        </w:rPr>
                      </w:pPr>
                      <w:proofErr w:type="spellStart"/>
                      <w:proofErr w:type="gramStart"/>
                      <w:r w:rsidRPr="00D579DB">
                        <w:rPr>
                          <w:rFonts w:ascii="Lucida Console" w:hAnsi="Lucida Console"/>
                          <w:sz w:val="12"/>
                        </w:rPr>
                        <w:t>lblUsername.Caption</w:t>
                      </w:r>
                      <w:proofErr w:type="spellEnd"/>
                      <w:r w:rsidRPr="00D579DB">
                        <w:rPr>
                          <w:rFonts w:ascii="Lucida Console" w:hAnsi="Lucida Console"/>
                          <w:sz w:val="12"/>
                        </w:rPr>
                        <w:t xml:space="preserve"> :</w:t>
                      </w:r>
                      <w:proofErr w:type="gramEnd"/>
                      <w:r w:rsidRPr="00D579DB">
                        <w:rPr>
                          <w:rFonts w:ascii="Lucida Console" w:hAnsi="Lucida Console"/>
                          <w:sz w:val="12"/>
                        </w:rPr>
                        <w:t xml:space="preserve">= </w:t>
                      </w:r>
                      <w:proofErr w:type="spellStart"/>
                      <w:r w:rsidRPr="00D579DB">
                        <w:rPr>
                          <w:rFonts w:ascii="Lucida Console" w:hAnsi="Lucida Console"/>
                          <w:sz w:val="12"/>
                        </w:rPr>
                        <w:t>globalusername</w:t>
                      </w:r>
                      <w:proofErr w:type="spellEnd"/>
                      <w:r w:rsidRPr="00D579DB">
                        <w:rPr>
                          <w:rFonts w:ascii="Lucida Console" w:hAnsi="Lucida Console"/>
                          <w:sz w:val="12"/>
                        </w:rPr>
                        <w:t>;</w:t>
                      </w:r>
                    </w:p>
                  </w:txbxContent>
                </v:textbox>
                <w10:wrap type="tight" anchorx="margin"/>
              </v:shape>
            </w:pict>
          </mc:Fallback>
        </mc:AlternateContent>
      </w:r>
      <w:r>
        <w:t>Code:</w:t>
      </w:r>
    </w:p>
    <w:p w14:paraId="08FB216D" w14:textId="453D49C0" w:rsidR="00003E0B" w:rsidRDefault="00003E0B" w:rsidP="00003E0B"/>
    <w:p w14:paraId="5B433167" w14:textId="1B09AD44" w:rsidR="00003E0B" w:rsidRDefault="00003E0B" w:rsidP="00003E0B">
      <w:pPr>
        <w:pStyle w:val="Heading1"/>
      </w:pPr>
      <w:r>
        <w:t>14/12/18</w:t>
      </w:r>
    </w:p>
    <w:p w14:paraId="769462F5" w14:textId="7652CCB6" w:rsidR="00BD4EF8" w:rsidRDefault="00BD4EF8" w:rsidP="00BD4EF8">
      <w:r>
        <w:t xml:space="preserve">For the user to track their progress, a progress bar was put at the bottom of each level. This shows how far the user is into each level at a glance. </w:t>
      </w:r>
      <w:r w:rsidR="008D09D8">
        <w:t>Since there are currently no validation rules on user progress into each level, this could cause errors in the program, especially if the admin manually enters abnormal data into the database.</w:t>
      </w:r>
    </w:p>
    <w:p w14:paraId="5D48D9CD" w14:textId="44358D7E" w:rsidR="00003E0B" w:rsidRDefault="00003E0B" w:rsidP="00003E0B"/>
    <w:tbl>
      <w:tblPr>
        <w:tblStyle w:val="TableGrid"/>
        <w:tblW w:w="0" w:type="auto"/>
        <w:tblLook w:val="04A0" w:firstRow="1" w:lastRow="0" w:firstColumn="1" w:lastColumn="0" w:noHBand="0" w:noVBand="1"/>
      </w:tblPr>
      <w:tblGrid>
        <w:gridCol w:w="701"/>
        <w:gridCol w:w="2050"/>
        <w:gridCol w:w="2244"/>
        <w:gridCol w:w="2090"/>
        <w:gridCol w:w="1211"/>
      </w:tblGrid>
      <w:tr w:rsidR="008D09D8" w:rsidRPr="00D10B59" w14:paraId="1F2FB137" w14:textId="77777777" w:rsidTr="006929D3">
        <w:tc>
          <w:tcPr>
            <w:tcW w:w="701" w:type="dxa"/>
          </w:tcPr>
          <w:p w14:paraId="73A392F3" w14:textId="77777777" w:rsidR="008D09D8" w:rsidRPr="00D10B59" w:rsidRDefault="008D09D8" w:rsidP="006929D3">
            <w:pPr>
              <w:jc w:val="center"/>
              <w:rPr>
                <w:b/>
              </w:rPr>
            </w:pPr>
            <w:r>
              <w:rPr>
                <w:b/>
              </w:rPr>
              <w:t>Test No.</w:t>
            </w:r>
          </w:p>
        </w:tc>
        <w:tc>
          <w:tcPr>
            <w:tcW w:w="2050" w:type="dxa"/>
          </w:tcPr>
          <w:p w14:paraId="65495FF3" w14:textId="77777777" w:rsidR="008D09D8" w:rsidRPr="00D10B59" w:rsidRDefault="008D09D8" w:rsidP="006929D3">
            <w:pPr>
              <w:jc w:val="center"/>
              <w:rPr>
                <w:b/>
              </w:rPr>
            </w:pPr>
            <w:r>
              <w:rPr>
                <w:b/>
              </w:rPr>
              <w:t>Function Tested</w:t>
            </w:r>
          </w:p>
        </w:tc>
        <w:tc>
          <w:tcPr>
            <w:tcW w:w="2244" w:type="dxa"/>
          </w:tcPr>
          <w:p w14:paraId="4AF2C7DE" w14:textId="77777777" w:rsidR="008D09D8" w:rsidRPr="00D10B59" w:rsidRDefault="008D09D8" w:rsidP="006929D3">
            <w:pPr>
              <w:jc w:val="center"/>
              <w:rPr>
                <w:b/>
              </w:rPr>
            </w:pPr>
            <w:r>
              <w:rPr>
                <w:b/>
              </w:rPr>
              <w:t>Test Data</w:t>
            </w:r>
          </w:p>
        </w:tc>
        <w:tc>
          <w:tcPr>
            <w:tcW w:w="2090" w:type="dxa"/>
          </w:tcPr>
          <w:p w14:paraId="5EEA5A47" w14:textId="77777777" w:rsidR="008D09D8" w:rsidRPr="00D10B59" w:rsidRDefault="008D09D8" w:rsidP="006929D3">
            <w:pPr>
              <w:jc w:val="center"/>
              <w:rPr>
                <w:b/>
              </w:rPr>
            </w:pPr>
            <w:r>
              <w:rPr>
                <w:b/>
              </w:rPr>
              <w:t>Expected Result</w:t>
            </w:r>
          </w:p>
        </w:tc>
        <w:tc>
          <w:tcPr>
            <w:tcW w:w="1211" w:type="dxa"/>
          </w:tcPr>
          <w:p w14:paraId="5F962C55" w14:textId="77777777" w:rsidR="008D09D8" w:rsidRPr="00D10B59" w:rsidRDefault="008D09D8" w:rsidP="006929D3">
            <w:pPr>
              <w:jc w:val="center"/>
              <w:rPr>
                <w:b/>
              </w:rPr>
            </w:pPr>
            <w:r>
              <w:rPr>
                <w:b/>
              </w:rPr>
              <w:t>Pass/Fail</w:t>
            </w:r>
          </w:p>
        </w:tc>
      </w:tr>
      <w:tr w:rsidR="008D09D8" w14:paraId="66435B14" w14:textId="77777777" w:rsidTr="006929D3">
        <w:tc>
          <w:tcPr>
            <w:tcW w:w="701" w:type="dxa"/>
          </w:tcPr>
          <w:p w14:paraId="03AE59E2" w14:textId="77777777" w:rsidR="008D09D8" w:rsidRDefault="008D09D8" w:rsidP="006929D3">
            <w:r>
              <w:t>1</w:t>
            </w:r>
          </w:p>
        </w:tc>
        <w:tc>
          <w:tcPr>
            <w:tcW w:w="2050" w:type="dxa"/>
          </w:tcPr>
          <w:p w14:paraId="52BAF0D7" w14:textId="4AC18646" w:rsidR="008D09D8" w:rsidRDefault="008D09D8" w:rsidP="006929D3">
            <w:r>
              <w:t>Progress bar with standard user progress (normal)</w:t>
            </w:r>
          </w:p>
        </w:tc>
        <w:tc>
          <w:tcPr>
            <w:tcW w:w="2244" w:type="dxa"/>
          </w:tcPr>
          <w:p w14:paraId="68B65BB8" w14:textId="03898659" w:rsidR="008D09D8" w:rsidRDefault="008D09D8" w:rsidP="006929D3">
            <w:r>
              <w:t>333,333,20,0(..)</w:t>
            </w:r>
          </w:p>
        </w:tc>
        <w:tc>
          <w:tcPr>
            <w:tcW w:w="2090" w:type="dxa"/>
          </w:tcPr>
          <w:p w14:paraId="36E98619" w14:textId="219774A4" w:rsidR="008D09D8" w:rsidRDefault="008D09D8" w:rsidP="006929D3">
            <w:r>
              <w:t>Progress bars correctly display progress</w:t>
            </w:r>
          </w:p>
        </w:tc>
        <w:tc>
          <w:tcPr>
            <w:tcW w:w="1211" w:type="dxa"/>
          </w:tcPr>
          <w:p w14:paraId="37CA4845" w14:textId="77777777" w:rsidR="008D09D8" w:rsidRDefault="008D09D8" w:rsidP="006929D3">
            <w:r>
              <w:t>Pass</w:t>
            </w:r>
          </w:p>
        </w:tc>
      </w:tr>
      <w:tr w:rsidR="008D09D8" w14:paraId="6284FB61" w14:textId="77777777" w:rsidTr="006929D3">
        <w:tc>
          <w:tcPr>
            <w:tcW w:w="701" w:type="dxa"/>
          </w:tcPr>
          <w:p w14:paraId="4109EA34" w14:textId="77777777" w:rsidR="008D09D8" w:rsidRDefault="008D09D8" w:rsidP="006929D3">
            <w:r>
              <w:t>2</w:t>
            </w:r>
          </w:p>
        </w:tc>
        <w:tc>
          <w:tcPr>
            <w:tcW w:w="2050" w:type="dxa"/>
          </w:tcPr>
          <w:p w14:paraId="346AA1DC" w14:textId="2BD2EF70" w:rsidR="008D09D8" w:rsidRDefault="008D09D8" w:rsidP="006929D3">
            <w:r>
              <w:t>Progress bar with user progress greater than lexicon size (boundary)</w:t>
            </w:r>
          </w:p>
        </w:tc>
        <w:tc>
          <w:tcPr>
            <w:tcW w:w="2244" w:type="dxa"/>
          </w:tcPr>
          <w:p w14:paraId="79D04E02" w14:textId="5BDE0C03" w:rsidR="008D09D8" w:rsidRDefault="008D09D8" w:rsidP="006929D3">
            <w:r>
              <w:t>334,350,20,0(..)</w:t>
            </w:r>
          </w:p>
        </w:tc>
        <w:tc>
          <w:tcPr>
            <w:tcW w:w="2090" w:type="dxa"/>
          </w:tcPr>
          <w:p w14:paraId="474DA1CE" w14:textId="6686CB01" w:rsidR="008D09D8" w:rsidRDefault="008D09D8" w:rsidP="006929D3">
            <w:r>
              <w:t>Progress bars full for first two levels, no error raised</w:t>
            </w:r>
          </w:p>
        </w:tc>
        <w:tc>
          <w:tcPr>
            <w:tcW w:w="1211" w:type="dxa"/>
          </w:tcPr>
          <w:p w14:paraId="08453814" w14:textId="77777777" w:rsidR="008D09D8" w:rsidRDefault="008D09D8" w:rsidP="006929D3">
            <w:r>
              <w:t>Pass</w:t>
            </w:r>
          </w:p>
        </w:tc>
      </w:tr>
      <w:tr w:rsidR="008D09D8" w14:paraId="50A39523" w14:textId="77777777" w:rsidTr="006929D3">
        <w:tc>
          <w:tcPr>
            <w:tcW w:w="701" w:type="dxa"/>
          </w:tcPr>
          <w:p w14:paraId="22ACA736" w14:textId="77777777" w:rsidR="008D09D8" w:rsidRDefault="008D09D8" w:rsidP="006929D3">
            <w:r>
              <w:t>3</w:t>
            </w:r>
          </w:p>
        </w:tc>
        <w:tc>
          <w:tcPr>
            <w:tcW w:w="2050" w:type="dxa"/>
          </w:tcPr>
          <w:p w14:paraId="54977677" w14:textId="794E0645" w:rsidR="008D09D8" w:rsidRDefault="008D09D8" w:rsidP="006929D3">
            <w:r>
              <w:t>Progress bar with user progress containing abnormal data</w:t>
            </w:r>
          </w:p>
        </w:tc>
        <w:tc>
          <w:tcPr>
            <w:tcW w:w="2244" w:type="dxa"/>
          </w:tcPr>
          <w:p w14:paraId="51A8A7BE" w14:textId="601C134B" w:rsidR="008D09D8" w:rsidRDefault="007A2836" w:rsidP="006929D3">
            <w:r>
              <w:t>20,-132,-3333,0(..)</w:t>
            </w:r>
          </w:p>
        </w:tc>
        <w:tc>
          <w:tcPr>
            <w:tcW w:w="2090" w:type="dxa"/>
          </w:tcPr>
          <w:p w14:paraId="4E380F2C" w14:textId="0ABF0D43" w:rsidR="008D09D8" w:rsidRDefault="007A2836" w:rsidP="006929D3">
            <w:r>
              <w:t>Progress bars empty for negative progress, no error raised</w:t>
            </w:r>
          </w:p>
        </w:tc>
        <w:tc>
          <w:tcPr>
            <w:tcW w:w="1211" w:type="dxa"/>
          </w:tcPr>
          <w:p w14:paraId="57AADB15" w14:textId="77777777" w:rsidR="008D09D8" w:rsidRDefault="008D09D8" w:rsidP="006929D3">
            <w:r>
              <w:t>Pass</w:t>
            </w:r>
          </w:p>
        </w:tc>
      </w:tr>
      <w:tr w:rsidR="007A2836" w14:paraId="3BE6C51F" w14:textId="77777777" w:rsidTr="006929D3">
        <w:tc>
          <w:tcPr>
            <w:tcW w:w="701" w:type="dxa"/>
          </w:tcPr>
          <w:p w14:paraId="15307160" w14:textId="69A37131" w:rsidR="007A2836" w:rsidRDefault="007A2836" w:rsidP="007A2836">
            <w:r>
              <w:t>4</w:t>
            </w:r>
          </w:p>
        </w:tc>
        <w:tc>
          <w:tcPr>
            <w:tcW w:w="2050" w:type="dxa"/>
          </w:tcPr>
          <w:p w14:paraId="7E7A3EB3" w14:textId="06CD72C1" w:rsidR="007A2836" w:rsidRDefault="007A2836" w:rsidP="007A2836">
            <w:r>
              <w:t>Progress bar with user progress containing abnormal data</w:t>
            </w:r>
          </w:p>
        </w:tc>
        <w:tc>
          <w:tcPr>
            <w:tcW w:w="2244" w:type="dxa"/>
          </w:tcPr>
          <w:p w14:paraId="32C443D2" w14:textId="3E3A60BC" w:rsidR="007A2836" w:rsidRDefault="007A2836" w:rsidP="007A2836">
            <w:r>
              <w:t>-20,-132,-3333,0(..)</w:t>
            </w:r>
          </w:p>
        </w:tc>
        <w:tc>
          <w:tcPr>
            <w:tcW w:w="2090" w:type="dxa"/>
          </w:tcPr>
          <w:p w14:paraId="2E6A9B31" w14:textId="38CD9D9B" w:rsidR="007A2836" w:rsidRDefault="007A2836" w:rsidP="007A2836">
            <w:r>
              <w:t>Progress bars empty for negative progress, no error raised</w:t>
            </w:r>
          </w:p>
        </w:tc>
        <w:tc>
          <w:tcPr>
            <w:tcW w:w="1211" w:type="dxa"/>
          </w:tcPr>
          <w:p w14:paraId="4AD080B7" w14:textId="24814D44" w:rsidR="007A2836" w:rsidRDefault="007A2836" w:rsidP="007A2836">
            <w:r>
              <w:t>Fail</w:t>
            </w:r>
          </w:p>
        </w:tc>
      </w:tr>
    </w:tbl>
    <w:p w14:paraId="5581E7B9" w14:textId="4DF3C8D1" w:rsidR="008D09D8" w:rsidRDefault="008D09D8" w:rsidP="00003E0B"/>
    <w:p w14:paraId="1C6BD484" w14:textId="05B3AAC5" w:rsidR="008D09D8" w:rsidRDefault="008D09D8" w:rsidP="00003E0B">
      <w:r w:rsidRPr="00A83445">
        <w:rPr>
          <w:noProof/>
          <w:lang w:eastAsia="en-GB"/>
        </w:rPr>
        <mc:AlternateContent>
          <mc:Choice Requires="wps">
            <w:drawing>
              <wp:anchor distT="0" distB="0" distL="114300" distR="114300" simplePos="0" relativeHeight="251732992" behindDoc="0" locked="0" layoutInCell="1" allowOverlap="1" wp14:anchorId="3F606512" wp14:editId="4B51C8CD">
                <wp:simplePos x="0" y="0"/>
                <wp:positionH relativeFrom="column">
                  <wp:posOffset>866775</wp:posOffset>
                </wp:positionH>
                <wp:positionV relativeFrom="paragraph">
                  <wp:posOffset>2103120</wp:posOffset>
                </wp:positionV>
                <wp:extent cx="2771775" cy="6667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2771775" cy="666750"/>
                        </a:xfrm>
                        <a:prstGeom prst="rect">
                          <a:avLst/>
                        </a:prstGeom>
                        <a:solidFill>
                          <a:schemeClr val="lt1"/>
                        </a:solidFill>
                        <a:ln w="6350">
                          <a:solidFill>
                            <a:schemeClr val="tx1"/>
                          </a:solidFill>
                        </a:ln>
                      </wps:spPr>
                      <wps:txbx>
                        <w:txbxContent>
                          <w:p w14:paraId="25FC745B" w14:textId="54F8110B" w:rsidR="006929D3" w:rsidRPr="004032B9" w:rsidRDefault="006929D3" w:rsidP="008D09D8">
                            <w:pPr>
                              <w:rPr>
                                <w:b/>
                              </w:rPr>
                            </w:pPr>
                            <w:r>
                              <w:t>Test 1 successful, with all the progress bars correctly displaying progress into each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06512" id="Text Box 53" o:spid="_x0000_s1061" type="#_x0000_t202" style="position:absolute;margin-left:68.25pt;margin-top:165.6pt;width:218.25pt;height:5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" fillcolor="white [3201]" strokecolor="black [3213]" strokeweight=".5pt">
                <v:textbox>
                  <w:txbxContent>
                    <w:p w14:paraId="25FC745B" w14:textId="54F8110B" w:rsidR="006929D3" w:rsidRPr="004032B9" w:rsidRDefault="006929D3" w:rsidP="008D09D8">
                      <w:pPr>
                        <w:rPr>
                          <w:b/>
                        </w:rPr>
                      </w:pPr>
                      <w:r>
                        <w:t>Test 1 successful, with all the progress bars correctly displaying progress into each level.</w:t>
                      </w:r>
                    </w:p>
                  </w:txbxContent>
                </v:textbox>
              </v:shape>
            </w:pict>
          </mc:Fallback>
        </mc:AlternateContent>
      </w:r>
      <w:r>
        <w:t>Test 1 evidence:</w:t>
      </w:r>
    </w:p>
    <w:p w14:paraId="6E090156" w14:textId="26DE3A36" w:rsidR="008D09D8" w:rsidRDefault="008D09D8" w:rsidP="00003E0B">
      <w:r>
        <w:rPr>
          <w:noProof/>
          <w:lang w:eastAsia="en-GB"/>
        </w:rPr>
        <w:drawing>
          <wp:anchor distT="0" distB="0" distL="114300" distR="114300" simplePos="0" relativeHeight="251730944" behindDoc="0" locked="0" layoutInCell="1" allowOverlap="1" wp14:anchorId="06DBEB88" wp14:editId="3DE7802C">
            <wp:simplePos x="0" y="0"/>
            <wp:positionH relativeFrom="column">
              <wp:posOffset>0</wp:posOffset>
            </wp:positionH>
            <wp:positionV relativeFrom="paragraph">
              <wp:posOffset>171450</wp:posOffset>
            </wp:positionV>
            <wp:extent cx="5274310" cy="2740660"/>
            <wp:effectExtent l="0" t="0" r="2540" b="2540"/>
            <wp:wrapTight wrapText="bothSides">
              <wp:wrapPolygon edited="0">
                <wp:start x="0" y="0"/>
                <wp:lineTo x="0" y="21470"/>
                <wp:lineTo x="21532" y="21470"/>
                <wp:lineTo x="2153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40660"/>
                    </a:xfrm>
                    <a:prstGeom prst="rect">
                      <a:avLst/>
                    </a:prstGeom>
                  </pic:spPr>
                </pic:pic>
              </a:graphicData>
            </a:graphic>
          </wp:anchor>
        </w:drawing>
      </w:r>
    </w:p>
    <w:p w14:paraId="366BFF43" w14:textId="31D8178E" w:rsidR="008D09D8" w:rsidRPr="008D09D8" w:rsidRDefault="008D09D8" w:rsidP="008D09D8"/>
    <w:p w14:paraId="4A0C718F" w14:textId="5A6D6605" w:rsidR="008D09D8" w:rsidRDefault="008D09D8" w:rsidP="008D09D8"/>
    <w:p w14:paraId="31EFBD50" w14:textId="53754C7B" w:rsidR="008D09D8" w:rsidRDefault="008D09D8" w:rsidP="008D09D8">
      <w:pPr>
        <w:ind w:firstLine="720"/>
      </w:pPr>
    </w:p>
    <w:p w14:paraId="5603E87E" w14:textId="77777777" w:rsidR="008D09D8" w:rsidRDefault="008D09D8">
      <w:r>
        <w:br w:type="page"/>
      </w:r>
    </w:p>
    <w:p w14:paraId="559BC22E" w14:textId="7ABDBD88" w:rsidR="008D09D8" w:rsidRDefault="008D09D8" w:rsidP="008D09D8">
      <w:r w:rsidRPr="00A83445">
        <w:rPr>
          <w:noProof/>
          <w:lang w:eastAsia="en-GB"/>
        </w:rPr>
        <mc:AlternateContent>
          <mc:Choice Requires="wps">
            <w:drawing>
              <wp:anchor distT="0" distB="0" distL="114300" distR="114300" simplePos="0" relativeHeight="251737088" behindDoc="0" locked="0" layoutInCell="1" allowOverlap="1" wp14:anchorId="2B8C4483" wp14:editId="5E939853">
                <wp:simplePos x="0" y="0"/>
                <wp:positionH relativeFrom="column">
                  <wp:posOffset>514350</wp:posOffset>
                </wp:positionH>
                <wp:positionV relativeFrom="paragraph">
                  <wp:posOffset>2033905</wp:posOffset>
                </wp:positionV>
                <wp:extent cx="2771775" cy="66675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2771775" cy="666750"/>
                        </a:xfrm>
                        <a:prstGeom prst="rect">
                          <a:avLst/>
                        </a:prstGeom>
                        <a:solidFill>
                          <a:schemeClr val="lt1"/>
                        </a:solidFill>
                        <a:ln w="6350">
                          <a:solidFill>
                            <a:schemeClr val="tx1"/>
                          </a:solidFill>
                        </a:ln>
                      </wps:spPr>
                      <wps:txbx>
                        <w:txbxContent>
                          <w:p w14:paraId="3F71BDFE" w14:textId="4DC05E75" w:rsidR="006929D3" w:rsidRPr="004032B9" w:rsidRDefault="006929D3" w:rsidP="008D09D8">
                            <w:pPr>
                              <w:rPr>
                                <w:b/>
                              </w:rPr>
                            </w:pPr>
                            <w:r>
                              <w:t>Test 2 successful, with all the progress bars correctly displaying progress into each level. No error raised.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C4483" id="Text Box 55" o:spid="_x0000_s1062" type="#_x0000_t202" style="position:absolute;margin-left:40.5pt;margin-top:160.15pt;width:218.25pt;height:52.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" fillcolor="white [3201]" strokecolor="black [3213]" strokeweight=".5pt">
                <v:textbox>
                  <w:txbxContent>
                    <w:p w14:paraId="3F71BDFE" w14:textId="4DC05E75" w:rsidR="006929D3" w:rsidRPr="004032B9" w:rsidRDefault="006929D3" w:rsidP="008D09D8">
                      <w:pPr>
                        <w:rPr>
                          <w:b/>
                        </w:rPr>
                      </w:pPr>
                      <w:r>
                        <w:t>Test 2 successful, with all the progress bars correctly displaying progress into each level. No error raised.</w:t>
                      </w:r>
                    </w:p>
                  </w:txbxContent>
                </v:textbox>
              </v:shape>
            </w:pict>
          </mc:Fallback>
        </mc:AlternateContent>
      </w:r>
      <w:r>
        <w:rPr>
          <w:noProof/>
          <w:lang w:eastAsia="en-GB"/>
        </w:rPr>
        <w:drawing>
          <wp:anchor distT="0" distB="0" distL="114300" distR="114300" simplePos="0" relativeHeight="251735040" behindDoc="0" locked="0" layoutInCell="1" allowOverlap="1" wp14:anchorId="511FF520" wp14:editId="794A3A32">
            <wp:simplePos x="0" y="0"/>
            <wp:positionH relativeFrom="margin">
              <wp:align>right</wp:align>
            </wp:positionH>
            <wp:positionV relativeFrom="paragraph">
              <wp:posOffset>330835</wp:posOffset>
            </wp:positionV>
            <wp:extent cx="5274310" cy="2740660"/>
            <wp:effectExtent l="0" t="0" r="2540" b="2540"/>
            <wp:wrapTight wrapText="bothSides">
              <wp:wrapPolygon edited="0">
                <wp:start x="0" y="0"/>
                <wp:lineTo x="0" y="21470"/>
                <wp:lineTo x="21532" y="21470"/>
                <wp:lineTo x="2153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40660"/>
                    </a:xfrm>
                    <a:prstGeom prst="rect">
                      <a:avLst/>
                    </a:prstGeom>
                  </pic:spPr>
                </pic:pic>
              </a:graphicData>
            </a:graphic>
          </wp:anchor>
        </w:drawing>
      </w:r>
      <w:r>
        <w:t>Test 2 evidence:</w:t>
      </w:r>
    </w:p>
    <w:p w14:paraId="793DCC95" w14:textId="25A70F37" w:rsidR="008D09D8" w:rsidRDefault="008D09D8" w:rsidP="008D09D8"/>
    <w:p w14:paraId="3CC22986" w14:textId="10D080E8" w:rsidR="007A2836" w:rsidRDefault="007A2836" w:rsidP="008D09D8">
      <w:r w:rsidRPr="00A83445">
        <w:rPr>
          <w:noProof/>
          <w:lang w:eastAsia="en-GB"/>
        </w:rPr>
        <mc:AlternateContent>
          <mc:Choice Requires="wps">
            <w:drawing>
              <wp:anchor distT="0" distB="0" distL="114300" distR="114300" simplePos="0" relativeHeight="251743232" behindDoc="0" locked="0" layoutInCell="1" allowOverlap="1" wp14:anchorId="038738CD" wp14:editId="431EBEDF">
                <wp:simplePos x="0" y="0"/>
                <wp:positionH relativeFrom="column">
                  <wp:posOffset>485775</wp:posOffset>
                </wp:positionH>
                <wp:positionV relativeFrom="paragraph">
                  <wp:posOffset>2702560</wp:posOffset>
                </wp:positionV>
                <wp:extent cx="2771775" cy="66675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2771775" cy="666750"/>
                        </a:xfrm>
                        <a:prstGeom prst="rect">
                          <a:avLst/>
                        </a:prstGeom>
                        <a:solidFill>
                          <a:schemeClr val="lt1"/>
                        </a:solidFill>
                        <a:ln w="6350">
                          <a:solidFill>
                            <a:schemeClr val="tx1"/>
                          </a:solidFill>
                        </a:ln>
                      </wps:spPr>
                      <wps:txbx>
                        <w:txbxContent>
                          <w:p w14:paraId="71C43962" w14:textId="7A85475C" w:rsidR="006929D3" w:rsidRPr="004032B9" w:rsidRDefault="006929D3" w:rsidP="007A2836">
                            <w:pPr>
                              <w:rPr>
                                <w:b/>
                              </w:rPr>
                            </w:pPr>
                            <w:r>
                              <w:t>Test 3 successful, with all the progress bars correctly displaying progress into each level. No error raised.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8738CD" id="Text Box 58" o:spid="_x0000_s1063" type="#_x0000_t202" style="position:absolute;margin-left:38.25pt;margin-top:212.8pt;width:218.25pt;height:52.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" fillcolor="white [3201]" strokecolor="black [3213]" strokeweight=".5pt">
                <v:textbox>
                  <w:txbxContent>
                    <w:p w14:paraId="71C43962" w14:textId="7A85475C" w:rsidR="006929D3" w:rsidRPr="004032B9" w:rsidRDefault="006929D3" w:rsidP="007A2836">
                      <w:pPr>
                        <w:rPr>
                          <w:b/>
                        </w:rPr>
                      </w:pPr>
                      <w:r>
                        <w:t>Test 3 successful, with all the progress bars correctly displaying progress into each level. No error raised.</w:t>
                      </w:r>
                    </w:p>
                  </w:txbxContent>
                </v:textbox>
              </v:shape>
            </w:pict>
          </mc:Fallback>
        </mc:AlternateContent>
      </w:r>
      <w:r>
        <w:rPr>
          <w:noProof/>
          <w:lang w:eastAsia="en-GB"/>
        </w:rPr>
        <w:drawing>
          <wp:anchor distT="0" distB="0" distL="114300" distR="114300" simplePos="0" relativeHeight="251741184" behindDoc="0" locked="0" layoutInCell="1" allowOverlap="1" wp14:anchorId="5A8968B6" wp14:editId="1DCC5ADB">
            <wp:simplePos x="0" y="0"/>
            <wp:positionH relativeFrom="margin">
              <wp:align>right</wp:align>
            </wp:positionH>
            <wp:positionV relativeFrom="paragraph">
              <wp:posOffset>1007110</wp:posOffset>
            </wp:positionV>
            <wp:extent cx="5274310" cy="2740660"/>
            <wp:effectExtent l="0" t="0" r="2540" b="2540"/>
            <wp:wrapTight wrapText="bothSides">
              <wp:wrapPolygon edited="0">
                <wp:start x="0" y="0"/>
                <wp:lineTo x="0" y="21470"/>
                <wp:lineTo x="21532" y="21470"/>
                <wp:lineTo x="2153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40660"/>
                    </a:xfrm>
                    <a:prstGeom prst="rect">
                      <a:avLst/>
                    </a:prstGeom>
                  </pic:spPr>
                </pic:pic>
              </a:graphicData>
            </a:graphic>
          </wp:anchor>
        </w:drawing>
      </w:r>
      <w:r>
        <w:rPr>
          <w:noProof/>
          <w:lang w:eastAsia="en-GB"/>
        </w:rPr>
        <w:drawing>
          <wp:anchor distT="0" distB="0" distL="114300" distR="114300" simplePos="0" relativeHeight="251739136" behindDoc="0" locked="0" layoutInCell="1" allowOverlap="1" wp14:anchorId="740DD930" wp14:editId="4D305A5D">
            <wp:simplePos x="0" y="0"/>
            <wp:positionH relativeFrom="margin">
              <wp:align>right</wp:align>
            </wp:positionH>
            <wp:positionV relativeFrom="paragraph">
              <wp:posOffset>340360</wp:posOffset>
            </wp:positionV>
            <wp:extent cx="5274310" cy="410845"/>
            <wp:effectExtent l="0" t="0" r="2540" b="8255"/>
            <wp:wrapTight wrapText="bothSides">
              <wp:wrapPolygon edited="0">
                <wp:start x="0" y="0"/>
                <wp:lineTo x="0" y="21032"/>
                <wp:lineTo x="21532" y="21032"/>
                <wp:lineTo x="2153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0845"/>
                    </a:xfrm>
                    <a:prstGeom prst="rect">
                      <a:avLst/>
                    </a:prstGeom>
                  </pic:spPr>
                </pic:pic>
              </a:graphicData>
            </a:graphic>
          </wp:anchor>
        </w:drawing>
      </w:r>
      <w:r>
        <w:t>Test 3 evidence:</w:t>
      </w:r>
    </w:p>
    <w:p w14:paraId="34C4B14C" w14:textId="03E69ED6" w:rsidR="007A2836" w:rsidRDefault="007A2836" w:rsidP="008D09D8"/>
    <w:p w14:paraId="3E89814C" w14:textId="29270093" w:rsidR="007A2836" w:rsidRDefault="007A2836" w:rsidP="008D09D8"/>
    <w:p w14:paraId="584DC165" w14:textId="3A013029" w:rsidR="007A2836" w:rsidRDefault="007A2836" w:rsidP="008D09D8"/>
    <w:p w14:paraId="5AA16105" w14:textId="7C13EBA2" w:rsidR="007A2836" w:rsidRDefault="007A2836" w:rsidP="008D09D8"/>
    <w:p w14:paraId="2343987E" w14:textId="733DF050" w:rsidR="007A2836" w:rsidRDefault="007A2836" w:rsidP="008D09D8"/>
    <w:p w14:paraId="2A392566" w14:textId="6D5C891A" w:rsidR="007A2836" w:rsidRDefault="007A2836" w:rsidP="008D09D8"/>
    <w:p w14:paraId="12049C7D" w14:textId="55F42C91" w:rsidR="007A2836" w:rsidRDefault="007A2836" w:rsidP="008D09D8"/>
    <w:p w14:paraId="135EA99E" w14:textId="319DDE4D" w:rsidR="007A2836" w:rsidRDefault="007A2836" w:rsidP="008D09D8"/>
    <w:p w14:paraId="106609E4" w14:textId="3596221B" w:rsidR="007A2836" w:rsidRDefault="007A2836" w:rsidP="008D09D8"/>
    <w:p w14:paraId="5BA73B13" w14:textId="3D4B72B3" w:rsidR="007A2836" w:rsidRDefault="007A2836" w:rsidP="008D09D8">
      <w:r w:rsidRPr="00A83445">
        <w:rPr>
          <w:noProof/>
          <w:lang w:eastAsia="en-GB"/>
        </w:rPr>
        <mc:AlternateContent>
          <mc:Choice Requires="wps">
            <w:drawing>
              <wp:anchor distT="0" distB="0" distL="114300" distR="114300" simplePos="0" relativeHeight="251747328" behindDoc="0" locked="0" layoutInCell="1" allowOverlap="1" wp14:anchorId="1F71CF6A" wp14:editId="2E7E7556">
                <wp:simplePos x="0" y="0"/>
                <wp:positionH relativeFrom="margin">
                  <wp:align>left</wp:align>
                </wp:positionH>
                <wp:positionV relativeFrom="paragraph">
                  <wp:posOffset>2186305</wp:posOffset>
                </wp:positionV>
                <wp:extent cx="2771775" cy="838200"/>
                <wp:effectExtent l="0" t="0" r="28575" b="19050"/>
                <wp:wrapNone/>
                <wp:docPr id="60" name="Text Box 60"/>
                <wp:cNvGraphicFramePr/>
                <a:graphic xmlns:a="http://schemas.openxmlformats.org/drawingml/2006/main">
                  <a:graphicData uri="http://schemas.microsoft.com/office/word/2010/wordprocessingShape">
                    <wps:wsp>
                      <wps:cNvSpPr txBox="1"/>
                      <wps:spPr>
                        <a:xfrm>
                          <a:off x="0" y="0"/>
                          <a:ext cx="2771775" cy="838200"/>
                        </a:xfrm>
                        <a:prstGeom prst="rect">
                          <a:avLst/>
                        </a:prstGeom>
                        <a:solidFill>
                          <a:schemeClr val="lt1"/>
                        </a:solidFill>
                        <a:ln w="6350">
                          <a:solidFill>
                            <a:schemeClr val="tx1"/>
                          </a:solidFill>
                        </a:ln>
                      </wps:spPr>
                      <wps:txbx>
                        <w:txbxContent>
                          <w:p w14:paraId="7C1D3671" w14:textId="3CEE70D7" w:rsidR="006929D3" w:rsidRPr="004032B9" w:rsidRDefault="006929D3" w:rsidP="007A2836">
                            <w:pPr>
                              <w:rPr>
                                <w:b/>
                              </w:rPr>
                            </w:pPr>
                            <w:r>
                              <w:t>Test 4 fails, with all the progress bars correctly displaying progress into each level, but error raised when opening a level with negative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1CF6A" id="Text Box 60" o:spid="_x0000_s1064" type="#_x0000_t202" style="position:absolute;margin-left:0;margin-top:172.15pt;width:218.25pt;height:66pt;z-index:251747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" fillcolor="white [3201]" strokecolor="black [3213]" strokeweight=".5pt">
                <v:textbox>
                  <w:txbxContent>
                    <w:p w14:paraId="7C1D3671" w14:textId="3CEE70D7" w:rsidR="006929D3" w:rsidRPr="004032B9" w:rsidRDefault="006929D3" w:rsidP="007A2836">
                      <w:pPr>
                        <w:rPr>
                          <w:b/>
                        </w:rPr>
                      </w:pPr>
                      <w:r>
                        <w:t>Test 4 fails, with all the progress bars correctly displaying progress into each level, but error raised when opening a level with negative progress.</w:t>
                      </w:r>
                    </w:p>
                  </w:txbxContent>
                </v:textbox>
                <w10:wrap anchorx="margin"/>
              </v:shape>
            </w:pict>
          </mc:Fallback>
        </mc:AlternateContent>
      </w:r>
      <w:r>
        <w:rPr>
          <w:noProof/>
          <w:lang w:eastAsia="en-GB"/>
        </w:rPr>
        <w:drawing>
          <wp:anchor distT="0" distB="0" distL="114300" distR="114300" simplePos="0" relativeHeight="251745280" behindDoc="0" locked="0" layoutInCell="1" allowOverlap="1" wp14:anchorId="4FE0E1B4" wp14:editId="7A5DA43D">
            <wp:simplePos x="0" y="0"/>
            <wp:positionH relativeFrom="margin">
              <wp:align>right</wp:align>
            </wp:positionH>
            <wp:positionV relativeFrom="paragraph">
              <wp:posOffset>340995</wp:posOffset>
            </wp:positionV>
            <wp:extent cx="5274310" cy="2740660"/>
            <wp:effectExtent l="0" t="0" r="2540" b="2540"/>
            <wp:wrapTight wrapText="bothSides">
              <wp:wrapPolygon edited="0">
                <wp:start x="0" y="0"/>
                <wp:lineTo x="0" y="21470"/>
                <wp:lineTo x="21532" y="21470"/>
                <wp:lineTo x="2153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40660"/>
                    </a:xfrm>
                    <a:prstGeom prst="rect">
                      <a:avLst/>
                    </a:prstGeom>
                  </pic:spPr>
                </pic:pic>
              </a:graphicData>
            </a:graphic>
          </wp:anchor>
        </w:drawing>
      </w:r>
      <w:r>
        <w:t>Test 4 evidence:</w:t>
      </w:r>
    </w:p>
    <w:p w14:paraId="47CDA0CF" w14:textId="59429F39" w:rsidR="007A2836" w:rsidRDefault="007A2836" w:rsidP="008D09D8"/>
    <w:p w14:paraId="6BE340A5" w14:textId="77A7F007" w:rsidR="007A2836" w:rsidRDefault="007A2836" w:rsidP="008D09D8">
      <w:r>
        <w:t>Code:</w:t>
      </w:r>
    </w:p>
    <w:p w14:paraId="00B02C0A" w14:textId="37E8AE07" w:rsidR="007A2836" w:rsidRDefault="007A2836" w:rsidP="008D09D8">
      <w:r>
        <w:rPr>
          <w:noProof/>
          <w:lang w:eastAsia="en-GB"/>
        </w:rPr>
        <mc:AlternateContent>
          <mc:Choice Requires="wps">
            <w:drawing>
              <wp:anchor distT="0" distB="0" distL="114300" distR="114300" simplePos="0" relativeHeight="251752448" behindDoc="1" locked="0" layoutInCell="1" allowOverlap="1" wp14:anchorId="74690779" wp14:editId="7C50B15A">
                <wp:simplePos x="0" y="0"/>
                <wp:positionH relativeFrom="margin">
                  <wp:posOffset>0</wp:posOffset>
                </wp:positionH>
                <wp:positionV relativeFrom="paragraph">
                  <wp:posOffset>170815</wp:posOffset>
                </wp:positionV>
                <wp:extent cx="5486400" cy="878205"/>
                <wp:effectExtent l="0" t="0" r="19050" b="17145"/>
                <wp:wrapTight wrapText="bothSides">
                  <wp:wrapPolygon edited="0">
                    <wp:start x="0" y="0"/>
                    <wp:lineTo x="0" y="21553"/>
                    <wp:lineTo x="21600" y="21553"/>
                    <wp:lineTo x="21600"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486400" cy="878205"/>
                        </a:xfrm>
                        <a:prstGeom prst="rect">
                          <a:avLst/>
                        </a:prstGeom>
                        <a:solidFill>
                          <a:schemeClr val="lt1"/>
                        </a:solidFill>
                        <a:ln w="6350">
                          <a:solidFill>
                            <a:prstClr val="black"/>
                          </a:solidFill>
                        </a:ln>
                      </wps:spPr>
                      <wps:txbx>
                        <w:txbxContent>
                          <w:p w14:paraId="019639E7" w14:textId="77777777" w:rsidR="006929D3" w:rsidRPr="00D161C5" w:rsidRDefault="006929D3" w:rsidP="007A2836">
                            <w:pPr>
                              <w:rPr>
                                <w:rFonts w:ascii="Lucida Console" w:hAnsi="Lucida Console"/>
                                <w:sz w:val="12"/>
                              </w:rPr>
                            </w:pPr>
                            <w:proofErr w:type="gramStart"/>
                            <w:r w:rsidRPr="00D161C5">
                              <w:rPr>
                                <w:rFonts w:ascii="Lucida Console" w:hAnsi="Lucida Console"/>
                                <w:sz w:val="12"/>
                              </w:rPr>
                              <w:t>for</w:t>
                            </w:r>
                            <w:proofErr w:type="gramEnd"/>
                            <w:r w:rsidRPr="00D161C5">
                              <w:rPr>
                                <w:rFonts w:ascii="Lucida Console" w:hAnsi="Lucida Console"/>
                                <w:sz w:val="12"/>
                              </w:rPr>
                              <w:t xml:space="preserve"> x := 1 to 2 do</w:t>
                            </w:r>
                          </w:p>
                          <w:p w14:paraId="7B380438"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 Set positions for each progress bar in the main menu according to level progress</w:t>
                            </w:r>
                          </w:p>
                          <w:p w14:paraId="2F06D19D"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gramStart"/>
                            <w:r w:rsidRPr="00D161C5">
                              <w:rPr>
                                <w:rFonts w:ascii="Lucida Console" w:hAnsi="Lucida Console"/>
                                <w:sz w:val="12"/>
                              </w:rPr>
                              <w:t>for</w:t>
                            </w:r>
                            <w:proofErr w:type="gramEnd"/>
                            <w:r w:rsidRPr="00D161C5">
                              <w:rPr>
                                <w:rFonts w:ascii="Lucida Console" w:hAnsi="Lucida Console"/>
                                <w:sz w:val="12"/>
                              </w:rPr>
                              <w:t xml:space="preserve"> </w:t>
                            </w:r>
                            <w:proofErr w:type="spellStart"/>
                            <w:r w:rsidRPr="00D161C5">
                              <w:rPr>
                                <w:rFonts w:ascii="Lucida Console" w:hAnsi="Lucida Console"/>
                                <w:sz w:val="12"/>
                              </w:rPr>
                              <w:t>i</w:t>
                            </w:r>
                            <w:proofErr w:type="spellEnd"/>
                            <w:r w:rsidRPr="00D161C5">
                              <w:rPr>
                                <w:rFonts w:ascii="Lucida Console" w:hAnsi="Lucida Console"/>
                                <w:sz w:val="12"/>
                              </w:rPr>
                              <w:t xml:space="preserve"> := 1 to 12 do</w:t>
                            </w:r>
                          </w:p>
                          <w:p w14:paraId="33A44988"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begin</w:t>
                            </w:r>
                          </w:p>
                          <w:p w14:paraId="40A5A38C"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spellStart"/>
                            <w:proofErr w:type="gramStart"/>
                            <w:r w:rsidRPr="00D161C5">
                              <w:rPr>
                                <w:rFonts w:ascii="Lucida Console" w:hAnsi="Lucida Console"/>
                                <w:sz w:val="12"/>
                              </w:rPr>
                              <w:t>pb</w:t>
                            </w:r>
                            <w:proofErr w:type="spellEnd"/>
                            <w:proofErr w:type="gramEnd"/>
                            <w:r w:rsidRPr="00D161C5">
                              <w:rPr>
                                <w:rFonts w:ascii="Lucida Console" w:hAnsi="Lucida Console"/>
                                <w:sz w:val="12"/>
                              </w:rPr>
                              <w:t xml:space="preserve"> := </w:t>
                            </w:r>
                            <w:proofErr w:type="spellStart"/>
                            <w:r w:rsidRPr="00D161C5">
                              <w:rPr>
                                <w:rFonts w:ascii="Lucida Console" w:hAnsi="Lucida Console"/>
                                <w:sz w:val="12"/>
                              </w:rPr>
                              <w:t>TProgressBar</w:t>
                            </w:r>
                            <w:proofErr w:type="spellEnd"/>
                            <w:r w:rsidRPr="00D161C5">
                              <w:rPr>
                                <w:rFonts w:ascii="Lucida Console" w:hAnsi="Lucida Console"/>
                                <w:sz w:val="12"/>
                              </w:rPr>
                              <w:t>(</w:t>
                            </w:r>
                            <w:proofErr w:type="spellStart"/>
                            <w:r w:rsidRPr="00D161C5">
                              <w:rPr>
                                <w:rFonts w:ascii="Lucida Console" w:hAnsi="Lucida Console"/>
                                <w:sz w:val="12"/>
                              </w:rPr>
                              <w:t>frmMainmenu.FindComponent</w:t>
                            </w:r>
                            <w:proofErr w:type="spellEnd"/>
                            <w:r w:rsidRPr="00D161C5">
                              <w:rPr>
                                <w:rFonts w:ascii="Lucida Console" w:hAnsi="Lucida Console"/>
                                <w:sz w:val="12"/>
                              </w:rPr>
                              <w:t>('</w:t>
                            </w:r>
                            <w:proofErr w:type="spellStart"/>
                            <w:r w:rsidRPr="00D161C5">
                              <w:rPr>
                                <w:rFonts w:ascii="Lucida Console" w:hAnsi="Lucida Console"/>
                                <w:sz w:val="12"/>
                              </w:rPr>
                              <w:t>pb</w:t>
                            </w:r>
                            <w:proofErr w:type="spellEnd"/>
                            <w:r w:rsidRPr="00D161C5">
                              <w:rPr>
                                <w:rFonts w:ascii="Lucida Console" w:hAnsi="Lucida Console"/>
                                <w:sz w:val="12"/>
                              </w:rPr>
                              <w:t xml:space="preserve">' + </w:t>
                            </w:r>
                            <w:proofErr w:type="spellStart"/>
                            <w:r w:rsidRPr="00D161C5">
                              <w:rPr>
                                <w:rFonts w:ascii="Lucida Console" w:hAnsi="Lucida Console"/>
                                <w:sz w:val="12"/>
                              </w:rPr>
                              <w:t>inttostr</w:t>
                            </w:r>
                            <w:proofErr w:type="spellEnd"/>
                            <w:r w:rsidRPr="00D161C5">
                              <w:rPr>
                                <w:rFonts w:ascii="Lucida Console" w:hAnsi="Lucida Console"/>
                                <w:sz w:val="12"/>
                              </w:rPr>
                              <w:t>(</w:t>
                            </w:r>
                            <w:proofErr w:type="spellStart"/>
                            <w:r w:rsidRPr="00D161C5">
                              <w:rPr>
                                <w:rFonts w:ascii="Lucida Console" w:hAnsi="Lucida Console"/>
                                <w:sz w:val="12"/>
                              </w:rPr>
                              <w:t>i</w:t>
                            </w:r>
                            <w:proofErr w:type="spellEnd"/>
                            <w:r w:rsidRPr="00D161C5">
                              <w:rPr>
                                <w:rFonts w:ascii="Lucida Console" w:hAnsi="Lucida Console"/>
                                <w:sz w:val="12"/>
                              </w:rPr>
                              <w:t>)));</w:t>
                            </w:r>
                          </w:p>
                          <w:p w14:paraId="2D801418"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spellStart"/>
                            <w:proofErr w:type="gramStart"/>
                            <w:r w:rsidRPr="00D161C5">
                              <w:rPr>
                                <w:rFonts w:ascii="Lucida Console" w:hAnsi="Lucida Console"/>
                                <w:sz w:val="12"/>
                              </w:rPr>
                              <w:t>pb.Position</w:t>
                            </w:r>
                            <w:proofErr w:type="spellEnd"/>
                            <w:r w:rsidRPr="00D161C5">
                              <w:rPr>
                                <w:rFonts w:ascii="Lucida Console" w:hAnsi="Lucida Console"/>
                                <w:sz w:val="12"/>
                              </w:rPr>
                              <w:t xml:space="preserve"> :</w:t>
                            </w:r>
                            <w:proofErr w:type="gramEnd"/>
                            <w:r w:rsidRPr="00D161C5">
                              <w:rPr>
                                <w:rFonts w:ascii="Lucida Console" w:hAnsi="Lucida Console"/>
                                <w:sz w:val="12"/>
                              </w:rPr>
                              <w:t xml:space="preserve">= </w:t>
                            </w:r>
                            <w:proofErr w:type="spellStart"/>
                            <w:r w:rsidRPr="00D161C5">
                              <w:rPr>
                                <w:rFonts w:ascii="Lucida Console" w:hAnsi="Lucida Console"/>
                                <w:sz w:val="12"/>
                              </w:rPr>
                              <w:t>trunc</w:t>
                            </w:r>
                            <w:proofErr w:type="spellEnd"/>
                            <w:r w:rsidRPr="00D161C5">
                              <w:rPr>
                                <w:rFonts w:ascii="Lucida Console" w:hAnsi="Lucida Console"/>
                                <w:sz w:val="12"/>
                              </w:rPr>
                              <w:t>((</w:t>
                            </w:r>
                            <w:proofErr w:type="spellStart"/>
                            <w:r w:rsidRPr="00D161C5">
                              <w:rPr>
                                <w:rFonts w:ascii="Lucida Console" w:hAnsi="Lucida Console"/>
                                <w:sz w:val="12"/>
                              </w:rPr>
                              <w:t>UserProgress</w:t>
                            </w:r>
                            <w:proofErr w:type="spellEnd"/>
                            <w:r w:rsidRPr="00D161C5">
                              <w:rPr>
                                <w:rFonts w:ascii="Lucida Console" w:hAnsi="Lucida Console"/>
                                <w:sz w:val="12"/>
                              </w:rPr>
                              <w:t>[</w:t>
                            </w:r>
                            <w:proofErr w:type="spellStart"/>
                            <w:r w:rsidRPr="00D161C5">
                              <w:rPr>
                                <w:rFonts w:ascii="Lucida Console" w:hAnsi="Lucida Console"/>
                                <w:sz w:val="12"/>
                              </w:rPr>
                              <w:t>i</w:t>
                            </w:r>
                            <w:proofErr w:type="spellEnd"/>
                            <w:r w:rsidRPr="00D161C5">
                              <w:rPr>
                                <w:rFonts w:ascii="Lucida Console" w:hAnsi="Lucida Console"/>
                                <w:sz w:val="12"/>
                              </w:rPr>
                              <w:t xml:space="preserve">] / </w:t>
                            </w:r>
                            <w:proofErr w:type="spellStart"/>
                            <w:r w:rsidRPr="00D161C5">
                              <w:rPr>
                                <w:rFonts w:ascii="Lucida Console" w:hAnsi="Lucida Console"/>
                                <w:sz w:val="12"/>
                              </w:rPr>
                              <w:t>LexiconSize</w:t>
                            </w:r>
                            <w:proofErr w:type="spellEnd"/>
                            <w:r w:rsidRPr="00D161C5">
                              <w:rPr>
                                <w:rFonts w:ascii="Lucida Console" w:hAnsi="Lucida Console"/>
                                <w:sz w:val="12"/>
                              </w:rPr>
                              <w:t>[</w:t>
                            </w:r>
                            <w:proofErr w:type="spellStart"/>
                            <w:r w:rsidRPr="00D161C5">
                              <w:rPr>
                                <w:rFonts w:ascii="Lucida Console" w:hAnsi="Lucida Console"/>
                                <w:sz w:val="12"/>
                              </w:rPr>
                              <w:t>i</w:t>
                            </w:r>
                            <w:proofErr w:type="spellEnd"/>
                            <w:r w:rsidRPr="00D161C5">
                              <w:rPr>
                                <w:rFonts w:ascii="Lucida Console" w:hAnsi="Lucida Console"/>
                                <w:sz w:val="12"/>
                              </w:rPr>
                              <w:t>]) * 100);</w:t>
                            </w:r>
                          </w:p>
                          <w:p w14:paraId="258F9537"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 Set progress bar colour to green if full (completed level)</w:t>
                            </w:r>
                          </w:p>
                          <w:p w14:paraId="105C372D"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gramStart"/>
                            <w:r w:rsidRPr="00D161C5">
                              <w:rPr>
                                <w:rFonts w:ascii="Lucida Console" w:hAnsi="Lucida Console"/>
                                <w:sz w:val="12"/>
                              </w:rPr>
                              <w:t>if</w:t>
                            </w:r>
                            <w:proofErr w:type="gramEnd"/>
                            <w:r w:rsidRPr="00D161C5">
                              <w:rPr>
                                <w:rFonts w:ascii="Lucida Console" w:hAnsi="Lucida Console"/>
                                <w:sz w:val="12"/>
                              </w:rPr>
                              <w:t xml:space="preserve"> </w:t>
                            </w:r>
                            <w:proofErr w:type="spellStart"/>
                            <w:r w:rsidRPr="00D161C5">
                              <w:rPr>
                                <w:rFonts w:ascii="Lucida Console" w:hAnsi="Lucida Console"/>
                                <w:sz w:val="12"/>
                              </w:rPr>
                              <w:t>pb.Position</w:t>
                            </w:r>
                            <w:proofErr w:type="spellEnd"/>
                            <w:r w:rsidRPr="00D161C5">
                              <w:rPr>
                                <w:rFonts w:ascii="Lucida Console" w:hAnsi="Lucida Console"/>
                                <w:sz w:val="12"/>
                              </w:rPr>
                              <w:t xml:space="preserve"> = 100 then</w:t>
                            </w:r>
                          </w:p>
                          <w:p w14:paraId="3CBD64CE"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spellStart"/>
                            <w:proofErr w:type="gramStart"/>
                            <w:r w:rsidRPr="00D161C5">
                              <w:rPr>
                                <w:rFonts w:ascii="Lucida Console" w:hAnsi="Lucida Console"/>
                                <w:sz w:val="12"/>
                              </w:rPr>
                              <w:t>pb.State</w:t>
                            </w:r>
                            <w:proofErr w:type="spellEnd"/>
                            <w:r w:rsidRPr="00D161C5">
                              <w:rPr>
                                <w:rFonts w:ascii="Lucida Console" w:hAnsi="Lucida Console"/>
                                <w:sz w:val="12"/>
                              </w:rPr>
                              <w:t xml:space="preserve"> :</w:t>
                            </w:r>
                            <w:proofErr w:type="gramEnd"/>
                            <w:r w:rsidRPr="00D161C5">
                              <w:rPr>
                                <w:rFonts w:ascii="Lucida Console" w:hAnsi="Lucida Console"/>
                                <w:sz w:val="12"/>
                              </w:rPr>
                              <w:t xml:space="preserve">= </w:t>
                            </w:r>
                            <w:proofErr w:type="spellStart"/>
                            <w:r w:rsidRPr="00D161C5">
                              <w:rPr>
                                <w:rFonts w:ascii="Lucida Console" w:hAnsi="Lucida Console"/>
                                <w:sz w:val="12"/>
                              </w:rPr>
                              <w:t>pbsNormal</w:t>
                            </w:r>
                            <w:proofErr w:type="spellEnd"/>
                            <w:r w:rsidRPr="00D161C5">
                              <w:rPr>
                                <w:rFonts w:ascii="Lucida Console" w:hAnsi="Lucida Console"/>
                                <w:sz w:val="12"/>
                              </w:rPr>
                              <w:t>;</w:t>
                            </w:r>
                          </w:p>
                          <w:p w14:paraId="48D11A29" w14:textId="77777777" w:rsidR="006929D3" w:rsidRPr="001737C6" w:rsidRDefault="006929D3" w:rsidP="007A2836">
                            <w:pPr>
                              <w:rPr>
                                <w:rFonts w:ascii="Lucida Console" w:hAnsi="Lucida Console"/>
                                <w:sz w:val="12"/>
                              </w:rPr>
                            </w:pPr>
                            <w:r w:rsidRPr="00D161C5">
                              <w:rPr>
                                <w:rFonts w:ascii="Lucida Console" w:hAnsi="Lucida Console"/>
                                <w:sz w:val="12"/>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90779" id="Text Box 63" o:spid="_x0000_s1065" type="#_x0000_t202" style="position:absolute;margin-left:0;margin-top:13.45pt;width:6in;height:69.15pt;z-index:-251564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" fillcolor="white [3201]" strokeweight=".5pt">
                <v:textbox>
                  <w:txbxContent>
                    <w:p w14:paraId="019639E7" w14:textId="77777777" w:rsidR="006929D3" w:rsidRPr="00D161C5" w:rsidRDefault="006929D3" w:rsidP="007A2836">
                      <w:pPr>
                        <w:rPr>
                          <w:rFonts w:ascii="Lucida Console" w:hAnsi="Lucida Console"/>
                          <w:sz w:val="12"/>
                        </w:rPr>
                      </w:pPr>
                      <w:proofErr w:type="gramStart"/>
                      <w:r w:rsidRPr="00D161C5">
                        <w:rPr>
                          <w:rFonts w:ascii="Lucida Console" w:hAnsi="Lucida Console"/>
                          <w:sz w:val="12"/>
                        </w:rPr>
                        <w:t>for</w:t>
                      </w:r>
                      <w:proofErr w:type="gramEnd"/>
                      <w:r w:rsidRPr="00D161C5">
                        <w:rPr>
                          <w:rFonts w:ascii="Lucida Console" w:hAnsi="Lucida Console"/>
                          <w:sz w:val="12"/>
                        </w:rPr>
                        <w:t xml:space="preserve"> x := 1 to 2 do</w:t>
                      </w:r>
                    </w:p>
                    <w:p w14:paraId="7B380438"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 Set positions for each progress bar in the main menu according to level progress</w:t>
                      </w:r>
                    </w:p>
                    <w:p w14:paraId="2F06D19D"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gramStart"/>
                      <w:r w:rsidRPr="00D161C5">
                        <w:rPr>
                          <w:rFonts w:ascii="Lucida Console" w:hAnsi="Lucida Console"/>
                          <w:sz w:val="12"/>
                        </w:rPr>
                        <w:t>for</w:t>
                      </w:r>
                      <w:proofErr w:type="gramEnd"/>
                      <w:r w:rsidRPr="00D161C5">
                        <w:rPr>
                          <w:rFonts w:ascii="Lucida Console" w:hAnsi="Lucida Console"/>
                          <w:sz w:val="12"/>
                        </w:rPr>
                        <w:t xml:space="preserve"> </w:t>
                      </w:r>
                      <w:proofErr w:type="spellStart"/>
                      <w:r w:rsidRPr="00D161C5">
                        <w:rPr>
                          <w:rFonts w:ascii="Lucida Console" w:hAnsi="Lucida Console"/>
                          <w:sz w:val="12"/>
                        </w:rPr>
                        <w:t>i</w:t>
                      </w:r>
                      <w:proofErr w:type="spellEnd"/>
                      <w:r w:rsidRPr="00D161C5">
                        <w:rPr>
                          <w:rFonts w:ascii="Lucida Console" w:hAnsi="Lucida Console"/>
                          <w:sz w:val="12"/>
                        </w:rPr>
                        <w:t xml:space="preserve"> := 1 to 12 do</w:t>
                      </w:r>
                    </w:p>
                    <w:p w14:paraId="33A44988"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begin</w:t>
                      </w:r>
                    </w:p>
                    <w:p w14:paraId="40A5A38C"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spellStart"/>
                      <w:proofErr w:type="gramStart"/>
                      <w:r w:rsidRPr="00D161C5">
                        <w:rPr>
                          <w:rFonts w:ascii="Lucida Console" w:hAnsi="Lucida Console"/>
                          <w:sz w:val="12"/>
                        </w:rPr>
                        <w:t>pb</w:t>
                      </w:r>
                      <w:proofErr w:type="spellEnd"/>
                      <w:proofErr w:type="gramEnd"/>
                      <w:r w:rsidRPr="00D161C5">
                        <w:rPr>
                          <w:rFonts w:ascii="Lucida Console" w:hAnsi="Lucida Console"/>
                          <w:sz w:val="12"/>
                        </w:rPr>
                        <w:t xml:space="preserve"> := </w:t>
                      </w:r>
                      <w:proofErr w:type="spellStart"/>
                      <w:r w:rsidRPr="00D161C5">
                        <w:rPr>
                          <w:rFonts w:ascii="Lucida Console" w:hAnsi="Lucida Console"/>
                          <w:sz w:val="12"/>
                        </w:rPr>
                        <w:t>TProgressBar</w:t>
                      </w:r>
                      <w:proofErr w:type="spellEnd"/>
                      <w:r w:rsidRPr="00D161C5">
                        <w:rPr>
                          <w:rFonts w:ascii="Lucida Console" w:hAnsi="Lucida Console"/>
                          <w:sz w:val="12"/>
                        </w:rPr>
                        <w:t>(</w:t>
                      </w:r>
                      <w:proofErr w:type="spellStart"/>
                      <w:r w:rsidRPr="00D161C5">
                        <w:rPr>
                          <w:rFonts w:ascii="Lucida Console" w:hAnsi="Lucida Console"/>
                          <w:sz w:val="12"/>
                        </w:rPr>
                        <w:t>frmMainmenu.FindComponent</w:t>
                      </w:r>
                      <w:proofErr w:type="spellEnd"/>
                      <w:r w:rsidRPr="00D161C5">
                        <w:rPr>
                          <w:rFonts w:ascii="Lucida Console" w:hAnsi="Lucida Console"/>
                          <w:sz w:val="12"/>
                        </w:rPr>
                        <w:t>('</w:t>
                      </w:r>
                      <w:proofErr w:type="spellStart"/>
                      <w:r w:rsidRPr="00D161C5">
                        <w:rPr>
                          <w:rFonts w:ascii="Lucida Console" w:hAnsi="Lucida Console"/>
                          <w:sz w:val="12"/>
                        </w:rPr>
                        <w:t>pb</w:t>
                      </w:r>
                      <w:proofErr w:type="spellEnd"/>
                      <w:r w:rsidRPr="00D161C5">
                        <w:rPr>
                          <w:rFonts w:ascii="Lucida Console" w:hAnsi="Lucida Console"/>
                          <w:sz w:val="12"/>
                        </w:rPr>
                        <w:t xml:space="preserve">' + </w:t>
                      </w:r>
                      <w:proofErr w:type="spellStart"/>
                      <w:r w:rsidRPr="00D161C5">
                        <w:rPr>
                          <w:rFonts w:ascii="Lucida Console" w:hAnsi="Lucida Console"/>
                          <w:sz w:val="12"/>
                        </w:rPr>
                        <w:t>inttostr</w:t>
                      </w:r>
                      <w:proofErr w:type="spellEnd"/>
                      <w:r w:rsidRPr="00D161C5">
                        <w:rPr>
                          <w:rFonts w:ascii="Lucida Console" w:hAnsi="Lucida Console"/>
                          <w:sz w:val="12"/>
                        </w:rPr>
                        <w:t>(</w:t>
                      </w:r>
                      <w:proofErr w:type="spellStart"/>
                      <w:r w:rsidRPr="00D161C5">
                        <w:rPr>
                          <w:rFonts w:ascii="Lucida Console" w:hAnsi="Lucida Console"/>
                          <w:sz w:val="12"/>
                        </w:rPr>
                        <w:t>i</w:t>
                      </w:r>
                      <w:proofErr w:type="spellEnd"/>
                      <w:r w:rsidRPr="00D161C5">
                        <w:rPr>
                          <w:rFonts w:ascii="Lucida Console" w:hAnsi="Lucida Console"/>
                          <w:sz w:val="12"/>
                        </w:rPr>
                        <w:t>)));</w:t>
                      </w:r>
                    </w:p>
                    <w:p w14:paraId="2D801418"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spellStart"/>
                      <w:proofErr w:type="gramStart"/>
                      <w:r w:rsidRPr="00D161C5">
                        <w:rPr>
                          <w:rFonts w:ascii="Lucida Console" w:hAnsi="Lucida Console"/>
                          <w:sz w:val="12"/>
                        </w:rPr>
                        <w:t>pb.Position</w:t>
                      </w:r>
                      <w:proofErr w:type="spellEnd"/>
                      <w:r w:rsidRPr="00D161C5">
                        <w:rPr>
                          <w:rFonts w:ascii="Lucida Console" w:hAnsi="Lucida Console"/>
                          <w:sz w:val="12"/>
                        </w:rPr>
                        <w:t xml:space="preserve"> :</w:t>
                      </w:r>
                      <w:proofErr w:type="gramEnd"/>
                      <w:r w:rsidRPr="00D161C5">
                        <w:rPr>
                          <w:rFonts w:ascii="Lucida Console" w:hAnsi="Lucida Console"/>
                          <w:sz w:val="12"/>
                        </w:rPr>
                        <w:t xml:space="preserve">= </w:t>
                      </w:r>
                      <w:proofErr w:type="spellStart"/>
                      <w:r w:rsidRPr="00D161C5">
                        <w:rPr>
                          <w:rFonts w:ascii="Lucida Console" w:hAnsi="Lucida Console"/>
                          <w:sz w:val="12"/>
                        </w:rPr>
                        <w:t>trunc</w:t>
                      </w:r>
                      <w:proofErr w:type="spellEnd"/>
                      <w:r w:rsidRPr="00D161C5">
                        <w:rPr>
                          <w:rFonts w:ascii="Lucida Console" w:hAnsi="Lucida Console"/>
                          <w:sz w:val="12"/>
                        </w:rPr>
                        <w:t>((</w:t>
                      </w:r>
                      <w:proofErr w:type="spellStart"/>
                      <w:r w:rsidRPr="00D161C5">
                        <w:rPr>
                          <w:rFonts w:ascii="Lucida Console" w:hAnsi="Lucida Console"/>
                          <w:sz w:val="12"/>
                        </w:rPr>
                        <w:t>UserProgress</w:t>
                      </w:r>
                      <w:proofErr w:type="spellEnd"/>
                      <w:r w:rsidRPr="00D161C5">
                        <w:rPr>
                          <w:rFonts w:ascii="Lucida Console" w:hAnsi="Lucida Console"/>
                          <w:sz w:val="12"/>
                        </w:rPr>
                        <w:t>[</w:t>
                      </w:r>
                      <w:proofErr w:type="spellStart"/>
                      <w:r w:rsidRPr="00D161C5">
                        <w:rPr>
                          <w:rFonts w:ascii="Lucida Console" w:hAnsi="Lucida Console"/>
                          <w:sz w:val="12"/>
                        </w:rPr>
                        <w:t>i</w:t>
                      </w:r>
                      <w:proofErr w:type="spellEnd"/>
                      <w:r w:rsidRPr="00D161C5">
                        <w:rPr>
                          <w:rFonts w:ascii="Lucida Console" w:hAnsi="Lucida Console"/>
                          <w:sz w:val="12"/>
                        </w:rPr>
                        <w:t xml:space="preserve">] / </w:t>
                      </w:r>
                      <w:proofErr w:type="spellStart"/>
                      <w:r w:rsidRPr="00D161C5">
                        <w:rPr>
                          <w:rFonts w:ascii="Lucida Console" w:hAnsi="Lucida Console"/>
                          <w:sz w:val="12"/>
                        </w:rPr>
                        <w:t>LexiconSize</w:t>
                      </w:r>
                      <w:proofErr w:type="spellEnd"/>
                      <w:r w:rsidRPr="00D161C5">
                        <w:rPr>
                          <w:rFonts w:ascii="Lucida Console" w:hAnsi="Lucida Console"/>
                          <w:sz w:val="12"/>
                        </w:rPr>
                        <w:t>[</w:t>
                      </w:r>
                      <w:proofErr w:type="spellStart"/>
                      <w:r w:rsidRPr="00D161C5">
                        <w:rPr>
                          <w:rFonts w:ascii="Lucida Console" w:hAnsi="Lucida Console"/>
                          <w:sz w:val="12"/>
                        </w:rPr>
                        <w:t>i</w:t>
                      </w:r>
                      <w:proofErr w:type="spellEnd"/>
                      <w:r w:rsidRPr="00D161C5">
                        <w:rPr>
                          <w:rFonts w:ascii="Lucida Console" w:hAnsi="Lucida Console"/>
                          <w:sz w:val="12"/>
                        </w:rPr>
                        <w:t>]) * 100);</w:t>
                      </w:r>
                    </w:p>
                    <w:p w14:paraId="258F9537"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 Set progress bar colour to green if full (completed level)</w:t>
                      </w:r>
                    </w:p>
                    <w:p w14:paraId="105C372D"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gramStart"/>
                      <w:r w:rsidRPr="00D161C5">
                        <w:rPr>
                          <w:rFonts w:ascii="Lucida Console" w:hAnsi="Lucida Console"/>
                          <w:sz w:val="12"/>
                        </w:rPr>
                        <w:t>if</w:t>
                      </w:r>
                      <w:proofErr w:type="gramEnd"/>
                      <w:r w:rsidRPr="00D161C5">
                        <w:rPr>
                          <w:rFonts w:ascii="Lucida Console" w:hAnsi="Lucida Console"/>
                          <w:sz w:val="12"/>
                        </w:rPr>
                        <w:t xml:space="preserve"> </w:t>
                      </w:r>
                      <w:proofErr w:type="spellStart"/>
                      <w:r w:rsidRPr="00D161C5">
                        <w:rPr>
                          <w:rFonts w:ascii="Lucida Console" w:hAnsi="Lucida Console"/>
                          <w:sz w:val="12"/>
                        </w:rPr>
                        <w:t>pb.Position</w:t>
                      </w:r>
                      <w:proofErr w:type="spellEnd"/>
                      <w:r w:rsidRPr="00D161C5">
                        <w:rPr>
                          <w:rFonts w:ascii="Lucida Console" w:hAnsi="Lucida Console"/>
                          <w:sz w:val="12"/>
                        </w:rPr>
                        <w:t xml:space="preserve"> = 100 then</w:t>
                      </w:r>
                    </w:p>
                    <w:p w14:paraId="3CBD64CE" w14:textId="77777777" w:rsidR="006929D3" w:rsidRPr="00D161C5" w:rsidRDefault="006929D3" w:rsidP="007A2836">
                      <w:pPr>
                        <w:rPr>
                          <w:rFonts w:ascii="Lucida Console" w:hAnsi="Lucida Console"/>
                          <w:sz w:val="12"/>
                        </w:rPr>
                      </w:pPr>
                      <w:r w:rsidRPr="00D161C5">
                        <w:rPr>
                          <w:rFonts w:ascii="Lucida Console" w:hAnsi="Lucida Console"/>
                          <w:sz w:val="12"/>
                        </w:rPr>
                        <w:t xml:space="preserve">      </w:t>
                      </w:r>
                      <w:proofErr w:type="spellStart"/>
                      <w:proofErr w:type="gramStart"/>
                      <w:r w:rsidRPr="00D161C5">
                        <w:rPr>
                          <w:rFonts w:ascii="Lucida Console" w:hAnsi="Lucida Console"/>
                          <w:sz w:val="12"/>
                        </w:rPr>
                        <w:t>pb.State</w:t>
                      </w:r>
                      <w:proofErr w:type="spellEnd"/>
                      <w:r w:rsidRPr="00D161C5">
                        <w:rPr>
                          <w:rFonts w:ascii="Lucida Console" w:hAnsi="Lucida Console"/>
                          <w:sz w:val="12"/>
                        </w:rPr>
                        <w:t xml:space="preserve"> :</w:t>
                      </w:r>
                      <w:proofErr w:type="gramEnd"/>
                      <w:r w:rsidRPr="00D161C5">
                        <w:rPr>
                          <w:rFonts w:ascii="Lucida Console" w:hAnsi="Lucida Console"/>
                          <w:sz w:val="12"/>
                        </w:rPr>
                        <w:t xml:space="preserve">= </w:t>
                      </w:r>
                      <w:proofErr w:type="spellStart"/>
                      <w:r w:rsidRPr="00D161C5">
                        <w:rPr>
                          <w:rFonts w:ascii="Lucida Console" w:hAnsi="Lucida Console"/>
                          <w:sz w:val="12"/>
                        </w:rPr>
                        <w:t>pbsNormal</w:t>
                      </w:r>
                      <w:proofErr w:type="spellEnd"/>
                      <w:r w:rsidRPr="00D161C5">
                        <w:rPr>
                          <w:rFonts w:ascii="Lucida Console" w:hAnsi="Lucida Console"/>
                          <w:sz w:val="12"/>
                        </w:rPr>
                        <w:t>;</w:t>
                      </w:r>
                    </w:p>
                    <w:p w14:paraId="48D11A29" w14:textId="77777777" w:rsidR="006929D3" w:rsidRPr="001737C6" w:rsidRDefault="006929D3" w:rsidP="007A2836">
                      <w:pPr>
                        <w:rPr>
                          <w:rFonts w:ascii="Lucida Console" w:hAnsi="Lucida Console"/>
                          <w:sz w:val="12"/>
                        </w:rPr>
                      </w:pPr>
                      <w:r w:rsidRPr="00D161C5">
                        <w:rPr>
                          <w:rFonts w:ascii="Lucida Console" w:hAnsi="Lucida Console"/>
                          <w:sz w:val="12"/>
                        </w:rPr>
                        <w:t xml:space="preserve">  end;</w:t>
                      </w:r>
                    </w:p>
                  </w:txbxContent>
                </v:textbox>
                <w10:wrap type="tight" anchorx="margin"/>
              </v:shape>
            </w:pict>
          </mc:Fallback>
        </mc:AlternateContent>
      </w:r>
    </w:p>
    <w:p w14:paraId="36BCAA57" w14:textId="6531B2BB" w:rsidR="008D09D8" w:rsidRDefault="007A2836" w:rsidP="008D09D8">
      <w:r>
        <w:rPr>
          <w:noProof/>
          <w:lang w:eastAsia="en-GB"/>
        </w:rPr>
        <mc:AlternateContent>
          <mc:Choice Requires="wps">
            <w:drawing>
              <wp:anchor distT="0" distB="0" distL="114300" distR="114300" simplePos="0" relativeHeight="251750400" behindDoc="0" locked="0" layoutInCell="1" allowOverlap="1" wp14:anchorId="3EA29EE7" wp14:editId="39CB67B5">
                <wp:simplePos x="0" y="0"/>
                <wp:positionH relativeFrom="column">
                  <wp:posOffset>85725</wp:posOffset>
                </wp:positionH>
                <wp:positionV relativeFrom="paragraph">
                  <wp:posOffset>2718435</wp:posOffset>
                </wp:positionV>
                <wp:extent cx="1114425" cy="1428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11144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D94DC61" id="Rectangle 62" o:spid="_x0000_s1026" style="position:absolute;margin-left:6.75pt;margin-top:214.05pt;width:87.75pt;height:11.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" filled="f" strokecolor="red" strokeweight="1pt"/>
            </w:pict>
          </mc:Fallback>
        </mc:AlternateContent>
      </w:r>
      <w:r>
        <w:rPr>
          <w:noProof/>
          <w:lang w:eastAsia="en-GB"/>
        </w:rPr>
        <w:drawing>
          <wp:anchor distT="0" distB="0" distL="114300" distR="114300" simplePos="0" relativeHeight="251749376" behindDoc="0" locked="0" layoutInCell="1" allowOverlap="1" wp14:anchorId="48319770" wp14:editId="591B4358">
            <wp:simplePos x="0" y="0"/>
            <wp:positionH relativeFrom="margin">
              <wp:align>right</wp:align>
            </wp:positionH>
            <wp:positionV relativeFrom="paragraph">
              <wp:posOffset>321310</wp:posOffset>
            </wp:positionV>
            <wp:extent cx="5274310" cy="2948305"/>
            <wp:effectExtent l="0" t="0" r="2540" b="4445"/>
            <wp:wrapTight wrapText="bothSides">
              <wp:wrapPolygon edited="0">
                <wp:start x="0" y="0"/>
                <wp:lineTo x="0" y="21493"/>
                <wp:lineTo x="21532" y="21493"/>
                <wp:lineTo x="2153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8305"/>
                    </a:xfrm>
                    <a:prstGeom prst="rect">
                      <a:avLst/>
                    </a:prstGeom>
                  </pic:spPr>
                </pic:pic>
              </a:graphicData>
            </a:graphic>
          </wp:anchor>
        </w:drawing>
      </w:r>
      <w:r>
        <w:t>Improvements:</w:t>
      </w:r>
    </w:p>
    <w:p w14:paraId="7B219C02" w14:textId="4AA8AB1A" w:rsidR="007A2836" w:rsidRDefault="007A2836" w:rsidP="008D09D8"/>
    <w:p w14:paraId="43B8D3B8" w14:textId="0F15A8EB" w:rsidR="007A2836" w:rsidRDefault="007A2836" w:rsidP="008D09D8">
      <w:r>
        <w:t>By adding the validation rule ‘&gt;=0’ for all levels, negative progress cannot exist in the database. This prevents errors in trying to access levels. This validation rule is a better fix than writing validation into the program, as this abnormal data won’t exist in typical use. Note that there is no upper limit on these levels, as the lexicon size is subject to change and a large user progress doesn’t return any harmful errors.</w:t>
      </w:r>
    </w:p>
    <w:p w14:paraId="4CFE020F" w14:textId="16CE7A85" w:rsidR="007A2836" w:rsidRDefault="007A2836" w:rsidP="008D09D8"/>
    <w:p w14:paraId="0A3F02EE" w14:textId="4E4AA8B8" w:rsidR="007A2836" w:rsidRDefault="007A2836" w:rsidP="007A2836">
      <w:pPr>
        <w:pStyle w:val="Heading1"/>
      </w:pPr>
      <w:r>
        <w:t>19/12/18</w:t>
      </w:r>
    </w:p>
    <w:p w14:paraId="2137858B" w14:textId="05BDD05A" w:rsidR="007A2836" w:rsidRDefault="007A1835" w:rsidP="007A2836">
      <w:r>
        <w:t xml:space="preserve">Upon linking the setting elements to the config file, it became apparent that abnormal data could easily persist in the unlocked config file. The user/admin can easily change the values in the config file, which may return errors in the HeadsetSettings form. </w:t>
      </w:r>
    </w:p>
    <w:p w14:paraId="5DEEC809" w14:textId="77777777" w:rsidR="007A1835" w:rsidRDefault="007A1835" w:rsidP="007A2836"/>
    <w:p w14:paraId="4D7F0746" w14:textId="3260F1CA" w:rsidR="007A1835" w:rsidRDefault="007A1835" w:rsidP="007A2836">
      <w:r>
        <w:t>Code:</w:t>
      </w:r>
    </w:p>
    <w:p w14:paraId="4C289332" w14:textId="00F6C74A" w:rsidR="007A1835" w:rsidRPr="007A2836" w:rsidRDefault="007A1835" w:rsidP="007A2836">
      <w:r>
        <w:rPr>
          <w:noProof/>
          <w:lang w:eastAsia="en-GB"/>
        </w:rPr>
        <mc:AlternateContent>
          <mc:Choice Requires="wps">
            <w:drawing>
              <wp:anchor distT="0" distB="0" distL="114300" distR="114300" simplePos="0" relativeHeight="251754496" behindDoc="1" locked="0" layoutInCell="1" allowOverlap="1" wp14:anchorId="16480733" wp14:editId="6448F489">
                <wp:simplePos x="0" y="0"/>
                <wp:positionH relativeFrom="margin">
                  <wp:posOffset>0</wp:posOffset>
                </wp:positionH>
                <wp:positionV relativeFrom="paragraph">
                  <wp:posOffset>171450</wp:posOffset>
                </wp:positionV>
                <wp:extent cx="5486400" cy="1133475"/>
                <wp:effectExtent l="0" t="0" r="19050" b="28575"/>
                <wp:wrapTight wrapText="bothSides">
                  <wp:wrapPolygon edited="0">
                    <wp:start x="0" y="0"/>
                    <wp:lineTo x="0" y="21782"/>
                    <wp:lineTo x="21600" y="21782"/>
                    <wp:lineTo x="21600"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86400" cy="1133475"/>
                        </a:xfrm>
                        <a:prstGeom prst="rect">
                          <a:avLst/>
                        </a:prstGeom>
                        <a:solidFill>
                          <a:schemeClr val="lt1"/>
                        </a:solidFill>
                        <a:ln w="6350">
                          <a:solidFill>
                            <a:prstClr val="black"/>
                          </a:solidFill>
                        </a:ln>
                      </wps:spPr>
                      <wps:txbx>
                        <w:txbxContent>
                          <w:p w14:paraId="4BA3C393" w14:textId="77777777" w:rsidR="006929D3" w:rsidRPr="00F748C8" w:rsidRDefault="006929D3" w:rsidP="007A1835">
                            <w:pPr>
                              <w:rPr>
                                <w:rFonts w:ascii="Lucida Console" w:hAnsi="Lucida Console"/>
                                <w:sz w:val="12"/>
                              </w:rPr>
                            </w:pPr>
                            <w:r w:rsidRPr="00F748C8">
                              <w:rPr>
                                <w:rFonts w:ascii="Lucida Console" w:hAnsi="Lucida Console"/>
                                <w:sz w:val="12"/>
                              </w:rPr>
                              <w:t xml:space="preserve">procedure </w:t>
                            </w:r>
                            <w:proofErr w:type="spellStart"/>
                            <w:r w:rsidRPr="00F748C8">
                              <w:rPr>
                                <w:rFonts w:ascii="Lucida Console" w:hAnsi="Lucida Console"/>
                                <w:sz w:val="12"/>
                              </w:rPr>
                              <w:t>TfrmHeadsetsettings.FormShow</w:t>
                            </w:r>
                            <w:proofErr w:type="spellEnd"/>
                            <w:r w:rsidRPr="00F748C8">
                              <w:rPr>
                                <w:rFonts w:ascii="Lucida Console" w:hAnsi="Lucida Console"/>
                                <w:sz w:val="12"/>
                              </w:rPr>
                              <w:t xml:space="preserve">(Sender: </w:t>
                            </w:r>
                            <w:proofErr w:type="spellStart"/>
                            <w:r w:rsidRPr="00F748C8">
                              <w:rPr>
                                <w:rFonts w:ascii="Lucida Console" w:hAnsi="Lucida Console"/>
                                <w:sz w:val="12"/>
                              </w:rPr>
                              <w:t>TObject</w:t>
                            </w:r>
                            <w:proofErr w:type="spellEnd"/>
                            <w:r w:rsidRPr="00F748C8">
                              <w:rPr>
                                <w:rFonts w:ascii="Lucida Console" w:hAnsi="Lucida Console"/>
                                <w:sz w:val="12"/>
                              </w:rPr>
                              <w:t>);</w:t>
                            </w:r>
                          </w:p>
                          <w:p w14:paraId="6492B325" w14:textId="77777777" w:rsidR="006929D3" w:rsidRPr="00F748C8" w:rsidRDefault="006929D3" w:rsidP="007A1835">
                            <w:pPr>
                              <w:rPr>
                                <w:rFonts w:ascii="Lucida Console" w:hAnsi="Lucida Console"/>
                                <w:sz w:val="12"/>
                              </w:rPr>
                            </w:pPr>
                            <w:r w:rsidRPr="00F748C8">
                              <w:rPr>
                                <w:rFonts w:ascii="Lucida Console" w:hAnsi="Lucida Console"/>
                                <w:sz w:val="12"/>
                              </w:rPr>
                              <w:t>begin</w:t>
                            </w:r>
                          </w:p>
                          <w:p w14:paraId="6AEF7CFD"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CurrentDir</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GetCurrentDir</w:t>
                            </w:r>
                            <w:proofErr w:type="spellEnd"/>
                            <w:r w:rsidRPr="00F748C8">
                              <w:rPr>
                                <w:rFonts w:ascii="Lucida Console" w:hAnsi="Lucida Console"/>
                                <w:sz w:val="12"/>
                              </w:rPr>
                              <w:t>;</w:t>
                            </w:r>
                          </w:p>
                          <w:p w14:paraId="009ADAFE"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LexiconDir</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StringReplace</w:t>
                            </w:r>
                            <w:proofErr w:type="spellEnd"/>
                            <w:r w:rsidRPr="00F748C8">
                              <w:rPr>
                                <w:rFonts w:ascii="Lucida Console" w:hAnsi="Lucida Console"/>
                                <w:sz w:val="12"/>
                              </w:rPr>
                              <w:t>(</w:t>
                            </w:r>
                            <w:proofErr w:type="spellStart"/>
                            <w:r w:rsidRPr="00F748C8">
                              <w:rPr>
                                <w:rFonts w:ascii="Lucida Console" w:hAnsi="Lucida Console"/>
                                <w:sz w:val="12"/>
                              </w:rPr>
                              <w:t>CurrentDir</w:t>
                            </w:r>
                            <w:proofErr w:type="spellEnd"/>
                            <w:r w:rsidRPr="00F748C8">
                              <w:rPr>
                                <w:rFonts w:ascii="Lucida Console" w:hAnsi="Lucida Console"/>
                                <w:sz w:val="12"/>
                              </w:rPr>
                              <w:t>, 'Win' + (</w:t>
                            </w:r>
                            <w:proofErr w:type="spellStart"/>
                            <w:r w:rsidRPr="00F748C8">
                              <w:rPr>
                                <w:rFonts w:ascii="Lucida Console" w:hAnsi="Lucida Console"/>
                                <w:sz w:val="12"/>
                              </w:rPr>
                              <w:t>inttostr</w:t>
                            </w:r>
                            <w:proofErr w:type="spellEnd"/>
                            <w:r w:rsidRPr="00F748C8">
                              <w:rPr>
                                <w:rFonts w:ascii="Lucida Console" w:hAnsi="Lucida Console"/>
                                <w:sz w:val="12"/>
                              </w:rPr>
                              <w:t>(</w:t>
                            </w:r>
                            <w:proofErr w:type="spellStart"/>
                            <w:r w:rsidRPr="00F748C8">
                              <w:rPr>
                                <w:rFonts w:ascii="Lucida Console" w:hAnsi="Lucida Console"/>
                                <w:sz w:val="12"/>
                              </w:rPr>
                              <w:t>SizeOf</w:t>
                            </w:r>
                            <w:proofErr w:type="spellEnd"/>
                            <w:r w:rsidRPr="00F748C8">
                              <w:rPr>
                                <w:rFonts w:ascii="Lucida Console" w:hAnsi="Lucida Console"/>
                                <w:sz w:val="12"/>
                              </w:rPr>
                              <w:t>(Pointer) * 8)</w:t>
                            </w:r>
                          </w:p>
                          <w:p w14:paraId="4FCFF719"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 + '\Debug', 'Lexicon\', [</w:t>
                            </w:r>
                            <w:proofErr w:type="spellStart"/>
                            <w:r w:rsidRPr="00F748C8">
                              <w:rPr>
                                <w:rFonts w:ascii="Lucida Console" w:hAnsi="Lucida Console"/>
                                <w:sz w:val="12"/>
                              </w:rPr>
                              <w:t>rfIgnoreCase</w:t>
                            </w:r>
                            <w:proofErr w:type="spellEnd"/>
                            <w:r w:rsidRPr="00F748C8">
                              <w:rPr>
                                <w:rFonts w:ascii="Lucida Console" w:hAnsi="Lucida Console"/>
                                <w:sz w:val="12"/>
                              </w:rPr>
                              <w:t>]);</w:t>
                            </w:r>
                          </w:p>
                          <w:p w14:paraId="78475618"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 Create </w:t>
                            </w:r>
                            <w:proofErr w:type="spellStart"/>
                            <w:r w:rsidRPr="00F748C8">
                              <w:rPr>
                                <w:rFonts w:ascii="Lucida Console" w:hAnsi="Lucida Console"/>
                                <w:sz w:val="12"/>
                              </w:rPr>
                              <w:t>TStringList</w:t>
                            </w:r>
                            <w:proofErr w:type="spellEnd"/>
                            <w:r w:rsidRPr="00F748C8">
                              <w:rPr>
                                <w:rFonts w:ascii="Lucida Console" w:hAnsi="Lucida Console"/>
                                <w:sz w:val="12"/>
                              </w:rPr>
                              <w:t xml:space="preserve"> object, and populate the list with the values in the</w:t>
                            </w:r>
                          </w:p>
                          <w:p w14:paraId="63BEBE1E"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 Config file: 1st line = </w:t>
                            </w:r>
                            <w:proofErr w:type="gramStart"/>
                            <w:r w:rsidRPr="00F748C8">
                              <w:rPr>
                                <w:rFonts w:ascii="Lucida Console" w:hAnsi="Lucida Console"/>
                                <w:sz w:val="12"/>
                              </w:rPr>
                              <w:t>volume ..</w:t>
                            </w:r>
                            <w:proofErr w:type="gramEnd"/>
                            <w:r w:rsidRPr="00F748C8">
                              <w:rPr>
                                <w:rFonts w:ascii="Lucida Console" w:hAnsi="Lucida Console"/>
                                <w:sz w:val="12"/>
                              </w:rPr>
                              <w:t xml:space="preserve"> etc...</w:t>
                            </w:r>
                          </w:p>
                          <w:p w14:paraId="27907837"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sl</w:t>
                            </w:r>
                            <w:proofErr w:type="spellEnd"/>
                            <w:proofErr w:type="gramEnd"/>
                            <w:r w:rsidRPr="00F748C8">
                              <w:rPr>
                                <w:rFonts w:ascii="Lucida Console" w:hAnsi="Lucida Console"/>
                                <w:sz w:val="12"/>
                              </w:rPr>
                              <w:t xml:space="preserve"> := </w:t>
                            </w:r>
                            <w:proofErr w:type="spellStart"/>
                            <w:r w:rsidRPr="00F748C8">
                              <w:rPr>
                                <w:rFonts w:ascii="Lucida Console" w:hAnsi="Lucida Console"/>
                                <w:sz w:val="12"/>
                              </w:rPr>
                              <w:t>TStringList.Create</w:t>
                            </w:r>
                            <w:proofErr w:type="spellEnd"/>
                            <w:r w:rsidRPr="00F748C8">
                              <w:rPr>
                                <w:rFonts w:ascii="Lucida Console" w:hAnsi="Lucida Console"/>
                                <w:sz w:val="12"/>
                              </w:rPr>
                              <w:t>;</w:t>
                            </w:r>
                          </w:p>
                          <w:p w14:paraId="6C609E5C"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sl.LoadFromFile</w:t>
                            </w:r>
                            <w:proofErr w:type="spellEnd"/>
                            <w:r w:rsidRPr="00F748C8">
                              <w:rPr>
                                <w:rFonts w:ascii="Lucida Console" w:hAnsi="Lucida Console"/>
                                <w:sz w:val="12"/>
                              </w:rPr>
                              <w:t>(</w:t>
                            </w:r>
                            <w:proofErr w:type="spellStart"/>
                            <w:proofErr w:type="gramEnd"/>
                            <w:r w:rsidRPr="00F748C8">
                              <w:rPr>
                                <w:rFonts w:ascii="Lucida Console" w:hAnsi="Lucida Console"/>
                                <w:sz w:val="12"/>
                              </w:rPr>
                              <w:t>LexiconDir</w:t>
                            </w:r>
                            <w:proofErr w:type="spellEnd"/>
                            <w:r w:rsidRPr="00F748C8">
                              <w:rPr>
                                <w:rFonts w:ascii="Lucida Console" w:hAnsi="Lucida Console"/>
                                <w:sz w:val="12"/>
                              </w:rPr>
                              <w:t xml:space="preserve"> + 'VoiceConfig.txt');</w:t>
                            </w:r>
                          </w:p>
                          <w:p w14:paraId="51A81B18"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tbVolume.Position</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strtoint</w:t>
                            </w:r>
                            <w:proofErr w:type="spellEnd"/>
                            <w:r w:rsidRPr="00F748C8">
                              <w:rPr>
                                <w:rFonts w:ascii="Lucida Console" w:hAnsi="Lucida Console"/>
                                <w:sz w:val="12"/>
                              </w:rPr>
                              <w:t>(</w:t>
                            </w:r>
                            <w:proofErr w:type="spellStart"/>
                            <w:r w:rsidRPr="00F748C8">
                              <w:rPr>
                                <w:rFonts w:ascii="Lucida Console" w:hAnsi="Lucida Console"/>
                                <w:sz w:val="12"/>
                              </w:rPr>
                              <w:t>sl</w:t>
                            </w:r>
                            <w:proofErr w:type="spellEnd"/>
                            <w:r w:rsidRPr="00F748C8">
                              <w:rPr>
                                <w:rFonts w:ascii="Lucida Console" w:hAnsi="Lucida Console"/>
                                <w:sz w:val="12"/>
                              </w:rPr>
                              <w:t>[0]);</w:t>
                            </w:r>
                          </w:p>
                          <w:p w14:paraId="3924424F"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tbRate.Position</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strtoint</w:t>
                            </w:r>
                            <w:proofErr w:type="spellEnd"/>
                            <w:r w:rsidRPr="00F748C8">
                              <w:rPr>
                                <w:rFonts w:ascii="Lucida Console" w:hAnsi="Lucida Console"/>
                                <w:sz w:val="12"/>
                              </w:rPr>
                              <w:t>(</w:t>
                            </w:r>
                            <w:proofErr w:type="spellStart"/>
                            <w:r w:rsidRPr="00F748C8">
                              <w:rPr>
                                <w:rFonts w:ascii="Lucida Console" w:hAnsi="Lucida Console"/>
                                <w:sz w:val="12"/>
                              </w:rPr>
                              <w:t>sl</w:t>
                            </w:r>
                            <w:proofErr w:type="spellEnd"/>
                            <w:r w:rsidRPr="00F748C8">
                              <w:rPr>
                                <w:rFonts w:ascii="Lucida Console" w:hAnsi="Lucida Console"/>
                                <w:sz w:val="12"/>
                              </w:rPr>
                              <w:t>[1]);</w:t>
                            </w:r>
                          </w:p>
                          <w:p w14:paraId="3F109B54"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cbVoices.ItemIndex</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strtoint</w:t>
                            </w:r>
                            <w:proofErr w:type="spellEnd"/>
                            <w:r w:rsidRPr="00F748C8">
                              <w:rPr>
                                <w:rFonts w:ascii="Lucida Console" w:hAnsi="Lucida Console"/>
                                <w:sz w:val="12"/>
                              </w:rPr>
                              <w:t>(</w:t>
                            </w:r>
                            <w:proofErr w:type="spellStart"/>
                            <w:r w:rsidRPr="00F748C8">
                              <w:rPr>
                                <w:rFonts w:ascii="Lucida Console" w:hAnsi="Lucida Console"/>
                                <w:sz w:val="12"/>
                              </w:rPr>
                              <w:t>sl</w:t>
                            </w:r>
                            <w:proofErr w:type="spellEnd"/>
                            <w:r w:rsidRPr="00F748C8">
                              <w:rPr>
                                <w:rFonts w:ascii="Lucida Console" w:hAnsi="Lucida Console"/>
                                <w:sz w:val="12"/>
                              </w:rPr>
                              <w:t>[2]);</w:t>
                            </w:r>
                          </w:p>
                          <w:p w14:paraId="7B23BC0E" w14:textId="77777777" w:rsidR="006929D3" w:rsidRPr="001737C6" w:rsidRDefault="006929D3" w:rsidP="007A1835">
                            <w:pPr>
                              <w:rPr>
                                <w:rFonts w:ascii="Lucida Console" w:hAnsi="Lucida Console"/>
                                <w:sz w:val="12"/>
                              </w:rPr>
                            </w:pPr>
                            <w:r w:rsidRPr="00F748C8">
                              <w:rPr>
                                <w:rFonts w:ascii="Lucida Console" w:hAnsi="Lucida Console"/>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480733" id="Text Box 64" o:spid="_x0000_s1066" type="#_x0000_t202" style="position:absolute;margin-left:0;margin-top:13.5pt;width:6in;height:89.25pt;z-index:-251561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" fillcolor="white [3201]" strokeweight=".5pt">
                <v:textbox>
                  <w:txbxContent>
                    <w:p w14:paraId="4BA3C393" w14:textId="77777777" w:rsidR="006929D3" w:rsidRPr="00F748C8" w:rsidRDefault="006929D3" w:rsidP="007A1835">
                      <w:pPr>
                        <w:rPr>
                          <w:rFonts w:ascii="Lucida Console" w:hAnsi="Lucida Console"/>
                          <w:sz w:val="12"/>
                        </w:rPr>
                      </w:pPr>
                      <w:r w:rsidRPr="00F748C8">
                        <w:rPr>
                          <w:rFonts w:ascii="Lucida Console" w:hAnsi="Lucida Console"/>
                          <w:sz w:val="12"/>
                        </w:rPr>
                        <w:t xml:space="preserve">procedure </w:t>
                      </w:r>
                      <w:proofErr w:type="spellStart"/>
                      <w:r w:rsidRPr="00F748C8">
                        <w:rPr>
                          <w:rFonts w:ascii="Lucida Console" w:hAnsi="Lucida Console"/>
                          <w:sz w:val="12"/>
                        </w:rPr>
                        <w:t>TfrmHeadsetsettings.FormShow</w:t>
                      </w:r>
                      <w:proofErr w:type="spellEnd"/>
                      <w:r w:rsidRPr="00F748C8">
                        <w:rPr>
                          <w:rFonts w:ascii="Lucida Console" w:hAnsi="Lucida Console"/>
                          <w:sz w:val="12"/>
                        </w:rPr>
                        <w:t xml:space="preserve">(Sender: </w:t>
                      </w:r>
                      <w:proofErr w:type="spellStart"/>
                      <w:r w:rsidRPr="00F748C8">
                        <w:rPr>
                          <w:rFonts w:ascii="Lucida Console" w:hAnsi="Lucida Console"/>
                          <w:sz w:val="12"/>
                        </w:rPr>
                        <w:t>TObject</w:t>
                      </w:r>
                      <w:proofErr w:type="spellEnd"/>
                      <w:r w:rsidRPr="00F748C8">
                        <w:rPr>
                          <w:rFonts w:ascii="Lucida Console" w:hAnsi="Lucida Console"/>
                          <w:sz w:val="12"/>
                        </w:rPr>
                        <w:t>);</w:t>
                      </w:r>
                    </w:p>
                    <w:p w14:paraId="6492B325" w14:textId="77777777" w:rsidR="006929D3" w:rsidRPr="00F748C8" w:rsidRDefault="006929D3" w:rsidP="007A1835">
                      <w:pPr>
                        <w:rPr>
                          <w:rFonts w:ascii="Lucida Console" w:hAnsi="Lucida Console"/>
                          <w:sz w:val="12"/>
                        </w:rPr>
                      </w:pPr>
                      <w:r w:rsidRPr="00F748C8">
                        <w:rPr>
                          <w:rFonts w:ascii="Lucida Console" w:hAnsi="Lucida Console"/>
                          <w:sz w:val="12"/>
                        </w:rPr>
                        <w:t>begin</w:t>
                      </w:r>
                    </w:p>
                    <w:p w14:paraId="6AEF7CFD"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CurrentDir</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GetCurrentDir</w:t>
                      </w:r>
                      <w:proofErr w:type="spellEnd"/>
                      <w:r w:rsidRPr="00F748C8">
                        <w:rPr>
                          <w:rFonts w:ascii="Lucida Console" w:hAnsi="Lucida Console"/>
                          <w:sz w:val="12"/>
                        </w:rPr>
                        <w:t>;</w:t>
                      </w:r>
                    </w:p>
                    <w:p w14:paraId="009ADAFE"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LexiconDir</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StringReplace</w:t>
                      </w:r>
                      <w:proofErr w:type="spellEnd"/>
                      <w:r w:rsidRPr="00F748C8">
                        <w:rPr>
                          <w:rFonts w:ascii="Lucida Console" w:hAnsi="Lucida Console"/>
                          <w:sz w:val="12"/>
                        </w:rPr>
                        <w:t>(</w:t>
                      </w:r>
                      <w:proofErr w:type="spellStart"/>
                      <w:r w:rsidRPr="00F748C8">
                        <w:rPr>
                          <w:rFonts w:ascii="Lucida Console" w:hAnsi="Lucida Console"/>
                          <w:sz w:val="12"/>
                        </w:rPr>
                        <w:t>CurrentDir</w:t>
                      </w:r>
                      <w:proofErr w:type="spellEnd"/>
                      <w:r w:rsidRPr="00F748C8">
                        <w:rPr>
                          <w:rFonts w:ascii="Lucida Console" w:hAnsi="Lucida Console"/>
                          <w:sz w:val="12"/>
                        </w:rPr>
                        <w:t>, 'Win' + (</w:t>
                      </w:r>
                      <w:proofErr w:type="spellStart"/>
                      <w:r w:rsidRPr="00F748C8">
                        <w:rPr>
                          <w:rFonts w:ascii="Lucida Console" w:hAnsi="Lucida Console"/>
                          <w:sz w:val="12"/>
                        </w:rPr>
                        <w:t>inttostr</w:t>
                      </w:r>
                      <w:proofErr w:type="spellEnd"/>
                      <w:r w:rsidRPr="00F748C8">
                        <w:rPr>
                          <w:rFonts w:ascii="Lucida Console" w:hAnsi="Lucida Console"/>
                          <w:sz w:val="12"/>
                        </w:rPr>
                        <w:t>(</w:t>
                      </w:r>
                      <w:proofErr w:type="spellStart"/>
                      <w:r w:rsidRPr="00F748C8">
                        <w:rPr>
                          <w:rFonts w:ascii="Lucida Console" w:hAnsi="Lucida Console"/>
                          <w:sz w:val="12"/>
                        </w:rPr>
                        <w:t>SizeOf</w:t>
                      </w:r>
                      <w:proofErr w:type="spellEnd"/>
                      <w:r w:rsidRPr="00F748C8">
                        <w:rPr>
                          <w:rFonts w:ascii="Lucida Console" w:hAnsi="Lucida Console"/>
                          <w:sz w:val="12"/>
                        </w:rPr>
                        <w:t>(Pointer) * 8)</w:t>
                      </w:r>
                    </w:p>
                    <w:p w14:paraId="4FCFF719"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 + '\Debug', 'Lexicon\', [</w:t>
                      </w:r>
                      <w:proofErr w:type="spellStart"/>
                      <w:r w:rsidRPr="00F748C8">
                        <w:rPr>
                          <w:rFonts w:ascii="Lucida Console" w:hAnsi="Lucida Console"/>
                          <w:sz w:val="12"/>
                        </w:rPr>
                        <w:t>rfIgnoreCase</w:t>
                      </w:r>
                      <w:proofErr w:type="spellEnd"/>
                      <w:r w:rsidRPr="00F748C8">
                        <w:rPr>
                          <w:rFonts w:ascii="Lucida Console" w:hAnsi="Lucida Console"/>
                          <w:sz w:val="12"/>
                        </w:rPr>
                        <w:t>]);</w:t>
                      </w:r>
                    </w:p>
                    <w:p w14:paraId="78475618"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 Create </w:t>
                      </w:r>
                      <w:proofErr w:type="spellStart"/>
                      <w:r w:rsidRPr="00F748C8">
                        <w:rPr>
                          <w:rFonts w:ascii="Lucida Console" w:hAnsi="Lucida Console"/>
                          <w:sz w:val="12"/>
                        </w:rPr>
                        <w:t>TStringList</w:t>
                      </w:r>
                      <w:proofErr w:type="spellEnd"/>
                      <w:r w:rsidRPr="00F748C8">
                        <w:rPr>
                          <w:rFonts w:ascii="Lucida Console" w:hAnsi="Lucida Console"/>
                          <w:sz w:val="12"/>
                        </w:rPr>
                        <w:t xml:space="preserve"> object, and populate the list with the values in the</w:t>
                      </w:r>
                    </w:p>
                    <w:p w14:paraId="63BEBE1E"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 Config file: 1st line = </w:t>
                      </w:r>
                      <w:proofErr w:type="gramStart"/>
                      <w:r w:rsidRPr="00F748C8">
                        <w:rPr>
                          <w:rFonts w:ascii="Lucida Console" w:hAnsi="Lucida Console"/>
                          <w:sz w:val="12"/>
                        </w:rPr>
                        <w:t>volume ..</w:t>
                      </w:r>
                      <w:proofErr w:type="gramEnd"/>
                      <w:r w:rsidRPr="00F748C8">
                        <w:rPr>
                          <w:rFonts w:ascii="Lucida Console" w:hAnsi="Lucida Console"/>
                          <w:sz w:val="12"/>
                        </w:rPr>
                        <w:t xml:space="preserve"> etc...</w:t>
                      </w:r>
                    </w:p>
                    <w:p w14:paraId="27907837"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sl</w:t>
                      </w:r>
                      <w:proofErr w:type="spellEnd"/>
                      <w:proofErr w:type="gramEnd"/>
                      <w:r w:rsidRPr="00F748C8">
                        <w:rPr>
                          <w:rFonts w:ascii="Lucida Console" w:hAnsi="Lucida Console"/>
                          <w:sz w:val="12"/>
                        </w:rPr>
                        <w:t xml:space="preserve"> := </w:t>
                      </w:r>
                      <w:proofErr w:type="spellStart"/>
                      <w:r w:rsidRPr="00F748C8">
                        <w:rPr>
                          <w:rFonts w:ascii="Lucida Console" w:hAnsi="Lucida Console"/>
                          <w:sz w:val="12"/>
                        </w:rPr>
                        <w:t>TStringList.Create</w:t>
                      </w:r>
                      <w:proofErr w:type="spellEnd"/>
                      <w:r w:rsidRPr="00F748C8">
                        <w:rPr>
                          <w:rFonts w:ascii="Lucida Console" w:hAnsi="Lucida Console"/>
                          <w:sz w:val="12"/>
                        </w:rPr>
                        <w:t>;</w:t>
                      </w:r>
                    </w:p>
                    <w:p w14:paraId="6C609E5C"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sl.LoadFromFile</w:t>
                      </w:r>
                      <w:proofErr w:type="spellEnd"/>
                      <w:r w:rsidRPr="00F748C8">
                        <w:rPr>
                          <w:rFonts w:ascii="Lucida Console" w:hAnsi="Lucida Console"/>
                          <w:sz w:val="12"/>
                        </w:rPr>
                        <w:t>(</w:t>
                      </w:r>
                      <w:proofErr w:type="spellStart"/>
                      <w:proofErr w:type="gramEnd"/>
                      <w:r w:rsidRPr="00F748C8">
                        <w:rPr>
                          <w:rFonts w:ascii="Lucida Console" w:hAnsi="Lucida Console"/>
                          <w:sz w:val="12"/>
                        </w:rPr>
                        <w:t>LexiconDir</w:t>
                      </w:r>
                      <w:proofErr w:type="spellEnd"/>
                      <w:r w:rsidRPr="00F748C8">
                        <w:rPr>
                          <w:rFonts w:ascii="Lucida Console" w:hAnsi="Lucida Console"/>
                          <w:sz w:val="12"/>
                        </w:rPr>
                        <w:t xml:space="preserve"> + 'VoiceConfig.txt');</w:t>
                      </w:r>
                    </w:p>
                    <w:p w14:paraId="51A81B18"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tbVolume.Position</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strtoint</w:t>
                      </w:r>
                      <w:proofErr w:type="spellEnd"/>
                      <w:r w:rsidRPr="00F748C8">
                        <w:rPr>
                          <w:rFonts w:ascii="Lucida Console" w:hAnsi="Lucida Console"/>
                          <w:sz w:val="12"/>
                        </w:rPr>
                        <w:t>(</w:t>
                      </w:r>
                      <w:proofErr w:type="spellStart"/>
                      <w:r w:rsidRPr="00F748C8">
                        <w:rPr>
                          <w:rFonts w:ascii="Lucida Console" w:hAnsi="Lucida Console"/>
                          <w:sz w:val="12"/>
                        </w:rPr>
                        <w:t>sl</w:t>
                      </w:r>
                      <w:proofErr w:type="spellEnd"/>
                      <w:r w:rsidRPr="00F748C8">
                        <w:rPr>
                          <w:rFonts w:ascii="Lucida Console" w:hAnsi="Lucida Console"/>
                          <w:sz w:val="12"/>
                        </w:rPr>
                        <w:t>[0]);</w:t>
                      </w:r>
                    </w:p>
                    <w:p w14:paraId="3924424F"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tbRate.Position</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strtoint</w:t>
                      </w:r>
                      <w:proofErr w:type="spellEnd"/>
                      <w:r w:rsidRPr="00F748C8">
                        <w:rPr>
                          <w:rFonts w:ascii="Lucida Console" w:hAnsi="Lucida Console"/>
                          <w:sz w:val="12"/>
                        </w:rPr>
                        <w:t>(</w:t>
                      </w:r>
                      <w:proofErr w:type="spellStart"/>
                      <w:r w:rsidRPr="00F748C8">
                        <w:rPr>
                          <w:rFonts w:ascii="Lucida Console" w:hAnsi="Lucida Console"/>
                          <w:sz w:val="12"/>
                        </w:rPr>
                        <w:t>sl</w:t>
                      </w:r>
                      <w:proofErr w:type="spellEnd"/>
                      <w:r w:rsidRPr="00F748C8">
                        <w:rPr>
                          <w:rFonts w:ascii="Lucida Console" w:hAnsi="Lucida Console"/>
                          <w:sz w:val="12"/>
                        </w:rPr>
                        <w:t>[1]);</w:t>
                      </w:r>
                    </w:p>
                    <w:p w14:paraId="3F109B54" w14:textId="77777777" w:rsidR="006929D3" w:rsidRPr="00F748C8" w:rsidRDefault="006929D3" w:rsidP="007A1835">
                      <w:pPr>
                        <w:rPr>
                          <w:rFonts w:ascii="Lucida Console" w:hAnsi="Lucida Console"/>
                          <w:sz w:val="12"/>
                        </w:rPr>
                      </w:pPr>
                      <w:r w:rsidRPr="00F748C8">
                        <w:rPr>
                          <w:rFonts w:ascii="Lucida Console" w:hAnsi="Lucida Console"/>
                          <w:sz w:val="12"/>
                        </w:rPr>
                        <w:t xml:space="preserve">  </w:t>
                      </w:r>
                      <w:proofErr w:type="spellStart"/>
                      <w:proofErr w:type="gramStart"/>
                      <w:r w:rsidRPr="00F748C8">
                        <w:rPr>
                          <w:rFonts w:ascii="Lucida Console" w:hAnsi="Lucida Console"/>
                          <w:sz w:val="12"/>
                        </w:rPr>
                        <w:t>cbVoices.ItemIndex</w:t>
                      </w:r>
                      <w:proofErr w:type="spellEnd"/>
                      <w:r w:rsidRPr="00F748C8">
                        <w:rPr>
                          <w:rFonts w:ascii="Lucida Console" w:hAnsi="Lucida Console"/>
                          <w:sz w:val="12"/>
                        </w:rPr>
                        <w:t xml:space="preserve"> :</w:t>
                      </w:r>
                      <w:proofErr w:type="gramEnd"/>
                      <w:r w:rsidRPr="00F748C8">
                        <w:rPr>
                          <w:rFonts w:ascii="Lucida Console" w:hAnsi="Lucida Console"/>
                          <w:sz w:val="12"/>
                        </w:rPr>
                        <w:t xml:space="preserve">= </w:t>
                      </w:r>
                      <w:proofErr w:type="spellStart"/>
                      <w:r w:rsidRPr="00F748C8">
                        <w:rPr>
                          <w:rFonts w:ascii="Lucida Console" w:hAnsi="Lucida Console"/>
                          <w:sz w:val="12"/>
                        </w:rPr>
                        <w:t>strtoint</w:t>
                      </w:r>
                      <w:proofErr w:type="spellEnd"/>
                      <w:r w:rsidRPr="00F748C8">
                        <w:rPr>
                          <w:rFonts w:ascii="Lucida Console" w:hAnsi="Lucida Console"/>
                          <w:sz w:val="12"/>
                        </w:rPr>
                        <w:t>(</w:t>
                      </w:r>
                      <w:proofErr w:type="spellStart"/>
                      <w:r w:rsidRPr="00F748C8">
                        <w:rPr>
                          <w:rFonts w:ascii="Lucida Console" w:hAnsi="Lucida Console"/>
                          <w:sz w:val="12"/>
                        </w:rPr>
                        <w:t>sl</w:t>
                      </w:r>
                      <w:proofErr w:type="spellEnd"/>
                      <w:r w:rsidRPr="00F748C8">
                        <w:rPr>
                          <w:rFonts w:ascii="Lucida Console" w:hAnsi="Lucida Console"/>
                          <w:sz w:val="12"/>
                        </w:rPr>
                        <w:t>[2]);</w:t>
                      </w:r>
                    </w:p>
                    <w:p w14:paraId="7B23BC0E" w14:textId="77777777" w:rsidR="006929D3" w:rsidRPr="001737C6" w:rsidRDefault="006929D3" w:rsidP="007A1835">
                      <w:pPr>
                        <w:rPr>
                          <w:rFonts w:ascii="Lucida Console" w:hAnsi="Lucida Console"/>
                          <w:sz w:val="12"/>
                        </w:rPr>
                      </w:pPr>
                      <w:r w:rsidRPr="00F748C8">
                        <w:rPr>
                          <w:rFonts w:ascii="Lucida Console" w:hAnsi="Lucida Console"/>
                          <w:sz w:val="12"/>
                        </w:rPr>
                        <w:t>end;</w:t>
                      </w:r>
                    </w:p>
                  </w:txbxContent>
                </v:textbox>
                <w10:wrap type="tight" anchorx="margin"/>
              </v:shape>
            </w:pict>
          </mc:Fallback>
        </mc:AlternateContent>
      </w:r>
    </w:p>
    <w:tbl>
      <w:tblPr>
        <w:tblStyle w:val="TableGrid"/>
        <w:tblW w:w="0" w:type="auto"/>
        <w:tblLook w:val="04A0" w:firstRow="1" w:lastRow="0" w:firstColumn="1" w:lastColumn="0" w:noHBand="0" w:noVBand="1"/>
      </w:tblPr>
      <w:tblGrid>
        <w:gridCol w:w="701"/>
        <w:gridCol w:w="2050"/>
        <w:gridCol w:w="2244"/>
        <w:gridCol w:w="2090"/>
        <w:gridCol w:w="1211"/>
      </w:tblGrid>
      <w:tr w:rsidR="007A1835" w:rsidRPr="00D10B59" w14:paraId="46734D49" w14:textId="77777777" w:rsidTr="006929D3">
        <w:tc>
          <w:tcPr>
            <w:tcW w:w="701" w:type="dxa"/>
          </w:tcPr>
          <w:p w14:paraId="3E241313" w14:textId="77777777" w:rsidR="007A1835" w:rsidRPr="00D10B59" w:rsidRDefault="007A1835" w:rsidP="006929D3">
            <w:pPr>
              <w:jc w:val="center"/>
              <w:rPr>
                <w:b/>
              </w:rPr>
            </w:pPr>
            <w:r>
              <w:rPr>
                <w:b/>
              </w:rPr>
              <w:t>Test No.</w:t>
            </w:r>
          </w:p>
        </w:tc>
        <w:tc>
          <w:tcPr>
            <w:tcW w:w="2050" w:type="dxa"/>
          </w:tcPr>
          <w:p w14:paraId="08FCA057" w14:textId="77777777" w:rsidR="007A1835" w:rsidRPr="00D10B59" w:rsidRDefault="007A1835" w:rsidP="006929D3">
            <w:pPr>
              <w:jc w:val="center"/>
              <w:rPr>
                <w:b/>
              </w:rPr>
            </w:pPr>
            <w:r>
              <w:rPr>
                <w:b/>
              </w:rPr>
              <w:t>Function Tested</w:t>
            </w:r>
          </w:p>
        </w:tc>
        <w:tc>
          <w:tcPr>
            <w:tcW w:w="2244" w:type="dxa"/>
          </w:tcPr>
          <w:p w14:paraId="5E9FD450" w14:textId="77777777" w:rsidR="007A1835" w:rsidRPr="00D10B59" w:rsidRDefault="007A1835" w:rsidP="006929D3">
            <w:pPr>
              <w:jc w:val="center"/>
              <w:rPr>
                <w:b/>
              </w:rPr>
            </w:pPr>
            <w:r>
              <w:rPr>
                <w:b/>
              </w:rPr>
              <w:t>Test Data</w:t>
            </w:r>
          </w:p>
        </w:tc>
        <w:tc>
          <w:tcPr>
            <w:tcW w:w="2090" w:type="dxa"/>
          </w:tcPr>
          <w:p w14:paraId="34A0EF6F" w14:textId="77777777" w:rsidR="007A1835" w:rsidRPr="00D10B59" w:rsidRDefault="007A1835" w:rsidP="006929D3">
            <w:pPr>
              <w:jc w:val="center"/>
              <w:rPr>
                <w:b/>
              </w:rPr>
            </w:pPr>
            <w:r>
              <w:rPr>
                <w:b/>
              </w:rPr>
              <w:t>Expected Result</w:t>
            </w:r>
          </w:p>
        </w:tc>
        <w:tc>
          <w:tcPr>
            <w:tcW w:w="1211" w:type="dxa"/>
          </w:tcPr>
          <w:p w14:paraId="1D0E3E28" w14:textId="77777777" w:rsidR="007A1835" w:rsidRPr="00D10B59" w:rsidRDefault="007A1835" w:rsidP="006929D3">
            <w:pPr>
              <w:jc w:val="center"/>
              <w:rPr>
                <w:b/>
              </w:rPr>
            </w:pPr>
            <w:r>
              <w:rPr>
                <w:b/>
              </w:rPr>
              <w:t>Pass/Fail</w:t>
            </w:r>
          </w:p>
        </w:tc>
      </w:tr>
      <w:tr w:rsidR="007A1835" w14:paraId="66A44C4E" w14:textId="77777777" w:rsidTr="006929D3">
        <w:tc>
          <w:tcPr>
            <w:tcW w:w="701" w:type="dxa"/>
          </w:tcPr>
          <w:p w14:paraId="5068D1AB" w14:textId="77777777" w:rsidR="007A1835" w:rsidRDefault="007A1835" w:rsidP="006929D3">
            <w:r>
              <w:t>1</w:t>
            </w:r>
          </w:p>
        </w:tc>
        <w:tc>
          <w:tcPr>
            <w:tcW w:w="2050" w:type="dxa"/>
          </w:tcPr>
          <w:p w14:paraId="60407964" w14:textId="60E1E1A1" w:rsidR="007A1835" w:rsidRDefault="007A1835" w:rsidP="006929D3">
            <w:r>
              <w:t>Config file loaded with typical values (normal)</w:t>
            </w:r>
          </w:p>
        </w:tc>
        <w:tc>
          <w:tcPr>
            <w:tcW w:w="2244" w:type="dxa"/>
          </w:tcPr>
          <w:p w14:paraId="247DDD3A" w14:textId="3A5DB205" w:rsidR="007A1835" w:rsidRDefault="007A1835" w:rsidP="006929D3">
            <w:r>
              <w:t>56,3,1</w:t>
            </w:r>
          </w:p>
        </w:tc>
        <w:tc>
          <w:tcPr>
            <w:tcW w:w="2090" w:type="dxa"/>
          </w:tcPr>
          <w:p w14:paraId="0B9CC321" w14:textId="33B3A2D0" w:rsidR="007A1835" w:rsidRDefault="007A1835" w:rsidP="006929D3">
            <w:r>
              <w:t>UI elements correctly show config</w:t>
            </w:r>
          </w:p>
        </w:tc>
        <w:tc>
          <w:tcPr>
            <w:tcW w:w="1211" w:type="dxa"/>
          </w:tcPr>
          <w:p w14:paraId="17F6804A" w14:textId="77777777" w:rsidR="007A1835" w:rsidRDefault="007A1835" w:rsidP="006929D3">
            <w:r>
              <w:t>Pass</w:t>
            </w:r>
          </w:p>
        </w:tc>
      </w:tr>
      <w:tr w:rsidR="007A1835" w14:paraId="20308F40" w14:textId="77777777" w:rsidTr="006929D3">
        <w:tc>
          <w:tcPr>
            <w:tcW w:w="701" w:type="dxa"/>
          </w:tcPr>
          <w:p w14:paraId="481039BB" w14:textId="77777777" w:rsidR="007A1835" w:rsidRDefault="007A1835" w:rsidP="006929D3">
            <w:r>
              <w:t>2</w:t>
            </w:r>
          </w:p>
        </w:tc>
        <w:tc>
          <w:tcPr>
            <w:tcW w:w="2050" w:type="dxa"/>
          </w:tcPr>
          <w:p w14:paraId="31839C44" w14:textId="4810343F" w:rsidR="007A1835" w:rsidRDefault="007A1835" w:rsidP="006929D3">
            <w:r>
              <w:t>Config file loaded with max values (boundary)</w:t>
            </w:r>
          </w:p>
        </w:tc>
        <w:tc>
          <w:tcPr>
            <w:tcW w:w="2244" w:type="dxa"/>
          </w:tcPr>
          <w:p w14:paraId="210EB4AC" w14:textId="4B8199F4" w:rsidR="007A1835" w:rsidRDefault="007A1835" w:rsidP="006929D3">
            <w:r>
              <w:t>100,-10,2</w:t>
            </w:r>
          </w:p>
        </w:tc>
        <w:tc>
          <w:tcPr>
            <w:tcW w:w="2090" w:type="dxa"/>
          </w:tcPr>
          <w:p w14:paraId="4C35E767" w14:textId="71C028A2" w:rsidR="007A1835" w:rsidRDefault="007A1835" w:rsidP="006929D3">
            <w:r>
              <w:t>UI elements correctly show config</w:t>
            </w:r>
          </w:p>
        </w:tc>
        <w:tc>
          <w:tcPr>
            <w:tcW w:w="1211" w:type="dxa"/>
          </w:tcPr>
          <w:p w14:paraId="4AFB27BE" w14:textId="77777777" w:rsidR="007A1835" w:rsidRDefault="007A1835" w:rsidP="006929D3">
            <w:r>
              <w:t>Pass</w:t>
            </w:r>
          </w:p>
        </w:tc>
      </w:tr>
      <w:tr w:rsidR="007A1835" w14:paraId="7FE8C2D5" w14:textId="77777777" w:rsidTr="006929D3">
        <w:tc>
          <w:tcPr>
            <w:tcW w:w="701" w:type="dxa"/>
          </w:tcPr>
          <w:p w14:paraId="01F43AF5" w14:textId="77777777" w:rsidR="007A1835" w:rsidRDefault="007A1835" w:rsidP="006929D3">
            <w:r>
              <w:t>3</w:t>
            </w:r>
          </w:p>
        </w:tc>
        <w:tc>
          <w:tcPr>
            <w:tcW w:w="2050" w:type="dxa"/>
          </w:tcPr>
          <w:p w14:paraId="11867F08" w14:textId="5A31791F" w:rsidR="007A1835" w:rsidRDefault="007A1835" w:rsidP="006929D3">
            <w:r>
              <w:t>Config file loaded with values that cannot be set (abnormal)</w:t>
            </w:r>
          </w:p>
        </w:tc>
        <w:tc>
          <w:tcPr>
            <w:tcW w:w="2244" w:type="dxa"/>
          </w:tcPr>
          <w:p w14:paraId="6FC407F5" w14:textId="0082381D" w:rsidR="007A1835" w:rsidRDefault="007A1835" w:rsidP="006929D3">
            <w:r>
              <w:t>-20,20,20</w:t>
            </w:r>
          </w:p>
        </w:tc>
        <w:tc>
          <w:tcPr>
            <w:tcW w:w="2090" w:type="dxa"/>
          </w:tcPr>
          <w:p w14:paraId="4E723FBC" w14:textId="78C3F5C9" w:rsidR="007A1835" w:rsidRDefault="007A1835" w:rsidP="006929D3">
            <w:r>
              <w:t>UI elements maxed out, no error raised</w:t>
            </w:r>
          </w:p>
        </w:tc>
        <w:tc>
          <w:tcPr>
            <w:tcW w:w="1211" w:type="dxa"/>
          </w:tcPr>
          <w:p w14:paraId="1003E159" w14:textId="77777777" w:rsidR="007A1835" w:rsidRDefault="007A1835" w:rsidP="006929D3">
            <w:r>
              <w:t>Pass</w:t>
            </w:r>
          </w:p>
        </w:tc>
      </w:tr>
    </w:tbl>
    <w:p w14:paraId="243F660F" w14:textId="0D79D98F" w:rsidR="007A2836" w:rsidRDefault="007A2836" w:rsidP="008D09D8"/>
    <w:p w14:paraId="169C0E2E" w14:textId="41F862CC" w:rsidR="007A1835" w:rsidRDefault="007A1835" w:rsidP="008D09D8">
      <w:r>
        <w:t>Test 1 evidence:</w:t>
      </w:r>
    </w:p>
    <w:p w14:paraId="70F300ED" w14:textId="6D967210" w:rsidR="007A1835" w:rsidRDefault="007A1835" w:rsidP="008D09D8">
      <w:r>
        <w:rPr>
          <w:noProof/>
          <w:lang w:eastAsia="en-GB"/>
        </w:rPr>
        <w:drawing>
          <wp:anchor distT="0" distB="0" distL="114300" distR="114300" simplePos="0" relativeHeight="251756544" behindDoc="0" locked="0" layoutInCell="1" allowOverlap="1" wp14:anchorId="1D2625F3" wp14:editId="5B8AAD66">
            <wp:simplePos x="0" y="0"/>
            <wp:positionH relativeFrom="column">
              <wp:posOffset>0</wp:posOffset>
            </wp:positionH>
            <wp:positionV relativeFrom="paragraph">
              <wp:posOffset>170815</wp:posOffset>
            </wp:positionV>
            <wp:extent cx="3057525" cy="1524000"/>
            <wp:effectExtent l="0" t="0" r="9525" b="0"/>
            <wp:wrapTight wrapText="bothSides">
              <wp:wrapPolygon edited="0">
                <wp:start x="0" y="0"/>
                <wp:lineTo x="0" y="21330"/>
                <wp:lineTo x="21533" y="21330"/>
                <wp:lineTo x="21533"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7525" cy="1524000"/>
                    </a:xfrm>
                    <a:prstGeom prst="rect">
                      <a:avLst/>
                    </a:prstGeom>
                  </pic:spPr>
                </pic:pic>
              </a:graphicData>
            </a:graphic>
          </wp:anchor>
        </w:drawing>
      </w:r>
    </w:p>
    <w:p w14:paraId="3FA2D290" w14:textId="5D1AA8C9" w:rsidR="007A1835" w:rsidRPr="007A1835" w:rsidRDefault="007A1835" w:rsidP="007A1835"/>
    <w:p w14:paraId="62CA12C4" w14:textId="7D3ECAAE" w:rsidR="007A1835" w:rsidRPr="007A1835" w:rsidRDefault="007A1835" w:rsidP="007A1835"/>
    <w:p w14:paraId="6CF28179" w14:textId="2E5E005C" w:rsidR="007A1835" w:rsidRPr="007A1835" w:rsidRDefault="007A1835" w:rsidP="007A1835"/>
    <w:p w14:paraId="67409792" w14:textId="3403A730" w:rsidR="007A1835" w:rsidRPr="007A1835" w:rsidRDefault="007A1835" w:rsidP="007A1835"/>
    <w:p w14:paraId="0B31AC8A" w14:textId="0BB4E448" w:rsidR="007A1835" w:rsidRPr="007A1835" w:rsidRDefault="007A1835" w:rsidP="007A1835"/>
    <w:p w14:paraId="35A64FD6" w14:textId="485188A1" w:rsidR="007A1835" w:rsidRDefault="007A1835" w:rsidP="007A1835"/>
    <w:p w14:paraId="7AF351B1" w14:textId="6391DEE5" w:rsidR="007A1835" w:rsidRDefault="007A1835" w:rsidP="007A1835"/>
    <w:p w14:paraId="6E20F119" w14:textId="029C9D83" w:rsidR="007A1835" w:rsidRDefault="007A1835" w:rsidP="007A1835">
      <w:pPr>
        <w:tabs>
          <w:tab w:val="left" w:pos="930"/>
        </w:tabs>
      </w:pPr>
      <w:r>
        <w:tab/>
      </w:r>
    </w:p>
    <w:p w14:paraId="4D536748" w14:textId="13AE1F71" w:rsidR="007A1835" w:rsidRDefault="007A1835" w:rsidP="007A1835">
      <w:pPr>
        <w:tabs>
          <w:tab w:val="left" w:pos="930"/>
        </w:tabs>
      </w:pPr>
    </w:p>
    <w:p w14:paraId="19F8FAF5" w14:textId="7FC058B9" w:rsidR="007A1835" w:rsidRDefault="007A1835" w:rsidP="007A1835">
      <w:pPr>
        <w:tabs>
          <w:tab w:val="left" w:pos="930"/>
        </w:tabs>
      </w:pPr>
    </w:p>
    <w:p w14:paraId="5BF19B4C" w14:textId="77777777" w:rsidR="007A1835" w:rsidRDefault="007A1835" w:rsidP="007A1835">
      <w:pPr>
        <w:tabs>
          <w:tab w:val="left" w:pos="930"/>
        </w:tabs>
      </w:pPr>
    </w:p>
    <w:p w14:paraId="4324320B" w14:textId="77777777" w:rsidR="007A1835" w:rsidRDefault="007A1835" w:rsidP="007A1835">
      <w:pPr>
        <w:tabs>
          <w:tab w:val="left" w:pos="930"/>
        </w:tabs>
      </w:pPr>
    </w:p>
    <w:p w14:paraId="1118BB9A" w14:textId="5EA09860" w:rsidR="007A1835" w:rsidRDefault="007A1835" w:rsidP="007A1835">
      <w:pPr>
        <w:tabs>
          <w:tab w:val="left" w:pos="930"/>
        </w:tabs>
      </w:pPr>
      <w:r w:rsidRPr="00A83445">
        <w:rPr>
          <w:noProof/>
          <w:lang w:eastAsia="en-GB"/>
        </w:rPr>
        <mc:AlternateContent>
          <mc:Choice Requires="wps">
            <w:drawing>
              <wp:anchor distT="0" distB="0" distL="114300" distR="114300" simplePos="0" relativeHeight="251760640" behindDoc="0" locked="0" layoutInCell="1" allowOverlap="1" wp14:anchorId="112C197A" wp14:editId="40173B6F">
                <wp:simplePos x="0" y="0"/>
                <wp:positionH relativeFrom="margin">
                  <wp:align>right</wp:align>
                </wp:positionH>
                <wp:positionV relativeFrom="paragraph">
                  <wp:posOffset>1883410</wp:posOffset>
                </wp:positionV>
                <wp:extent cx="2771775" cy="83820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2771775" cy="838200"/>
                        </a:xfrm>
                        <a:prstGeom prst="rect">
                          <a:avLst/>
                        </a:prstGeom>
                        <a:solidFill>
                          <a:schemeClr val="lt1"/>
                        </a:solidFill>
                        <a:ln w="6350">
                          <a:solidFill>
                            <a:schemeClr val="tx1"/>
                          </a:solidFill>
                        </a:ln>
                      </wps:spPr>
                      <wps:txbx>
                        <w:txbxContent>
                          <w:p w14:paraId="744F1B13" w14:textId="413371AB" w:rsidR="006929D3" w:rsidRPr="004032B9" w:rsidRDefault="006929D3" w:rsidP="007A1835">
                            <w:pPr>
                              <w:rPr>
                                <w:b/>
                              </w:rPr>
                            </w:pPr>
                            <w:r>
                              <w:t>Test 1 successful, with all the UI elements correctly displaying the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C197A" id="Text Box 67" o:spid="_x0000_s1067" type="#_x0000_t202" style="position:absolute;margin-left:167.05pt;margin-top:148.3pt;width:218.25pt;height:66pt;z-index:2517606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" fillcolor="white [3201]" strokecolor="black [3213]" strokeweight=".5pt">
                <v:textbox>
                  <w:txbxContent>
                    <w:p w14:paraId="744F1B13" w14:textId="413371AB" w:rsidR="006929D3" w:rsidRPr="004032B9" w:rsidRDefault="006929D3" w:rsidP="007A1835">
                      <w:pPr>
                        <w:rPr>
                          <w:b/>
                        </w:rPr>
                      </w:pPr>
                      <w:r>
                        <w:t>Test 1 successful, with all the UI elements correctly displaying the configuration.</w:t>
                      </w:r>
                    </w:p>
                  </w:txbxContent>
                </v:textbox>
                <w10:wrap anchorx="margin"/>
              </v:shape>
            </w:pict>
          </mc:Fallback>
        </mc:AlternateContent>
      </w:r>
      <w:r>
        <w:rPr>
          <w:noProof/>
          <w:lang w:eastAsia="en-GB"/>
        </w:rPr>
        <w:drawing>
          <wp:anchor distT="0" distB="0" distL="114300" distR="114300" simplePos="0" relativeHeight="251758592" behindDoc="0" locked="0" layoutInCell="1" allowOverlap="1" wp14:anchorId="4126396B" wp14:editId="72758E91">
            <wp:simplePos x="0" y="0"/>
            <wp:positionH relativeFrom="column">
              <wp:posOffset>0</wp:posOffset>
            </wp:positionH>
            <wp:positionV relativeFrom="paragraph">
              <wp:posOffset>171450</wp:posOffset>
            </wp:positionV>
            <wp:extent cx="5274310" cy="2740660"/>
            <wp:effectExtent l="0" t="0" r="2540" b="2540"/>
            <wp:wrapTight wrapText="bothSides">
              <wp:wrapPolygon edited="0">
                <wp:start x="0" y="0"/>
                <wp:lineTo x="0" y="21470"/>
                <wp:lineTo x="21532" y="21470"/>
                <wp:lineTo x="21532"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40660"/>
                    </a:xfrm>
                    <a:prstGeom prst="rect">
                      <a:avLst/>
                    </a:prstGeom>
                  </pic:spPr>
                </pic:pic>
              </a:graphicData>
            </a:graphic>
          </wp:anchor>
        </w:drawing>
      </w:r>
    </w:p>
    <w:p w14:paraId="5202868C" w14:textId="10B7563A" w:rsidR="007A1835" w:rsidRDefault="007A1835" w:rsidP="007A1835">
      <w:r>
        <w:t>Test 3 evidence:</w:t>
      </w:r>
    </w:p>
    <w:p w14:paraId="6473A9AA" w14:textId="3A1043E1" w:rsidR="007A1835" w:rsidRDefault="007A1835" w:rsidP="007A1835">
      <w:r>
        <w:rPr>
          <w:noProof/>
          <w:lang w:eastAsia="en-GB"/>
        </w:rPr>
        <w:drawing>
          <wp:anchor distT="0" distB="0" distL="114300" distR="114300" simplePos="0" relativeHeight="251762688" behindDoc="0" locked="0" layoutInCell="1" allowOverlap="1" wp14:anchorId="3C8C5225" wp14:editId="1D08F039">
            <wp:simplePos x="0" y="0"/>
            <wp:positionH relativeFrom="margin">
              <wp:align>left</wp:align>
            </wp:positionH>
            <wp:positionV relativeFrom="paragraph">
              <wp:posOffset>146050</wp:posOffset>
            </wp:positionV>
            <wp:extent cx="3057525" cy="1524000"/>
            <wp:effectExtent l="0" t="0" r="9525" b="0"/>
            <wp:wrapTight wrapText="bothSides">
              <wp:wrapPolygon edited="0">
                <wp:start x="0" y="0"/>
                <wp:lineTo x="0" y="21330"/>
                <wp:lineTo x="21533" y="21330"/>
                <wp:lineTo x="21533"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7525" cy="1524000"/>
                    </a:xfrm>
                    <a:prstGeom prst="rect">
                      <a:avLst/>
                    </a:prstGeom>
                  </pic:spPr>
                </pic:pic>
              </a:graphicData>
            </a:graphic>
          </wp:anchor>
        </w:drawing>
      </w:r>
    </w:p>
    <w:p w14:paraId="66228B98" w14:textId="7AF47A3E" w:rsidR="007A1835" w:rsidRDefault="007A1835" w:rsidP="007A1835"/>
    <w:p w14:paraId="10029DEE" w14:textId="111EDEA9" w:rsidR="007A1835" w:rsidRPr="007A1835" w:rsidRDefault="007A1835" w:rsidP="007A1835"/>
    <w:p w14:paraId="6850AB12" w14:textId="79BFBBC9" w:rsidR="007A1835" w:rsidRPr="007A1835" w:rsidRDefault="007A1835" w:rsidP="007A1835"/>
    <w:p w14:paraId="4B93FD96" w14:textId="07744F2B" w:rsidR="007A1835" w:rsidRPr="007A1835" w:rsidRDefault="007A1835" w:rsidP="007A1835"/>
    <w:p w14:paraId="140DD8C6" w14:textId="7241E796" w:rsidR="007A1835" w:rsidRPr="007A1835" w:rsidRDefault="007A1835" w:rsidP="007A1835"/>
    <w:p w14:paraId="655E6684" w14:textId="718FCE0F" w:rsidR="007A1835" w:rsidRPr="007A1835" w:rsidRDefault="007A1835" w:rsidP="007A1835"/>
    <w:p w14:paraId="34E11C2C" w14:textId="3B028E3D" w:rsidR="007A1835" w:rsidRPr="007A1835" w:rsidRDefault="007A1835" w:rsidP="007A1835"/>
    <w:p w14:paraId="6C179439" w14:textId="2B248731" w:rsidR="007A1835" w:rsidRPr="007A1835" w:rsidRDefault="007A1835" w:rsidP="007A1835"/>
    <w:p w14:paraId="536EFE9F" w14:textId="51A20448" w:rsidR="007A1835" w:rsidRDefault="007A1835" w:rsidP="007A1835">
      <w:r>
        <w:rPr>
          <w:noProof/>
          <w:lang w:eastAsia="en-GB"/>
        </w:rPr>
        <mc:AlternateContent>
          <mc:Choice Requires="wps">
            <w:drawing>
              <wp:anchor distT="0" distB="0" distL="114300" distR="114300" simplePos="0" relativeHeight="251765760" behindDoc="0" locked="0" layoutInCell="1" allowOverlap="1" wp14:anchorId="6425CBFF" wp14:editId="25722B54">
                <wp:simplePos x="0" y="0"/>
                <wp:positionH relativeFrom="column">
                  <wp:posOffset>1447800</wp:posOffset>
                </wp:positionH>
                <wp:positionV relativeFrom="paragraph">
                  <wp:posOffset>84455</wp:posOffset>
                </wp:positionV>
                <wp:extent cx="0" cy="514350"/>
                <wp:effectExtent l="76200" t="0" r="57150" b="57150"/>
                <wp:wrapNone/>
                <wp:docPr id="70" name="Straight Arrow Connector 70"/>
                <wp:cNvGraphicFramePr/>
                <a:graphic xmlns:a="http://schemas.openxmlformats.org/drawingml/2006/main">
                  <a:graphicData uri="http://schemas.microsoft.com/office/word/2010/wordprocessingShape">
                    <wps:wsp>
                      <wps:cNvCnPr/>
                      <wps:spPr>
                        <a:xfrm>
                          <a:off x="0" y="0"/>
                          <a:ext cx="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17DE914" id="Straight Arrow Connector 70" o:spid="_x0000_s1026" type="#_x0000_t32" style="position:absolute;margin-left:114pt;margin-top:6.65pt;width:0;height:4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" strokecolor="black [3213]" strokeweight=".5pt">
                <v:stroke endarrow="block" joinstyle="miter"/>
              </v:shape>
            </w:pict>
          </mc:Fallback>
        </mc:AlternateContent>
      </w:r>
    </w:p>
    <w:p w14:paraId="5E4912B2" w14:textId="04D6AC8E" w:rsidR="007A1835" w:rsidRDefault="007A1835" w:rsidP="007A1835"/>
    <w:p w14:paraId="3E3F9414" w14:textId="57641D3F" w:rsidR="007A1835" w:rsidRDefault="00870274" w:rsidP="007A1835">
      <w:pPr>
        <w:tabs>
          <w:tab w:val="left" w:pos="2025"/>
        </w:tabs>
      </w:pPr>
      <w:r>
        <w:rPr>
          <w:noProof/>
          <w:lang w:eastAsia="en-GB"/>
        </w:rPr>
        <w:drawing>
          <wp:anchor distT="0" distB="0" distL="114300" distR="114300" simplePos="0" relativeHeight="251769856" behindDoc="0" locked="0" layoutInCell="1" allowOverlap="1" wp14:anchorId="3F8FEA19" wp14:editId="64B32203">
            <wp:simplePos x="0" y="0"/>
            <wp:positionH relativeFrom="column">
              <wp:posOffset>2352675</wp:posOffset>
            </wp:positionH>
            <wp:positionV relativeFrom="paragraph">
              <wp:posOffset>1971675</wp:posOffset>
            </wp:positionV>
            <wp:extent cx="3057525" cy="1524000"/>
            <wp:effectExtent l="0" t="0" r="9525" b="0"/>
            <wp:wrapTight wrapText="bothSides">
              <wp:wrapPolygon edited="0">
                <wp:start x="0" y="0"/>
                <wp:lineTo x="0" y="21330"/>
                <wp:lineTo x="21533" y="21330"/>
                <wp:lineTo x="21533"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7525" cy="1524000"/>
                    </a:xfrm>
                    <a:prstGeom prst="rect">
                      <a:avLst/>
                    </a:prstGeom>
                  </pic:spPr>
                </pic:pic>
              </a:graphicData>
            </a:graphic>
          </wp:anchor>
        </w:drawing>
      </w:r>
      <w:r w:rsidRPr="00A83445">
        <w:rPr>
          <w:noProof/>
          <w:lang w:eastAsia="en-GB"/>
        </w:rPr>
        <mc:AlternateContent>
          <mc:Choice Requires="wps">
            <w:drawing>
              <wp:anchor distT="0" distB="0" distL="114300" distR="114300" simplePos="0" relativeHeight="251767808" behindDoc="0" locked="0" layoutInCell="1" allowOverlap="1" wp14:anchorId="02FBCC1A" wp14:editId="61F4BA54">
                <wp:simplePos x="0" y="0"/>
                <wp:positionH relativeFrom="margin">
                  <wp:align>right</wp:align>
                </wp:positionH>
                <wp:positionV relativeFrom="paragraph">
                  <wp:posOffset>68580</wp:posOffset>
                </wp:positionV>
                <wp:extent cx="2771775" cy="1076325"/>
                <wp:effectExtent l="0" t="0" r="28575" b="28575"/>
                <wp:wrapNone/>
                <wp:docPr id="71" name="Text Box 71"/>
                <wp:cNvGraphicFramePr/>
                <a:graphic xmlns:a="http://schemas.openxmlformats.org/drawingml/2006/main">
                  <a:graphicData uri="http://schemas.microsoft.com/office/word/2010/wordprocessingShape">
                    <wps:wsp>
                      <wps:cNvSpPr txBox="1"/>
                      <wps:spPr>
                        <a:xfrm>
                          <a:off x="0" y="0"/>
                          <a:ext cx="2771775" cy="1076325"/>
                        </a:xfrm>
                        <a:prstGeom prst="rect">
                          <a:avLst/>
                        </a:prstGeom>
                        <a:solidFill>
                          <a:schemeClr val="lt1"/>
                        </a:solidFill>
                        <a:ln w="6350">
                          <a:solidFill>
                            <a:schemeClr val="tx1"/>
                          </a:solidFill>
                        </a:ln>
                      </wps:spPr>
                      <wps:txbx>
                        <w:txbxContent>
                          <w:p w14:paraId="3F5F8226" w14:textId="49E6B5A5" w:rsidR="006929D3" w:rsidRPr="004032B9" w:rsidRDefault="006929D3" w:rsidP="007A1835">
                            <w:pPr>
                              <w:rPr>
                                <w:b/>
                              </w:rPr>
                            </w:pPr>
                            <w:r>
                              <w:t xml:space="preserve">Test 3 successful, with all the UI elements maxed out and no error raised. Through the </w:t>
                            </w:r>
                            <w:proofErr w:type="spellStart"/>
                            <w:r>
                              <w:t>onChange</w:t>
                            </w:r>
                            <w:proofErr w:type="spellEnd"/>
                            <w:r>
                              <w:t xml:space="preserve"> event, maxing out the elements resets config file to max values, </w:t>
                            </w:r>
                            <w:r w:rsidRPr="00870274">
                              <w:rPr>
                                <w:b/>
                              </w:rPr>
                              <w:t>other than the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BCC1A" id="Text Box 71" o:spid="_x0000_s1068" type="#_x0000_t202" style="position:absolute;margin-left:167.05pt;margin-top:5.4pt;width:218.25pt;height:84.7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" fillcolor="white [3201]" strokecolor="black [3213]" strokeweight=".5pt">
                <v:textbox>
                  <w:txbxContent>
                    <w:p w14:paraId="3F5F8226" w14:textId="49E6B5A5" w:rsidR="006929D3" w:rsidRPr="004032B9" w:rsidRDefault="006929D3" w:rsidP="007A1835">
                      <w:pPr>
                        <w:rPr>
                          <w:b/>
                        </w:rPr>
                      </w:pPr>
                      <w:r>
                        <w:t xml:space="preserve">Test 3 successful, with all the UI elements maxed out and no error raised. Through the </w:t>
                      </w:r>
                      <w:proofErr w:type="spellStart"/>
                      <w:r>
                        <w:t>onChange</w:t>
                      </w:r>
                      <w:proofErr w:type="spellEnd"/>
                      <w:r>
                        <w:t xml:space="preserve"> event, maxing out the elements resets config file to max values, </w:t>
                      </w:r>
                      <w:r w:rsidRPr="00870274">
                        <w:rPr>
                          <w:b/>
                        </w:rPr>
                        <w:t>other than the index.</w:t>
                      </w:r>
                    </w:p>
                  </w:txbxContent>
                </v:textbox>
                <w10:wrap anchorx="margin"/>
              </v:shape>
            </w:pict>
          </mc:Fallback>
        </mc:AlternateContent>
      </w:r>
      <w:r w:rsidR="007A1835">
        <w:rPr>
          <w:noProof/>
          <w:lang w:eastAsia="en-GB"/>
        </w:rPr>
        <w:drawing>
          <wp:anchor distT="0" distB="0" distL="114300" distR="114300" simplePos="0" relativeHeight="251764736" behindDoc="0" locked="0" layoutInCell="1" allowOverlap="1" wp14:anchorId="6F2A8034" wp14:editId="620ACE1C">
            <wp:simplePos x="0" y="0"/>
            <wp:positionH relativeFrom="margin">
              <wp:align>right</wp:align>
            </wp:positionH>
            <wp:positionV relativeFrom="paragraph">
              <wp:posOffset>238125</wp:posOffset>
            </wp:positionV>
            <wp:extent cx="5274310" cy="2740660"/>
            <wp:effectExtent l="0" t="0" r="2540" b="2540"/>
            <wp:wrapTight wrapText="bothSides">
              <wp:wrapPolygon edited="0">
                <wp:start x="0" y="0"/>
                <wp:lineTo x="0" y="21470"/>
                <wp:lineTo x="21532" y="21470"/>
                <wp:lineTo x="21532"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40660"/>
                    </a:xfrm>
                    <a:prstGeom prst="rect">
                      <a:avLst/>
                    </a:prstGeom>
                  </pic:spPr>
                </pic:pic>
              </a:graphicData>
            </a:graphic>
          </wp:anchor>
        </w:drawing>
      </w:r>
    </w:p>
    <w:p w14:paraId="36C2DD18" w14:textId="3961E86A" w:rsidR="00870274" w:rsidRPr="00870274" w:rsidRDefault="00870274" w:rsidP="00870274"/>
    <w:p w14:paraId="7C1E0F6F" w14:textId="284308DE" w:rsidR="00870274" w:rsidRPr="00870274" w:rsidRDefault="00870274" w:rsidP="00870274"/>
    <w:p w14:paraId="272EFA54" w14:textId="77777777" w:rsidR="00870274" w:rsidRPr="00870274" w:rsidRDefault="00870274" w:rsidP="00870274">
      <w:pPr>
        <w:jc w:val="center"/>
      </w:pPr>
    </w:p>
    <w:p w14:paraId="11C78A8A" w14:textId="49D7F240" w:rsidR="00870274" w:rsidRPr="00870274" w:rsidRDefault="00870274" w:rsidP="00870274">
      <w:r w:rsidRPr="00A83445">
        <w:rPr>
          <w:noProof/>
          <w:lang w:eastAsia="en-GB"/>
        </w:rPr>
        <mc:AlternateContent>
          <mc:Choice Requires="wps">
            <w:drawing>
              <wp:anchor distT="0" distB="0" distL="114300" distR="114300" simplePos="0" relativeHeight="251773952" behindDoc="0" locked="0" layoutInCell="1" allowOverlap="1" wp14:anchorId="7C754E93" wp14:editId="58E4D5F3">
                <wp:simplePos x="0" y="0"/>
                <wp:positionH relativeFrom="margin">
                  <wp:posOffset>2762250</wp:posOffset>
                </wp:positionH>
                <wp:positionV relativeFrom="paragraph">
                  <wp:posOffset>288925</wp:posOffset>
                </wp:positionV>
                <wp:extent cx="2771775" cy="1076325"/>
                <wp:effectExtent l="0" t="0" r="28575" b="28575"/>
                <wp:wrapNone/>
                <wp:docPr id="74" name="Text Box 74"/>
                <wp:cNvGraphicFramePr/>
                <a:graphic xmlns:a="http://schemas.openxmlformats.org/drawingml/2006/main">
                  <a:graphicData uri="http://schemas.microsoft.com/office/word/2010/wordprocessingShape">
                    <wps:wsp>
                      <wps:cNvSpPr txBox="1"/>
                      <wps:spPr>
                        <a:xfrm>
                          <a:off x="0" y="0"/>
                          <a:ext cx="2771775" cy="1076325"/>
                        </a:xfrm>
                        <a:prstGeom prst="rect">
                          <a:avLst/>
                        </a:prstGeom>
                        <a:solidFill>
                          <a:schemeClr val="lt1"/>
                        </a:solidFill>
                        <a:ln w="6350">
                          <a:solidFill>
                            <a:schemeClr val="tx1"/>
                          </a:solidFill>
                        </a:ln>
                      </wps:spPr>
                      <wps:txbx>
                        <w:txbxContent>
                          <w:p w14:paraId="3E24C8D5" w14:textId="08FD0F24" w:rsidR="006929D3" w:rsidRPr="00870274" w:rsidRDefault="006929D3" w:rsidP="00870274">
                            <w:pPr>
                              <w:rPr>
                                <w:b/>
                              </w:rPr>
                            </w:pPr>
                            <w:r w:rsidRPr="00870274">
                              <w:rPr>
                                <w:b/>
                              </w:rPr>
                              <w:t xml:space="preserve">When the level is loaded with an abnormal voice index, the following error is shown.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54E93" id="Text Box 74" o:spid="_x0000_s1069" type="#_x0000_t202" style="position:absolute;margin-left:217.5pt;margin-top:22.75pt;width:218.25pt;height:84.75pt;z-index:251773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" fillcolor="white [3201]" strokecolor="black [3213]" strokeweight=".5pt">
                <v:textbox>
                  <w:txbxContent>
                    <w:p w14:paraId="3E24C8D5" w14:textId="08FD0F24" w:rsidR="006929D3" w:rsidRPr="00870274" w:rsidRDefault="006929D3" w:rsidP="00870274">
                      <w:pPr>
                        <w:rPr>
                          <w:b/>
                        </w:rPr>
                      </w:pPr>
                      <w:r w:rsidRPr="00870274">
                        <w:rPr>
                          <w:b/>
                        </w:rPr>
                        <w:t xml:space="preserve">When the level is loaded with an abnormal voice index, the following error is shown. </w:t>
                      </w:r>
                    </w:p>
                  </w:txbxContent>
                </v:textbox>
                <w10:wrap anchorx="margin"/>
              </v:shape>
            </w:pict>
          </mc:Fallback>
        </mc:AlternateContent>
      </w:r>
      <w:r>
        <w:rPr>
          <w:noProof/>
          <w:lang w:eastAsia="en-GB"/>
        </w:rPr>
        <w:drawing>
          <wp:anchor distT="0" distB="0" distL="114300" distR="114300" simplePos="0" relativeHeight="251771904" behindDoc="0" locked="0" layoutInCell="1" allowOverlap="1" wp14:anchorId="1F0448E7" wp14:editId="3B17FE32">
            <wp:simplePos x="0" y="0"/>
            <wp:positionH relativeFrom="margin">
              <wp:align>right</wp:align>
            </wp:positionH>
            <wp:positionV relativeFrom="paragraph">
              <wp:posOffset>0</wp:posOffset>
            </wp:positionV>
            <wp:extent cx="5274310" cy="2740660"/>
            <wp:effectExtent l="0" t="0" r="2540" b="2540"/>
            <wp:wrapTight wrapText="bothSides">
              <wp:wrapPolygon edited="0">
                <wp:start x="0" y="0"/>
                <wp:lineTo x="0" y="21470"/>
                <wp:lineTo x="21532" y="21470"/>
                <wp:lineTo x="2153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40660"/>
                    </a:xfrm>
                    <a:prstGeom prst="rect">
                      <a:avLst/>
                    </a:prstGeom>
                  </pic:spPr>
                </pic:pic>
              </a:graphicData>
            </a:graphic>
          </wp:anchor>
        </w:drawing>
      </w:r>
    </w:p>
    <w:p w14:paraId="2665F2C9" w14:textId="3032BFB1" w:rsidR="00870274" w:rsidRDefault="00870274" w:rsidP="00870274">
      <w:r>
        <w:t>Improvements:</w:t>
      </w:r>
    </w:p>
    <w:p w14:paraId="25F0C7A3" w14:textId="00A16888" w:rsidR="00870274" w:rsidRPr="00870274" w:rsidRDefault="00870274" w:rsidP="00870274"/>
    <w:p w14:paraId="5154CED8" w14:textId="51F376C7" w:rsidR="00870274" w:rsidRPr="00870274" w:rsidRDefault="00870274" w:rsidP="00870274">
      <w:r w:rsidRPr="00A83445">
        <w:rPr>
          <w:noProof/>
          <w:lang w:eastAsia="en-GB"/>
        </w:rPr>
        <mc:AlternateContent>
          <mc:Choice Requires="wps">
            <w:drawing>
              <wp:anchor distT="0" distB="0" distL="114300" distR="114300" simplePos="0" relativeHeight="251779072" behindDoc="0" locked="0" layoutInCell="1" allowOverlap="1" wp14:anchorId="617E6A0F" wp14:editId="3B81A7F7">
                <wp:simplePos x="0" y="0"/>
                <wp:positionH relativeFrom="margin">
                  <wp:posOffset>2895600</wp:posOffset>
                </wp:positionH>
                <wp:positionV relativeFrom="paragraph">
                  <wp:posOffset>934720</wp:posOffset>
                </wp:positionV>
                <wp:extent cx="2771775" cy="107632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2771775" cy="1076325"/>
                        </a:xfrm>
                        <a:prstGeom prst="rect">
                          <a:avLst/>
                        </a:prstGeom>
                        <a:solidFill>
                          <a:schemeClr val="lt1"/>
                        </a:solidFill>
                        <a:ln w="6350">
                          <a:solidFill>
                            <a:schemeClr val="tx1"/>
                          </a:solidFill>
                        </a:ln>
                      </wps:spPr>
                      <wps:txbx>
                        <w:txbxContent>
                          <w:p w14:paraId="2AF2D6A3" w14:textId="6A657B60" w:rsidR="006929D3" w:rsidRPr="00870274" w:rsidRDefault="006929D3" w:rsidP="00870274">
                            <w:r w:rsidRPr="00870274">
                              <w:t xml:space="preserve">This section checks to see if the stored index is greater than the number of voices available, and sets it to the max index. This way, no errors are raised.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7E6A0F" id="Text Box 77" o:spid="_x0000_s1070" type="#_x0000_t202" style="position:absolute;margin-left:228pt;margin-top:73.6pt;width:218.25pt;height:84.75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" fillcolor="white [3201]" strokecolor="black [3213]" strokeweight=".5pt">
                <v:textbox>
                  <w:txbxContent>
                    <w:p w14:paraId="2AF2D6A3" w14:textId="6A657B60" w:rsidR="006929D3" w:rsidRPr="00870274" w:rsidRDefault="006929D3" w:rsidP="00870274">
                      <w:r w:rsidRPr="00870274">
                        <w:t xml:space="preserve">This section checks to see if the stored index is greater than the number of voices available, and sets it to the max index. This way, no errors are raised. </w:t>
                      </w:r>
                    </w:p>
                  </w:txbxContent>
                </v:textbox>
                <w10:wrap anchorx="margin"/>
              </v:shape>
            </w:pict>
          </mc:Fallback>
        </mc:AlternateContent>
      </w:r>
      <w:r>
        <w:rPr>
          <w:noProof/>
          <w:lang w:eastAsia="en-GB"/>
        </w:rPr>
        <mc:AlternateContent>
          <mc:Choice Requires="wps">
            <w:drawing>
              <wp:anchor distT="0" distB="0" distL="114300" distR="114300" simplePos="0" relativeHeight="251777024" behindDoc="0" locked="0" layoutInCell="1" allowOverlap="1" wp14:anchorId="73FBC8C4" wp14:editId="4493872E">
                <wp:simplePos x="0" y="0"/>
                <wp:positionH relativeFrom="column">
                  <wp:posOffset>133350</wp:posOffset>
                </wp:positionH>
                <wp:positionV relativeFrom="paragraph">
                  <wp:posOffset>1061085</wp:posOffset>
                </wp:positionV>
                <wp:extent cx="2409825" cy="50482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2409825"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8D9FAB" id="Rectangle 76" o:spid="_x0000_s1026" style="position:absolute;margin-left:10.5pt;margin-top:83.55pt;width:189.75pt;height:39.7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" filled="f" strokecolor="red" strokeweight="1pt"/>
            </w:pict>
          </mc:Fallback>
        </mc:AlternateContent>
      </w:r>
      <w:r>
        <w:rPr>
          <w:noProof/>
          <w:lang w:eastAsia="en-GB"/>
        </w:rPr>
        <mc:AlternateContent>
          <mc:Choice Requires="wps">
            <w:drawing>
              <wp:anchor distT="0" distB="0" distL="114300" distR="114300" simplePos="0" relativeHeight="251776000" behindDoc="1" locked="0" layoutInCell="1" allowOverlap="1" wp14:anchorId="220D4DB7" wp14:editId="6F30E01D">
                <wp:simplePos x="0" y="0"/>
                <wp:positionH relativeFrom="margin">
                  <wp:align>left</wp:align>
                </wp:positionH>
                <wp:positionV relativeFrom="paragraph">
                  <wp:posOffset>175260</wp:posOffset>
                </wp:positionV>
                <wp:extent cx="5486400" cy="1533525"/>
                <wp:effectExtent l="0" t="0" r="19050" b="28575"/>
                <wp:wrapTight wrapText="bothSides">
                  <wp:wrapPolygon edited="0">
                    <wp:start x="0" y="0"/>
                    <wp:lineTo x="0" y="21734"/>
                    <wp:lineTo x="21600" y="21734"/>
                    <wp:lineTo x="21600"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5486400" cy="1533525"/>
                        </a:xfrm>
                        <a:prstGeom prst="rect">
                          <a:avLst/>
                        </a:prstGeom>
                        <a:solidFill>
                          <a:schemeClr val="lt1"/>
                        </a:solidFill>
                        <a:ln w="6350">
                          <a:solidFill>
                            <a:prstClr val="black"/>
                          </a:solidFill>
                        </a:ln>
                      </wps:spPr>
                      <wps:txbx>
                        <w:txbxContent>
                          <w:p w14:paraId="11CAC014" w14:textId="77777777" w:rsidR="006929D3" w:rsidRPr="00870274" w:rsidRDefault="006929D3" w:rsidP="00870274">
                            <w:pPr>
                              <w:rPr>
                                <w:rFonts w:ascii="Lucida Console" w:hAnsi="Lucida Console"/>
                                <w:sz w:val="12"/>
                              </w:rPr>
                            </w:pPr>
                            <w:r w:rsidRPr="00870274">
                              <w:rPr>
                                <w:rFonts w:ascii="Lucida Console" w:hAnsi="Lucida Console"/>
                                <w:sz w:val="12"/>
                              </w:rPr>
                              <w:t xml:space="preserve">procedure </w:t>
                            </w:r>
                            <w:proofErr w:type="spellStart"/>
                            <w:r w:rsidRPr="00870274">
                              <w:rPr>
                                <w:rFonts w:ascii="Lucida Console" w:hAnsi="Lucida Console"/>
                                <w:sz w:val="12"/>
                              </w:rPr>
                              <w:t>TfrmHeadsetsettings.FormShow</w:t>
                            </w:r>
                            <w:proofErr w:type="spellEnd"/>
                            <w:r w:rsidRPr="00870274">
                              <w:rPr>
                                <w:rFonts w:ascii="Lucida Console" w:hAnsi="Lucida Console"/>
                                <w:sz w:val="12"/>
                              </w:rPr>
                              <w:t xml:space="preserve">(Sender: </w:t>
                            </w:r>
                            <w:proofErr w:type="spellStart"/>
                            <w:r w:rsidRPr="00870274">
                              <w:rPr>
                                <w:rFonts w:ascii="Lucida Console" w:hAnsi="Lucida Console"/>
                                <w:sz w:val="12"/>
                              </w:rPr>
                              <w:t>TObject</w:t>
                            </w:r>
                            <w:proofErr w:type="spellEnd"/>
                            <w:r w:rsidRPr="00870274">
                              <w:rPr>
                                <w:rFonts w:ascii="Lucida Console" w:hAnsi="Lucida Console"/>
                                <w:sz w:val="12"/>
                              </w:rPr>
                              <w:t>);</w:t>
                            </w:r>
                          </w:p>
                          <w:p w14:paraId="2A376D59" w14:textId="77777777" w:rsidR="006929D3" w:rsidRPr="00870274" w:rsidRDefault="006929D3" w:rsidP="00870274">
                            <w:pPr>
                              <w:rPr>
                                <w:rFonts w:ascii="Lucida Console" w:hAnsi="Lucida Console"/>
                                <w:sz w:val="12"/>
                              </w:rPr>
                            </w:pPr>
                            <w:r w:rsidRPr="00870274">
                              <w:rPr>
                                <w:rFonts w:ascii="Lucida Console" w:hAnsi="Lucida Console"/>
                                <w:sz w:val="12"/>
                              </w:rPr>
                              <w:t>begin</w:t>
                            </w:r>
                          </w:p>
                          <w:p w14:paraId="2B6ABE02"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CurrentDir</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GetCurrentDir</w:t>
                            </w:r>
                            <w:proofErr w:type="spellEnd"/>
                            <w:r w:rsidRPr="00870274">
                              <w:rPr>
                                <w:rFonts w:ascii="Lucida Console" w:hAnsi="Lucida Console"/>
                                <w:sz w:val="12"/>
                              </w:rPr>
                              <w:t>;</w:t>
                            </w:r>
                          </w:p>
                          <w:p w14:paraId="390821ED"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LexiconDir</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StringReplace</w:t>
                            </w:r>
                            <w:proofErr w:type="spellEnd"/>
                            <w:r w:rsidRPr="00870274">
                              <w:rPr>
                                <w:rFonts w:ascii="Lucida Console" w:hAnsi="Lucida Console"/>
                                <w:sz w:val="12"/>
                              </w:rPr>
                              <w:t>(</w:t>
                            </w:r>
                            <w:proofErr w:type="spellStart"/>
                            <w:r w:rsidRPr="00870274">
                              <w:rPr>
                                <w:rFonts w:ascii="Lucida Console" w:hAnsi="Lucida Console"/>
                                <w:sz w:val="12"/>
                              </w:rPr>
                              <w:t>CurrentDir</w:t>
                            </w:r>
                            <w:proofErr w:type="spellEnd"/>
                            <w:r w:rsidRPr="00870274">
                              <w:rPr>
                                <w:rFonts w:ascii="Lucida Console" w:hAnsi="Lucida Console"/>
                                <w:sz w:val="12"/>
                              </w:rPr>
                              <w:t>, 'Win' + (</w:t>
                            </w:r>
                            <w:proofErr w:type="spellStart"/>
                            <w:r w:rsidRPr="00870274">
                              <w:rPr>
                                <w:rFonts w:ascii="Lucida Console" w:hAnsi="Lucida Console"/>
                                <w:sz w:val="12"/>
                              </w:rPr>
                              <w:t>inttostr</w:t>
                            </w:r>
                            <w:proofErr w:type="spellEnd"/>
                            <w:r w:rsidRPr="00870274">
                              <w:rPr>
                                <w:rFonts w:ascii="Lucida Console" w:hAnsi="Lucida Console"/>
                                <w:sz w:val="12"/>
                              </w:rPr>
                              <w:t>(</w:t>
                            </w:r>
                            <w:proofErr w:type="spellStart"/>
                            <w:r w:rsidRPr="00870274">
                              <w:rPr>
                                <w:rFonts w:ascii="Lucida Console" w:hAnsi="Lucida Console"/>
                                <w:sz w:val="12"/>
                              </w:rPr>
                              <w:t>SizeOf</w:t>
                            </w:r>
                            <w:proofErr w:type="spellEnd"/>
                            <w:r w:rsidRPr="00870274">
                              <w:rPr>
                                <w:rFonts w:ascii="Lucida Console" w:hAnsi="Lucida Console"/>
                                <w:sz w:val="12"/>
                              </w:rPr>
                              <w:t>(Pointer) * 8)</w:t>
                            </w:r>
                          </w:p>
                          <w:p w14:paraId="080A5AB7"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 + '\Debug', 'Lexicon\', [</w:t>
                            </w:r>
                            <w:proofErr w:type="spellStart"/>
                            <w:r w:rsidRPr="00870274">
                              <w:rPr>
                                <w:rFonts w:ascii="Lucida Console" w:hAnsi="Lucida Console"/>
                                <w:sz w:val="12"/>
                              </w:rPr>
                              <w:t>rfIgnoreCase</w:t>
                            </w:r>
                            <w:proofErr w:type="spellEnd"/>
                            <w:r w:rsidRPr="00870274">
                              <w:rPr>
                                <w:rFonts w:ascii="Lucida Console" w:hAnsi="Lucida Console"/>
                                <w:sz w:val="12"/>
                              </w:rPr>
                              <w:t>]);</w:t>
                            </w:r>
                          </w:p>
                          <w:p w14:paraId="1046DB40"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 Create </w:t>
                            </w:r>
                            <w:proofErr w:type="spellStart"/>
                            <w:r w:rsidRPr="00870274">
                              <w:rPr>
                                <w:rFonts w:ascii="Lucida Console" w:hAnsi="Lucida Console"/>
                                <w:sz w:val="12"/>
                              </w:rPr>
                              <w:t>TStringList</w:t>
                            </w:r>
                            <w:proofErr w:type="spellEnd"/>
                            <w:r w:rsidRPr="00870274">
                              <w:rPr>
                                <w:rFonts w:ascii="Lucida Console" w:hAnsi="Lucida Console"/>
                                <w:sz w:val="12"/>
                              </w:rPr>
                              <w:t xml:space="preserve"> object, and populate the list with the values in the</w:t>
                            </w:r>
                          </w:p>
                          <w:p w14:paraId="0955E5A5"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 Config file: 1st line = </w:t>
                            </w:r>
                            <w:proofErr w:type="gramStart"/>
                            <w:r w:rsidRPr="00870274">
                              <w:rPr>
                                <w:rFonts w:ascii="Lucida Console" w:hAnsi="Lucida Console"/>
                                <w:sz w:val="12"/>
                              </w:rPr>
                              <w:t>volume ..</w:t>
                            </w:r>
                            <w:proofErr w:type="gramEnd"/>
                            <w:r w:rsidRPr="00870274">
                              <w:rPr>
                                <w:rFonts w:ascii="Lucida Console" w:hAnsi="Lucida Console"/>
                                <w:sz w:val="12"/>
                              </w:rPr>
                              <w:t xml:space="preserve"> etc...</w:t>
                            </w:r>
                          </w:p>
                          <w:p w14:paraId="3F5791AE"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sl</w:t>
                            </w:r>
                            <w:proofErr w:type="spellEnd"/>
                            <w:proofErr w:type="gramEnd"/>
                            <w:r w:rsidRPr="00870274">
                              <w:rPr>
                                <w:rFonts w:ascii="Lucida Console" w:hAnsi="Lucida Console"/>
                                <w:sz w:val="12"/>
                              </w:rPr>
                              <w:t xml:space="preserve"> := </w:t>
                            </w:r>
                            <w:proofErr w:type="spellStart"/>
                            <w:r w:rsidRPr="00870274">
                              <w:rPr>
                                <w:rFonts w:ascii="Lucida Console" w:hAnsi="Lucida Console"/>
                                <w:sz w:val="12"/>
                              </w:rPr>
                              <w:t>TStringList.Create</w:t>
                            </w:r>
                            <w:proofErr w:type="spellEnd"/>
                            <w:r w:rsidRPr="00870274">
                              <w:rPr>
                                <w:rFonts w:ascii="Lucida Console" w:hAnsi="Lucida Console"/>
                                <w:sz w:val="12"/>
                              </w:rPr>
                              <w:t>;</w:t>
                            </w:r>
                          </w:p>
                          <w:p w14:paraId="1D7C9688"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sl.LoadFromFile</w:t>
                            </w:r>
                            <w:proofErr w:type="spellEnd"/>
                            <w:r w:rsidRPr="00870274">
                              <w:rPr>
                                <w:rFonts w:ascii="Lucida Console" w:hAnsi="Lucida Console"/>
                                <w:sz w:val="12"/>
                              </w:rPr>
                              <w:t>(</w:t>
                            </w:r>
                            <w:proofErr w:type="spellStart"/>
                            <w:proofErr w:type="gramEnd"/>
                            <w:r w:rsidRPr="00870274">
                              <w:rPr>
                                <w:rFonts w:ascii="Lucida Console" w:hAnsi="Lucida Console"/>
                                <w:sz w:val="12"/>
                              </w:rPr>
                              <w:t>LexiconDir</w:t>
                            </w:r>
                            <w:proofErr w:type="spellEnd"/>
                            <w:r w:rsidRPr="00870274">
                              <w:rPr>
                                <w:rFonts w:ascii="Lucida Console" w:hAnsi="Lucida Console"/>
                                <w:sz w:val="12"/>
                              </w:rPr>
                              <w:t xml:space="preserve"> + 'VoiceConfig.txt');</w:t>
                            </w:r>
                          </w:p>
                          <w:p w14:paraId="4FA79C79"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tbVolume.Position</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strtoint</w:t>
                            </w:r>
                            <w:proofErr w:type="spellEnd"/>
                            <w:r w:rsidRPr="00870274">
                              <w:rPr>
                                <w:rFonts w:ascii="Lucida Console" w:hAnsi="Lucida Console"/>
                                <w:sz w:val="12"/>
                              </w:rPr>
                              <w:t>(</w:t>
                            </w:r>
                            <w:proofErr w:type="spellStart"/>
                            <w:r w:rsidRPr="00870274">
                              <w:rPr>
                                <w:rFonts w:ascii="Lucida Console" w:hAnsi="Lucida Console"/>
                                <w:sz w:val="12"/>
                              </w:rPr>
                              <w:t>sl</w:t>
                            </w:r>
                            <w:proofErr w:type="spellEnd"/>
                            <w:r w:rsidRPr="00870274">
                              <w:rPr>
                                <w:rFonts w:ascii="Lucida Console" w:hAnsi="Lucida Console"/>
                                <w:sz w:val="12"/>
                              </w:rPr>
                              <w:t>[0]);</w:t>
                            </w:r>
                          </w:p>
                          <w:p w14:paraId="6C2AA938"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tbRate.Position</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strtoint</w:t>
                            </w:r>
                            <w:proofErr w:type="spellEnd"/>
                            <w:r w:rsidRPr="00870274">
                              <w:rPr>
                                <w:rFonts w:ascii="Lucida Console" w:hAnsi="Lucida Console"/>
                                <w:sz w:val="12"/>
                              </w:rPr>
                              <w:t>(</w:t>
                            </w:r>
                            <w:proofErr w:type="spellStart"/>
                            <w:r w:rsidRPr="00870274">
                              <w:rPr>
                                <w:rFonts w:ascii="Lucida Console" w:hAnsi="Lucida Console"/>
                                <w:sz w:val="12"/>
                              </w:rPr>
                              <w:t>sl</w:t>
                            </w:r>
                            <w:proofErr w:type="spellEnd"/>
                            <w:r w:rsidRPr="00870274">
                              <w:rPr>
                                <w:rFonts w:ascii="Lucida Console" w:hAnsi="Lucida Console"/>
                                <w:sz w:val="12"/>
                              </w:rPr>
                              <w:t>[1]);</w:t>
                            </w:r>
                          </w:p>
                          <w:p w14:paraId="3BAAAC53"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gramStart"/>
                            <w:r w:rsidRPr="00870274">
                              <w:rPr>
                                <w:rFonts w:ascii="Lucida Console" w:hAnsi="Lucida Console"/>
                                <w:sz w:val="12"/>
                              </w:rPr>
                              <w:t>if</w:t>
                            </w:r>
                            <w:proofErr w:type="gramEnd"/>
                            <w:r w:rsidRPr="00870274">
                              <w:rPr>
                                <w:rFonts w:ascii="Lucida Console" w:hAnsi="Lucida Console"/>
                                <w:sz w:val="12"/>
                              </w:rPr>
                              <w:t xml:space="preserve"> </w:t>
                            </w:r>
                            <w:proofErr w:type="spellStart"/>
                            <w:r w:rsidRPr="00870274">
                              <w:rPr>
                                <w:rFonts w:ascii="Lucida Console" w:hAnsi="Lucida Console"/>
                                <w:sz w:val="12"/>
                              </w:rPr>
                              <w:t>strtoint</w:t>
                            </w:r>
                            <w:proofErr w:type="spellEnd"/>
                            <w:r w:rsidRPr="00870274">
                              <w:rPr>
                                <w:rFonts w:ascii="Lucida Console" w:hAnsi="Lucida Console"/>
                                <w:sz w:val="12"/>
                              </w:rPr>
                              <w:t>(</w:t>
                            </w:r>
                            <w:proofErr w:type="spellStart"/>
                            <w:r w:rsidRPr="00870274">
                              <w:rPr>
                                <w:rFonts w:ascii="Lucida Console" w:hAnsi="Lucida Console"/>
                                <w:sz w:val="12"/>
                              </w:rPr>
                              <w:t>sl</w:t>
                            </w:r>
                            <w:proofErr w:type="spellEnd"/>
                            <w:r w:rsidRPr="00870274">
                              <w:rPr>
                                <w:rFonts w:ascii="Lucida Console" w:hAnsi="Lucida Console"/>
                                <w:sz w:val="12"/>
                              </w:rPr>
                              <w:t>[2])&gt;</w:t>
                            </w:r>
                            <w:proofErr w:type="spellStart"/>
                            <w:r w:rsidRPr="00870274">
                              <w:rPr>
                                <w:rFonts w:ascii="Lucida Console" w:hAnsi="Lucida Console"/>
                                <w:sz w:val="12"/>
                              </w:rPr>
                              <w:t>SOTokens.Count</w:t>
                            </w:r>
                            <w:proofErr w:type="spellEnd"/>
                            <w:r w:rsidRPr="00870274">
                              <w:rPr>
                                <w:rFonts w:ascii="Lucida Console" w:hAnsi="Lucida Console"/>
                                <w:sz w:val="12"/>
                              </w:rPr>
                              <w:t xml:space="preserve"> then</w:t>
                            </w:r>
                          </w:p>
                          <w:p w14:paraId="1DA1C40C"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begin</w:t>
                            </w:r>
                          </w:p>
                          <w:p w14:paraId="61EAB64E"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sl</w:t>
                            </w:r>
                            <w:proofErr w:type="spellEnd"/>
                            <w:r w:rsidRPr="00870274">
                              <w:rPr>
                                <w:rFonts w:ascii="Lucida Console" w:hAnsi="Lucida Console"/>
                                <w:sz w:val="12"/>
                              </w:rPr>
                              <w:t>[</w:t>
                            </w:r>
                            <w:proofErr w:type="gramEnd"/>
                            <w:r w:rsidRPr="00870274">
                              <w:rPr>
                                <w:rFonts w:ascii="Lucida Console" w:hAnsi="Lucida Console"/>
                                <w:sz w:val="12"/>
                              </w:rPr>
                              <w:t>2]:=</w:t>
                            </w:r>
                            <w:proofErr w:type="spellStart"/>
                            <w:r w:rsidRPr="00870274">
                              <w:rPr>
                                <w:rFonts w:ascii="Lucida Console" w:hAnsi="Lucida Console"/>
                                <w:sz w:val="12"/>
                              </w:rPr>
                              <w:t>inttostr</w:t>
                            </w:r>
                            <w:proofErr w:type="spellEnd"/>
                            <w:r w:rsidRPr="00870274">
                              <w:rPr>
                                <w:rFonts w:ascii="Lucida Console" w:hAnsi="Lucida Console"/>
                                <w:sz w:val="12"/>
                              </w:rPr>
                              <w:t>(</w:t>
                            </w:r>
                            <w:proofErr w:type="spellStart"/>
                            <w:r w:rsidRPr="00870274">
                              <w:rPr>
                                <w:rFonts w:ascii="Lucida Console" w:hAnsi="Lucida Console"/>
                                <w:sz w:val="12"/>
                              </w:rPr>
                              <w:t>SOTokens.Count</w:t>
                            </w:r>
                            <w:proofErr w:type="spellEnd"/>
                            <w:r w:rsidRPr="00870274">
                              <w:rPr>
                                <w:rFonts w:ascii="Lucida Console" w:hAnsi="Lucida Console"/>
                                <w:sz w:val="12"/>
                              </w:rPr>
                              <w:t>);</w:t>
                            </w:r>
                          </w:p>
                          <w:p w14:paraId="0460C626"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sl.SaveToFile</w:t>
                            </w:r>
                            <w:proofErr w:type="spellEnd"/>
                            <w:r w:rsidRPr="00870274">
                              <w:rPr>
                                <w:rFonts w:ascii="Lucida Console" w:hAnsi="Lucida Console"/>
                                <w:sz w:val="12"/>
                              </w:rPr>
                              <w:t>(</w:t>
                            </w:r>
                            <w:proofErr w:type="spellStart"/>
                            <w:proofErr w:type="gramEnd"/>
                            <w:r w:rsidRPr="00870274">
                              <w:rPr>
                                <w:rFonts w:ascii="Lucida Console" w:hAnsi="Lucida Console"/>
                                <w:sz w:val="12"/>
                              </w:rPr>
                              <w:t>LexiconDir</w:t>
                            </w:r>
                            <w:proofErr w:type="spellEnd"/>
                            <w:r w:rsidRPr="00870274">
                              <w:rPr>
                                <w:rFonts w:ascii="Lucida Console" w:hAnsi="Lucida Console"/>
                                <w:sz w:val="12"/>
                              </w:rPr>
                              <w:t xml:space="preserve"> + 'VoiceConfig.txt');</w:t>
                            </w:r>
                          </w:p>
                          <w:p w14:paraId="0F9E644B"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end;</w:t>
                            </w:r>
                          </w:p>
                          <w:p w14:paraId="4A7A4579"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cbVoices.ItemIndex</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strtoint</w:t>
                            </w:r>
                            <w:proofErr w:type="spellEnd"/>
                            <w:r w:rsidRPr="00870274">
                              <w:rPr>
                                <w:rFonts w:ascii="Lucida Console" w:hAnsi="Lucida Console"/>
                                <w:sz w:val="12"/>
                              </w:rPr>
                              <w:t>(</w:t>
                            </w:r>
                            <w:proofErr w:type="spellStart"/>
                            <w:r w:rsidRPr="00870274">
                              <w:rPr>
                                <w:rFonts w:ascii="Lucida Console" w:hAnsi="Lucida Console"/>
                                <w:sz w:val="12"/>
                              </w:rPr>
                              <w:t>sl</w:t>
                            </w:r>
                            <w:proofErr w:type="spellEnd"/>
                            <w:r w:rsidRPr="00870274">
                              <w:rPr>
                                <w:rFonts w:ascii="Lucida Console" w:hAnsi="Lucida Console"/>
                                <w:sz w:val="12"/>
                              </w:rPr>
                              <w:t>[2]);</w:t>
                            </w:r>
                          </w:p>
                          <w:p w14:paraId="2A3267CC" w14:textId="4FC7FD96" w:rsidR="006929D3" w:rsidRPr="001737C6" w:rsidRDefault="006929D3" w:rsidP="00870274">
                            <w:pPr>
                              <w:rPr>
                                <w:rFonts w:ascii="Lucida Console" w:hAnsi="Lucida Console"/>
                                <w:sz w:val="12"/>
                              </w:rPr>
                            </w:pPr>
                            <w:r w:rsidRPr="00870274">
                              <w:rPr>
                                <w:rFonts w:ascii="Lucida Console" w:hAnsi="Lucida Console"/>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D4DB7" id="Text Box 75" o:spid="_x0000_s1071" type="#_x0000_t202" style="position:absolute;margin-left:0;margin-top:13.8pt;width:6in;height:120.75pt;z-index:-251540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" fillcolor="white [3201]" strokeweight=".5pt">
                <v:textbox>
                  <w:txbxContent>
                    <w:p w14:paraId="11CAC014" w14:textId="77777777" w:rsidR="006929D3" w:rsidRPr="00870274" w:rsidRDefault="006929D3" w:rsidP="00870274">
                      <w:pPr>
                        <w:rPr>
                          <w:rFonts w:ascii="Lucida Console" w:hAnsi="Lucida Console"/>
                          <w:sz w:val="12"/>
                        </w:rPr>
                      </w:pPr>
                      <w:r w:rsidRPr="00870274">
                        <w:rPr>
                          <w:rFonts w:ascii="Lucida Console" w:hAnsi="Lucida Console"/>
                          <w:sz w:val="12"/>
                        </w:rPr>
                        <w:t xml:space="preserve">procedure </w:t>
                      </w:r>
                      <w:proofErr w:type="spellStart"/>
                      <w:r w:rsidRPr="00870274">
                        <w:rPr>
                          <w:rFonts w:ascii="Lucida Console" w:hAnsi="Lucida Console"/>
                          <w:sz w:val="12"/>
                        </w:rPr>
                        <w:t>TfrmHeadsetsettings.FormShow</w:t>
                      </w:r>
                      <w:proofErr w:type="spellEnd"/>
                      <w:r w:rsidRPr="00870274">
                        <w:rPr>
                          <w:rFonts w:ascii="Lucida Console" w:hAnsi="Lucida Console"/>
                          <w:sz w:val="12"/>
                        </w:rPr>
                        <w:t xml:space="preserve">(Sender: </w:t>
                      </w:r>
                      <w:proofErr w:type="spellStart"/>
                      <w:r w:rsidRPr="00870274">
                        <w:rPr>
                          <w:rFonts w:ascii="Lucida Console" w:hAnsi="Lucida Console"/>
                          <w:sz w:val="12"/>
                        </w:rPr>
                        <w:t>TObject</w:t>
                      </w:r>
                      <w:proofErr w:type="spellEnd"/>
                      <w:r w:rsidRPr="00870274">
                        <w:rPr>
                          <w:rFonts w:ascii="Lucida Console" w:hAnsi="Lucida Console"/>
                          <w:sz w:val="12"/>
                        </w:rPr>
                        <w:t>);</w:t>
                      </w:r>
                    </w:p>
                    <w:p w14:paraId="2A376D59" w14:textId="77777777" w:rsidR="006929D3" w:rsidRPr="00870274" w:rsidRDefault="006929D3" w:rsidP="00870274">
                      <w:pPr>
                        <w:rPr>
                          <w:rFonts w:ascii="Lucida Console" w:hAnsi="Lucida Console"/>
                          <w:sz w:val="12"/>
                        </w:rPr>
                      </w:pPr>
                      <w:r w:rsidRPr="00870274">
                        <w:rPr>
                          <w:rFonts w:ascii="Lucida Console" w:hAnsi="Lucida Console"/>
                          <w:sz w:val="12"/>
                        </w:rPr>
                        <w:t>begin</w:t>
                      </w:r>
                    </w:p>
                    <w:p w14:paraId="2B6ABE02"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CurrentDir</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GetCurrentDir</w:t>
                      </w:r>
                      <w:proofErr w:type="spellEnd"/>
                      <w:r w:rsidRPr="00870274">
                        <w:rPr>
                          <w:rFonts w:ascii="Lucida Console" w:hAnsi="Lucida Console"/>
                          <w:sz w:val="12"/>
                        </w:rPr>
                        <w:t>;</w:t>
                      </w:r>
                    </w:p>
                    <w:p w14:paraId="390821ED"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LexiconDir</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StringReplace</w:t>
                      </w:r>
                      <w:proofErr w:type="spellEnd"/>
                      <w:r w:rsidRPr="00870274">
                        <w:rPr>
                          <w:rFonts w:ascii="Lucida Console" w:hAnsi="Lucida Console"/>
                          <w:sz w:val="12"/>
                        </w:rPr>
                        <w:t>(</w:t>
                      </w:r>
                      <w:proofErr w:type="spellStart"/>
                      <w:r w:rsidRPr="00870274">
                        <w:rPr>
                          <w:rFonts w:ascii="Lucida Console" w:hAnsi="Lucida Console"/>
                          <w:sz w:val="12"/>
                        </w:rPr>
                        <w:t>CurrentDir</w:t>
                      </w:r>
                      <w:proofErr w:type="spellEnd"/>
                      <w:r w:rsidRPr="00870274">
                        <w:rPr>
                          <w:rFonts w:ascii="Lucida Console" w:hAnsi="Lucida Console"/>
                          <w:sz w:val="12"/>
                        </w:rPr>
                        <w:t>, 'Win' + (</w:t>
                      </w:r>
                      <w:proofErr w:type="spellStart"/>
                      <w:r w:rsidRPr="00870274">
                        <w:rPr>
                          <w:rFonts w:ascii="Lucida Console" w:hAnsi="Lucida Console"/>
                          <w:sz w:val="12"/>
                        </w:rPr>
                        <w:t>inttostr</w:t>
                      </w:r>
                      <w:proofErr w:type="spellEnd"/>
                      <w:r w:rsidRPr="00870274">
                        <w:rPr>
                          <w:rFonts w:ascii="Lucida Console" w:hAnsi="Lucida Console"/>
                          <w:sz w:val="12"/>
                        </w:rPr>
                        <w:t>(</w:t>
                      </w:r>
                      <w:proofErr w:type="spellStart"/>
                      <w:r w:rsidRPr="00870274">
                        <w:rPr>
                          <w:rFonts w:ascii="Lucida Console" w:hAnsi="Lucida Console"/>
                          <w:sz w:val="12"/>
                        </w:rPr>
                        <w:t>SizeOf</w:t>
                      </w:r>
                      <w:proofErr w:type="spellEnd"/>
                      <w:r w:rsidRPr="00870274">
                        <w:rPr>
                          <w:rFonts w:ascii="Lucida Console" w:hAnsi="Lucida Console"/>
                          <w:sz w:val="12"/>
                        </w:rPr>
                        <w:t>(Pointer) * 8)</w:t>
                      </w:r>
                    </w:p>
                    <w:p w14:paraId="080A5AB7"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 + '\Debug', 'Lexicon\', [</w:t>
                      </w:r>
                      <w:proofErr w:type="spellStart"/>
                      <w:r w:rsidRPr="00870274">
                        <w:rPr>
                          <w:rFonts w:ascii="Lucida Console" w:hAnsi="Lucida Console"/>
                          <w:sz w:val="12"/>
                        </w:rPr>
                        <w:t>rfIgnoreCase</w:t>
                      </w:r>
                      <w:proofErr w:type="spellEnd"/>
                      <w:r w:rsidRPr="00870274">
                        <w:rPr>
                          <w:rFonts w:ascii="Lucida Console" w:hAnsi="Lucida Console"/>
                          <w:sz w:val="12"/>
                        </w:rPr>
                        <w:t>]);</w:t>
                      </w:r>
                    </w:p>
                    <w:p w14:paraId="1046DB40"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 Create </w:t>
                      </w:r>
                      <w:proofErr w:type="spellStart"/>
                      <w:r w:rsidRPr="00870274">
                        <w:rPr>
                          <w:rFonts w:ascii="Lucida Console" w:hAnsi="Lucida Console"/>
                          <w:sz w:val="12"/>
                        </w:rPr>
                        <w:t>TStringList</w:t>
                      </w:r>
                      <w:proofErr w:type="spellEnd"/>
                      <w:r w:rsidRPr="00870274">
                        <w:rPr>
                          <w:rFonts w:ascii="Lucida Console" w:hAnsi="Lucida Console"/>
                          <w:sz w:val="12"/>
                        </w:rPr>
                        <w:t xml:space="preserve"> object, and populate the list with the values in the</w:t>
                      </w:r>
                    </w:p>
                    <w:p w14:paraId="0955E5A5"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 Config file: 1st line = </w:t>
                      </w:r>
                      <w:proofErr w:type="gramStart"/>
                      <w:r w:rsidRPr="00870274">
                        <w:rPr>
                          <w:rFonts w:ascii="Lucida Console" w:hAnsi="Lucida Console"/>
                          <w:sz w:val="12"/>
                        </w:rPr>
                        <w:t>volume ..</w:t>
                      </w:r>
                      <w:proofErr w:type="gramEnd"/>
                      <w:r w:rsidRPr="00870274">
                        <w:rPr>
                          <w:rFonts w:ascii="Lucida Console" w:hAnsi="Lucida Console"/>
                          <w:sz w:val="12"/>
                        </w:rPr>
                        <w:t xml:space="preserve"> etc...</w:t>
                      </w:r>
                    </w:p>
                    <w:p w14:paraId="3F5791AE"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sl</w:t>
                      </w:r>
                      <w:proofErr w:type="spellEnd"/>
                      <w:proofErr w:type="gramEnd"/>
                      <w:r w:rsidRPr="00870274">
                        <w:rPr>
                          <w:rFonts w:ascii="Lucida Console" w:hAnsi="Lucida Console"/>
                          <w:sz w:val="12"/>
                        </w:rPr>
                        <w:t xml:space="preserve"> := </w:t>
                      </w:r>
                      <w:proofErr w:type="spellStart"/>
                      <w:r w:rsidRPr="00870274">
                        <w:rPr>
                          <w:rFonts w:ascii="Lucida Console" w:hAnsi="Lucida Console"/>
                          <w:sz w:val="12"/>
                        </w:rPr>
                        <w:t>TStringList.Create</w:t>
                      </w:r>
                      <w:proofErr w:type="spellEnd"/>
                      <w:r w:rsidRPr="00870274">
                        <w:rPr>
                          <w:rFonts w:ascii="Lucida Console" w:hAnsi="Lucida Console"/>
                          <w:sz w:val="12"/>
                        </w:rPr>
                        <w:t>;</w:t>
                      </w:r>
                    </w:p>
                    <w:p w14:paraId="1D7C9688"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sl.LoadFromFile</w:t>
                      </w:r>
                      <w:proofErr w:type="spellEnd"/>
                      <w:r w:rsidRPr="00870274">
                        <w:rPr>
                          <w:rFonts w:ascii="Lucida Console" w:hAnsi="Lucida Console"/>
                          <w:sz w:val="12"/>
                        </w:rPr>
                        <w:t>(</w:t>
                      </w:r>
                      <w:proofErr w:type="spellStart"/>
                      <w:proofErr w:type="gramEnd"/>
                      <w:r w:rsidRPr="00870274">
                        <w:rPr>
                          <w:rFonts w:ascii="Lucida Console" w:hAnsi="Lucida Console"/>
                          <w:sz w:val="12"/>
                        </w:rPr>
                        <w:t>LexiconDir</w:t>
                      </w:r>
                      <w:proofErr w:type="spellEnd"/>
                      <w:r w:rsidRPr="00870274">
                        <w:rPr>
                          <w:rFonts w:ascii="Lucida Console" w:hAnsi="Lucida Console"/>
                          <w:sz w:val="12"/>
                        </w:rPr>
                        <w:t xml:space="preserve"> + 'VoiceConfig.txt');</w:t>
                      </w:r>
                    </w:p>
                    <w:p w14:paraId="4FA79C79"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tbVolume.Position</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strtoint</w:t>
                      </w:r>
                      <w:proofErr w:type="spellEnd"/>
                      <w:r w:rsidRPr="00870274">
                        <w:rPr>
                          <w:rFonts w:ascii="Lucida Console" w:hAnsi="Lucida Console"/>
                          <w:sz w:val="12"/>
                        </w:rPr>
                        <w:t>(</w:t>
                      </w:r>
                      <w:proofErr w:type="spellStart"/>
                      <w:r w:rsidRPr="00870274">
                        <w:rPr>
                          <w:rFonts w:ascii="Lucida Console" w:hAnsi="Lucida Console"/>
                          <w:sz w:val="12"/>
                        </w:rPr>
                        <w:t>sl</w:t>
                      </w:r>
                      <w:proofErr w:type="spellEnd"/>
                      <w:r w:rsidRPr="00870274">
                        <w:rPr>
                          <w:rFonts w:ascii="Lucida Console" w:hAnsi="Lucida Console"/>
                          <w:sz w:val="12"/>
                        </w:rPr>
                        <w:t>[0]);</w:t>
                      </w:r>
                    </w:p>
                    <w:p w14:paraId="6C2AA938"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tbRate.Position</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strtoint</w:t>
                      </w:r>
                      <w:proofErr w:type="spellEnd"/>
                      <w:r w:rsidRPr="00870274">
                        <w:rPr>
                          <w:rFonts w:ascii="Lucida Console" w:hAnsi="Lucida Console"/>
                          <w:sz w:val="12"/>
                        </w:rPr>
                        <w:t>(</w:t>
                      </w:r>
                      <w:proofErr w:type="spellStart"/>
                      <w:r w:rsidRPr="00870274">
                        <w:rPr>
                          <w:rFonts w:ascii="Lucida Console" w:hAnsi="Lucida Console"/>
                          <w:sz w:val="12"/>
                        </w:rPr>
                        <w:t>sl</w:t>
                      </w:r>
                      <w:proofErr w:type="spellEnd"/>
                      <w:r w:rsidRPr="00870274">
                        <w:rPr>
                          <w:rFonts w:ascii="Lucida Console" w:hAnsi="Lucida Console"/>
                          <w:sz w:val="12"/>
                        </w:rPr>
                        <w:t>[1]);</w:t>
                      </w:r>
                    </w:p>
                    <w:p w14:paraId="3BAAAC53"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gramStart"/>
                      <w:r w:rsidRPr="00870274">
                        <w:rPr>
                          <w:rFonts w:ascii="Lucida Console" w:hAnsi="Lucida Console"/>
                          <w:sz w:val="12"/>
                        </w:rPr>
                        <w:t>if</w:t>
                      </w:r>
                      <w:proofErr w:type="gramEnd"/>
                      <w:r w:rsidRPr="00870274">
                        <w:rPr>
                          <w:rFonts w:ascii="Lucida Console" w:hAnsi="Lucida Console"/>
                          <w:sz w:val="12"/>
                        </w:rPr>
                        <w:t xml:space="preserve"> </w:t>
                      </w:r>
                      <w:proofErr w:type="spellStart"/>
                      <w:r w:rsidRPr="00870274">
                        <w:rPr>
                          <w:rFonts w:ascii="Lucida Console" w:hAnsi="Lucida Console"/>
                          <w:sz w:val="12"/>
                        </w:rPr>
                        <w:t>strtoint</w:t>
                      </w:r>
                      <w:proofErr w:type="spellEnd"/>
                      <w:r w:rsidRPr="00870274">
                        <w:rPr>
                          <w:rFonts w:ascii="Lucida Console" w:hAnsi="Lucida Console"/>
                          <w:sz w:val="12"/>
                        </w:rPr>
                        <w:t>(</w:t>
                      </w:r>
                      <w:proofErr w:type="spellStart"/>
                      <w:r w:rsidRPr="00870274">
                        <w:rPr>
                          <w:rFonts w:ascii="Lucida Console" w:hAnsi="Lucida Console"/>
                          <w:sz w:val="12"/>
                        </w:rPr>
                        <w:t>sl</w:t>
                      </w:r>
                      <w:proofErr w:type="spellEnd"/>
                      <w:r w:rsidRPr="00870274">
                        <w:rPr>
                          <w:rFonts w:ascii="Lucida Console" w:hAnsi="Lucida Console"/>
                          <w:sz w:val="12"/>
                        </w:rPr>
                        <w:t>[2])&gt;</w:t>
                      </w:r>
                      <w:proofErr w:type="spellStart"/>
                      <w:r w:rsidRPr="00870274">
                        <w:rPr>
                          <w:rFonts w:ascii="Lucida Console" w:hAnsi="Lucida Console"/>
                          <w:sz w:val="12"/>
                        </w:rPr>
                        <w:t>SOTokens.Count</w:t>
                      </w:r>
                      <w:proofErr w:type="spellEnd"/>
                      <w:r w:rsidRPr="00870274">
                        <w:rPr>
                          <w:rFonts w:ascii="Lucida Console" w:hAnsi="Lucida Console"/>
                          <w:sz w:val="12"/>
                        </w:rPr>
                        <w:t xml:space="preserve"> then</w:t>
                      </w:r>
                    </w:p>
                    <w:p w14:paraId="1DA1C40C"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begin</w:t>
                      </w:r>
                    </w:p>
                    <w:p w14:paraId="61EAB64E"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sl</w:t>
                      </w:r>
                      <w:proofErr w:type="spellEnd"/>
                      <w:r w:rsidRPr="00870274">
                        <w:rPr>
                          <w:rFonts w:ascii="Lucida Console" w:hAnsi="Lucida Console"/>
                          <w:sz w:val="12"/>
                        </w:rPr>
                        <w:t>[</w:t>
                      </w:r>
                      <w:proofErr w:type="gramEnd"/>
                      <w:r w:rsidRPr="00870274">
                        <w:rPr>
                          <w:rFonts w:ascii="Lucida Console" w:hAnsi="Lucida Console"/>
                          <w:sz w:val="12"/>
                        </w:rPr>
                        <w:t>2]:=</w:t>
                      </w:r>
                      <w:proofErr w:type="spellStart"/>
                      <w:r w:rsidRPr="00870274">
                        <w:rPr>
                          <w:rFonts w:ascii="Lucida Console" w:hAnsi="Lucida Console"/>
                          <w:sz w:val="12"/>
                        </w:rPr>
                        <w:t>inttostr</w:t>
                      </w:r>
                      <w:proofErr w:type="spellEnd"/>
                      <w:r w:rsidRPr="00870274">
                        <w:rPr>
                          <w:rFonts w:ascii="Lucida Console" w:hAnsi="Lucida Console"/>
                          <w:sz w:val="12"/>
                        </w:rPr>
                        <w:t>(</w:t>
                      </w:r>
                      <w:proofErr w:type="spellStart"/>
                      <w:r w:rsidRPr="00870274">
                        <w:rPr>
                          <w:rFonts w:ascii="Lucida Console" w:hAnsi="Lucida Console"/>
                          <w:sz w:val="12"/>
                        </w:rPr>
                        <w:t>SOTokens.Count</w:t>
                      </w:r>
                      <w:proofErr w:type="spellEnd"/>
                      <w:r w:rsidRPr="00870274">
                        <w:rPr>
                          <w:rFonts w:ascii="Lucida Console" w:hAnsi="Lucida Console"/>
                          <w:sz w:val="12"/>
                        </w:rPr>
                        <w:t>);</w:t>
                      </w:r>
                    </w:p>
                    <w:p w14:paraId="0460C626"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sl.SaveToFile</w:t>
                      </w:r>
                      <w:proofErr w:type="spellEnd"/>
                      <w:r w:rsidRPr="00870274">
                        <w:rPr>
                          <w:rFonts w:ascii="Lucida Console" w:hAnsi="Lucida Console"/>
                          <w:sz w:val="12"/>
                        </w:rPr>
                        <w:t>(</w:t>
                      </w:r>
                      <w:proofErr w:type="spellStart"/>
                      <w:proofErr w:type="gramEnd"/>
                      <w:r w:rsidRPr="00870274">
                        <w:rPr>
                          <w:rFonts w:ascii="Lucida Console" w:hAnsi="Lucida Console"/>
                          <w:sz w:val="12"/>
                        </w:rPr>
                        <w:t>LexiconDir</w:t>
                      </w:r>
                      <w:proofErr w:type="spellEnd"/>
                      <w:r w:rsidRPr="00870274">
                        <w:rPr>
                          <w:rFonts w:ascii="Lucida Console" w:hAnsi="Lucida Console"/>
                          <w:sz w:val="12"/>
                        </w:rPr>
                        <w:t xml:space="preserve"> + 'VoiceConfig.txt');</w:t>
                      </w:r>
                    </w:p>
                    <w:p w14:paraId="0F9E644B"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end;</w:t>
                      </w:r>
                    </w:p>
                    <w:p w14:paraId="4A7A4579" w14:textId="77777777" w:rsidR="006929D3" w:rsidRPr="00870274" w:rsidRDefault="006929D3" w:rsidP="00870274">
                      <w:pPr>
                        <w:rPr>
                          <w:rFonts w:ascii="Lucida Console" w:hAnsi="Lucida Console"/>
                          <w:sz w:val="12"/>
                        </w:rPr>
                      </w:pPr>
                      <w:r w:rsidRPr="00870274">
                        <w:rPr>
                          <w:rFonts w:ascii="Lucida Console" w:hAnsi="Lucida Console"/>
                          <w:sz w:val="12"/>
                        </w:rPr>
                        <w:t xml:space="preserve">  </w:t>
                      </w:r>
                      <w:proofErr w:type="spellStart"/>
                      <w:proofErr w:type="gramStart"/>
                      <w:r w:rsidRPr="00870274">
                        <w:rPr>
                          <w:rFonts w:ascii="Lucida Console" w:hAnsi="Lucida Console"/>
                          <w:sz w:val="12"/>
                        </w:rPr>
                        <w:t>cbVoices.ItemIndex</w:t>
                      </w:r>
                      <w:proofErr w:type="spellEnd"/>
                      <w:r w:rsidRPr="00870274">
                        <w:rPr>
                          <w:rFonts w:ascii="Lucida Console" w:hAnsi="Lucida Console"/>
                          <w:sz w:val="12"/>
                        </w:rPr>
                        <w:t xml:space="preserve"> :</w:t>
                      </w:r>
                      <w:proofErr w:type="gramEnd"/>
                      <w:r w:rsidRPr="00870274">
                        <w:rPr>
                          <w:rFonts w:ascii="Lucida Console" w:hAnsi="Lucida Console"/>
                          <w:sz w:val="12"/>
                        </w:rPr>
                        <w:t xml:space="preserve">= </w:t>
                      </w:r>
                      <w:proofErr w:type="spellStart"/>
                      <w:r w:rsidRPr="00870274">
                        <w:rPr>
                          <w:rFonts w:ascii="Lucida Console" w:hAnsi="Lucida Console"/>
                          <w:sz w:val="12"/>
                        </w:rPr>
                        <w:t>strtoint</w:t>
                      </w:r>
                      <w:proofErr w:type="spellEnd"/>
                      <w:r w:rsidRPr="00870274">
                        <w:rPr>
                          <w:rFonts w:ascii="Lucida Console" w:hAnsi="Lucida Console"/>
                          <w:sz w:val="12"/>
                        </w:rPr>
                        <w:t>(</w:t>
                      </w:r>
                      <w:proofErr w:type="spellStart"/>
                      <w:r w:rsidRPr="00870274">
                        <w:rPr>
                          <w:rFonts w:ascii="Lucida Console" w:hAnsi="Lucida Console"/>
                          <w:sz w:val="12"/>
                        </w:rPr>
                        <w:t>sl</w:t>
                      </w:r>
                      <w:proofErr w:type="spellEnd"/>
                      <w:r w:rsidRPr="00870274">
                        <w:rPr>
                          <w:rFonts w:ascii="Lucida Console" w:hAnsi="Lucida Console"/>
                          <w:sz w:val="12"/>
                        </w:rPr>
                        <w:t>[2]);</w:t>
                      </w:r>
                    </w:p>
                    <w:p w14:paraId="2A3267CC" w14:textId="4FC7FD96" w:rsidR="006929D3" w:rsidRPr="001737C6" w:rsidRDefault="006929D3" w:rsidP="00870274">
                      <w:pPr>
                        <w:rPr>
                          <w:rFonts w:ascii="Lucida Console" w:hAnsi="Lucida Console"/>
                          <w:sz w:val="12"/>
                        </w:rPr>
                      </w:pPr>
                      <w:r w:rsidRPr="00870274">
                        <w:rPr>
                          <w:rFonts w:ascii="Lucida Console" w:hAnsi="Lucida Console"/>
                          <w:sz w:val="12"/>
                        </w:rPr>
                        <w:t>end;</w:t>
                      </w:r>
                    </w:p>
                  </w:txbxContent>
                </v:textbox>
                <w10:wrap type="tight" anchorx="margin"/>
              </v:shape>
            </w:pict>
          </mc:Fallback>
        </mc:AlternateContent>
      </w:r>
    </w:p>
    <w:p w14:paraId="5C6D4841" w14:textId="274DE7E1" w:rsidR="00870274" w:rsidRPr="00870274" w:rsidRDefault="00870274" w:rsidP="00870274"/>
    <w:p w14:paraId="4841CDD1" w14:textId="1F81A24B" w:rsidR="00870274" w:rsidRPr="00870274" w:rsidRDefault="00870274" w:rsidP="00870274"/>
    <w:p w14:paraId="4B3BE924" w14:textId="546BF85F" w:rsidR="00870274" w:rsidRPr="00870274" w:rsidRDefault="00870274" w:rsidP="00870274"/>
    <w:p w14:paraId="4D243CBD" w14:textId="44E46600" w:rsidR="00870274" w:rsidRDefault="00870274" w:rsidP="00870274">
      <w:pPr>
        <w:pStyle w:val="Heading1"/>
      </w:pPr>
      <w:r>
        <w:t>06/01/19</w:t>
      </w:r>
    </w:p>
    <w:p w14:paraId="0929E179" w14:textId="7D8A97B3" w:rsidR="00870274" w:rsidRDefault="00870274" w:rsidP="00870274">
      <w:r>
        <w:t xml:space="preserve">Testing is performed on the view/hide passwords button on the ViewUsers form, to ensure that the check on the db password is carried out correctly. If this function is </w:t>
      </w:r>
      <w:r w:rsidR="006929D3">
        <w:t>broken, then an admin can view passwords on a database they shouldn’t have access to.</w:t>
      </w:r>
    </w:p>
    <w:p w14:paraId="48EAB2CD" w14:textId="42B0D745" w:rsidR="006929D3" w:rsidRDefault="006929D3" w:rsidP="00870274"/>
    <w:p w14:paraId="153F5B1E" w14:textId="15AA5142" w:rsidR="006929D3" w:rsidRDefault="006929D3" w:rsidP="00870274">
      <w:r>
        <w:t>Code:</w:t>
      </w:r>
    </w:p>
    <w:p w14:paraId="41FC1ED4" w14:textId="66C6361D" w:rsidR="006929D3" w:rsidRPr="00870274" w:rsidRDefault="006929D3" w:rsidP="00870274">
      <w:r>
        <w:rPr>
          <w:noProof/>
          <w:lang w:eastAsia="en-GB"/>
        </w:rPr>
        <mc:AlternateContent>
          <mc:Choice Requires="wps">
            <w:drawing>
              <wp:anchor distT="0" distB="0" distL="114300" distR="114300" simplePos="0" relativeHeight="251781120" behindDoc="1" locked="0" layoutInCell="1" allowOverlap="1" wp14:anchorId="5D16EEDE" wp14:editId="53D6AFE9">
                <wp:simplePos x="0" y="0"/>
                <wp:positionH relativeFrom="margin">
                  <wp:posOffset>0</wp:posOffset>
                </wp:positionH>
                <wp:positionV relativeFrom="paragraph">
                  <wp:posOffset>180340</wp:posOffset>
                </wp:positionV>
                <wp:extent cx="5486400" cy="1001395"/>
                <wp:effectExtent l="0" t="0" r="19050" b="27305"/>
                <wp:wrapTight wrapText="bothSides">
                  <wp:wrapPolygon edited="0">
                    <wp:start x="0" y="0"/>
                    <wp:lineTo x="0" y="21778"/>
                    <wp:lineTo x="21600" y="21778"/>
                    <wp:lineTo x="21600" y="0"/>
                    <wp:lineTo x="0" y="0"/>
                  </wp:wrapPolygon>
                </wp:wrapTight>
                <wp:docPr id="78" name="Text Box 78"/>
                <wp:cNvGraphicFramePr/>
                <a:graphic xmlns:a="http://schemas.openxmlformats.org/drawingml/2006/main">
                  <a:graphicData uri="http://schemas.microsoft.com/office/word/2010/wordprocessingShape">
                    <wps:wsp>
                      <wps:cNvSpPr txBox="1"/>
                      <wps:spPr>
                        <a:xfrm>
                          <a:off x="0" y="0"/>
                          <a:ext cx="5486400" cy="1001395"/>
                        </a:xfrm>
                        <a:prstGeom prst="rect">
                          <a:avLst/>
                        </a:prstGeom>
                        <a:solidFill>
                          <a:schemeClr val="lt1"/>
                        </a:solidFill>
                        <a:ln w="6350">
                          <a:solidFill>
                            <a:prstClr val="black"/>
                          </a:solidFill>
                        </a:ln>
                      </wps:spPr>
                      <wps:txbx>
                        <w:txbxContent>
                          <w:p w14:paraId="15065DF7" w14:textId="77777777" w:rsidR="006929D3" w:rsidRPr="006929D3" w:rsidRDefault="006929D3" w:rsidP="006929D3">
                            <w:pPr>
                              <w:rPr>
                                <w:rFonts w:ascii="Lucida Console" w:hAnsi="Lucida Console"/>
                                <w:sz w:val="12"/>
                              </w:rPr>
                            </w:pPr>
                            <w:proofErr w:type="gramStart"/>
                            <w:r w:rsidRPr="006929D3">
                              <w:rPr>
                                <w:rFonts w:ascii="Lucida Console" w:hAnsi="Lucida Console"/>
                                <w:sz w:val="12"/>
                              </w:rPr>
                              <w:t>procedure</w:t>
                            </w:r>
                            <w:proofErr w:type="gramEnd"/>
                            <w:r w:rsidRPr="006929D3">
                              <w:rPr>
                                <w:rFonts w:ascii="Lucida Console" w:hAnsi="Lucida Console"/>
                                <w:sz w:val="12"/>
                              </w:rPr>
                              <w:t xml:space="preserve"> TfrmViewusers.SpeedButton1Click(Sender: </w:t>
                            </w:r>
                            <w:proofErr w:type="spellStart"/>
                            <w:r w:rsidRPr="006929D3">
                              <w:rPr>
                                <w:rFonts w:ascii="Lucida Console" w:hAnsi="Lucida Console"/>
                                <w:sz w:val="12"/>
                              </w:rPr>
                              <w:t>TObject</w:t>
                            </w:r>
                            <w:proofErr w:type="spellEnd"/>
                            <w:r w:rsidRPr="006929D3">
                              <w:rPr>
                                <w:rFonts w:ascii="Lucida Console" w:hAnsi="Lucida Console"/>
                                <w:sz w:val="12"/>
                              </w:rPr>
                              <w:t>);</w:t>
                            </w:r>
                          </w:p>
                          <w:p w14:paraId="304F83F4" w14:textId="77777777" w:rsidR="006929D3" w:rsidRPr="006929D3" w:rsidRDefault="006929D3" w:rsidP="006929D3">
                            <w:pPr>
                              <w:rPr>
                                <w:rFonts w:ascii="Lucida Console" w:hAnsi="Lucida Console"/>
                                <w:sz w:val="12"/>
                              </w:rPr>
                            </w:pPr>
                            <w:r w:rsidRPr="006929D3">
                              <w:rPr>
                                <w:rFonts w:ascii="Lucida Console" w:hAnsi="Lucida Console"/>
                                <w:sz w:val="12"/>
                              </w:rPr>
                              <w:t>var</w:t>
                            </w:r>
                          </w:p>
                          <w:p w14:paraId="7585FC75"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w:t>
                            </w:r>
                            <w:proofErr w:type="spellStart"/>
                            <w:proofErr w:type="gramStart"/>
                            <w:r w:rsidRPr="006929D3">
                              <w:rPr>
                                <w:rFonts w:ascii="Lucida Console" w:hAnsi="Lucida Console"/>
                                <w:sz w:val="12"/>
                              </w:rPr>
                              <w:t>password:</w:t>
                            </w:r>
                            <w:proofErr w:type="gramEnd"/>
                            <w:r w:rsidRPr="006929D3">
                              <w:rPr>
                                <w:rFonts w:ascii="Lucida Console" w:hAnsi="Lucida Console"/>
                                <w:sz w:val="12"/>
                              </w:rPr>
                              <w:t>string</w:t>
                            </w:r>
                            <w:proofErr w:type="spellEnd"/>
                            <w:r w:rsidRPr="006929D3">
                              <w:rPr>
                                <w:rFonts w:ascii="Lucida Console" w:hAnsi="Lucida Console"/>
                                <w:sz w:val="12"/>
                              </w:rPr>
                              <w:t>;</w:t>
                            </w:r>
                          </w:p>
                          <w:p w14:paraId="30330606" w14:textId="77777777" w:rsidR="006929D3" w:rsidRPr="006929D3" w:rsidRDefault="006929D3" w:rsidP="006929D3">
                            <w:pPr>
                              <w:rPr>
                                <w:rFonts w:ascii="Lucida Console" w:hAnsi="Lucida Console"/>
                                <w:sz w:val="12"/>
                              </w:rPr>
                            </w:pPr>
                            <w:r w:rsidRPr="006929D3">
                              <w:rPr>
                                <w:rFonts w:ascii="Lucida Console" w:hAnsi="Lucida Console"/>
                                <w:sz w:val="12"/>
                              </w:rPr>
                              <w:t>begin</w:t>
                            </w:r>
                          </w:p>
                          <w:p w14:paraId="307ACEDA"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w:t>
                            </w:r>
                            <w:proofErr w:type="spellStart"/>
                            <w:proofErr w:type="gramStart"/>
                            <w:r w:rsidRPr="006929D3">
                              <w:rPr>
                                <w:rFonts w:ascii="Lucida Console" w:hAnsi="Lucida Console"/>
                                <w:sz w:val="12"/>
                              </w:rPr>
                              <w:t>InputQuery</w:t>
                            </w:r>
                            <w:proofErr w:type="spellEnd"/>
                            <w:r w:rsidRPr="006929D3">
                              <w:rPr>
                                <w:rFonts w:ascii="Lucida Console" w:hAnsi="Lucida Console"/>
                                <w:sz w:val="12"/>
                              </w:rPr>
                              <w:t>(</w:t>
                            </w:r>
                            <w:proofErr w:type="gramEnd"/>
                            <w:r w:rsidRPr="006929D3">
                              <w:rPr>
                                <w:rFonts w:ascii="Lucida Console" w:hAnsi="Lucida Console"/>
                                <w:sz w:val="12"/>
                              </w:rPr>
                              <w:t>'Admin: Database Password',</w:t>
                            </w:r>
                          </w:p>
                          <w:p w14:paraId="725E3D49"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'Enter the password for the database:', password);</w:t>
                            </w:r>
                          </w:p>
                          <w:p w14:paraId="24620D49"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w:t>
                            </w:r>
                            <w:proofErr w:type="gramStart"/>
                            <w:r w:rsidRPr="006929D3">
                              <w:rPr>
                                <w:rFonts w:ascii="Lucida Console" w:hAnsi="Lucida Console"/>
                                <w:sz w:val="12"/>
                              </w:rPr>
                              <w:t>if</w:t>
                            </w:r>
                            <w:proofErr w:type="gramEnd"/>
                            <w:r w:rsidRPr="006929D3">
                              <w:rPr>
                                <w:rFonts w:ascii="Lucida Console" w:hAnsi="Lucida Console"/>
                                <w:sz w:val="12"/>
                              </w:rPr>
                              <w:t xml:space="preserve"> </w:t>
                            </w:r>
                            <w:proofErr w:type="spellStart"/>
                            <w:r w:rsidRPr="006929D3">
                              <w:rPr>
                                <w:rFonts w:ascii="Lucida Console" w:hAnsi="Lucida Console"/>
                                <w:sz w:val="12"/>
                              </w:rPr>
                              <w:t>AnsiContainsStr</w:t>
                            </w:r>
                            <w:proofErr w:type="spellEnd"/>
                            <w:r w:rsidRPr="006929D3">
                              <w:rPr>
                                <w:rFonts w:ascii="Lucida Console" w:hAnsi="Lucida Console"/>
                                <w:sz w:val="12"/>
                              </w:rPr>
                              <w:t>(</w:t>
                            </w:r>
                            <w:proofErr w:type="spellStart"/>
                            <w:r w:rsidRPr="006929D3">
                              <w:rPr>
                                <w:rFonts w:ascii="Lucida Console" w:hAnsi="Lucida Console"/>
                                <w:sz w:val="12"/>
                              </w:rPr>
                              <w:t>globalconnectionstring,password</w:t>
                            </w:r>
                            <w:proofErr w:type="spellEnd"/>
                            <w:r w:rsidRPr="006929D3">
                              <w:rPr>
                                <w:rFonts w:ascii="Lucida Console" w:hAnsi="Lucida Console"/>
                                <w:sz w:val="12"/>
                              </w:rPr>
                              <w:t>) then</w:t>
                            </w:r>
                          </w:p>
                          <w:p w14:paraId="60A4756C"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w:t>
                            </w:r>
                            <w:proofErr w:type="spellStart"/>
                            <w:proofErr w:type="gramStart"/>
                            <w:r w:rsidRPr="006929D3">
                              <w:rPr>
                                <w:rFonts w:ascii="Lucida Console" w:hAnsi="Lucida Console"/>
                                <w:sz w:val="12"/>
                              </w:rPr>
                              <w:t>dbGrid.Columns</w:t>
                            </w:r>
                            <w:proofErr w:type="spellEnd"/>
                            <w:r w:rsidRPr="006929D3">
                              <w:rPr>
                                <w:rFonts w:ascii="Lucida Console" w:hAnsi="Lucida Console"/>
                                <w:sz w:val="12"/>
                              </w:rPr>
                              <w:t>[</w:t>
                            </w:r>
                            <w:proofErr w:type="gramEnd"/>
                            <w:r w:rsidRPr="006929D3">
                              <w:rPr>
                                <w:rFonts w:ascii="Lucida Console" w:hAnsi="Lucida Console"/>
                                <w:sz w:val="12"/>
                              </w:rPr>
                              <w:t>1].Visible:=SpeedButton1.Down</w:t>
                            </w:r>
                          </w:p>
                          <w:p w14:paraId="20398A27"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else</w:t>
                            </w:r>
                          </w:p>
                          <w:p w14:paraId="5A75AC72" w14:textId="77777777" w:rsidR="006929D3" w:rsidRPr="006929D3" w:rsidRDefault="006929D3" w:rsidP="006929D3">
                            <w:pPr>
                              <w:rPr>
                                <w:rFonts w:ascii="Lucida Console" w:hAnsi="Lucida Console"/>
                                <w:sz w:val="12"/>
                              </w:rPr>
                            </w:pPr>
                          </w:p>
                          <w:p w14:paraId="6FFBC765" w14:textId="6F6566AE" w:rsidR="006929D3" w:rsidRPr="001737C6" w:rsidRDefault="006929D3" w:rsidP="006929D3">
                            <w:pPr>
                              <w:rPr>
                                <w:rFonts w:ascii="Lucida Console" w:hAnsi="Lucida Console"/>
                                <w:sz w:val="12"/>
                              </w:rPr>
                            </w:pPr>
                            <w:r w:rsidRPr="006929D3">
                              <w:rPr>
                                <w:rFonts w:ascii="Lucida Console" w:hAnsi="Lucida Console"/>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6EEDE" id="Text Box 78" o:spid="_x0000_s1072" type="#_x0000_t202" style="position:absolute;margin-left:0;margin-top:14.2pt;width:6in;height:78.85pt;z-index:-251535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BQUQIAAKw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" fillcolor="white [3201]" strokeweight=".5pt">
                <v:textbox>
                  <w:txbxContent>
                    <w:p w14:paraId="15065DF7" w14:textId="77777777" w:rsidR="006929D3" w:rsidRPr="006929D3" w:rsidRDefault="006929D3" w:rsidP="006929D3">
                      <w:pPr>
                        <w:rPr>
                          <w:rFonts w:ascii="Lucida Console" w:hAnsi="Lucida Console"/>
                          <w:sz w:val="12"/>
                        </w:rPr>
                      </w:pPr>
                      <w:proofErr w:type="gramStart"/>
                      <w:r w:rsidRPr="006929D3">
                        <w:rPr>
                          <w:rFonts w:ascii="Lucida Console" w:hAnsi="Lucida Console"/>
                          <w:sz w:val="12"/>
                        </w:rPr>
                        <w:t>procedure</w:t>
                      </w:r>
                      <w:proofErr w:type="gramEnd"/>
                      <w:r w:rsidRPr="006929D3">
                        <w:rPr>
                          <w:rFonts w:ascii="Lucida Console" w:hAnsi="Lucida Console"/>
                          <w:sz w:val="12"/>
                        </w:rPr>
                        <w:t xml:space="preserve"> TfrmViewusers.SpeedButton1Click(Sender: </w:t>
                      </w:r>
                      <w:proofErr w:type="spellStart"/>
                      <w:r w:rsidRPr="006929D3">
                        <w:rPr>
                          <w:rFonts w:ascii="Lucida Console" w:hAnsi="Lucida Console"/>
                          <w:sz w:val="12"/>
                        </w:rPr>
                        <w:t>TObject</w:t>
                      </w:r>
                      <w:proofErr w:type="spellEnd"/>
                      <w:r w:rsidRPr="006929D3">
                        <w:rPr>
                          <w:rFonts w:ascii="Lucida Console" w:hAnsi="Lucida Console"/>
                          <w:sz w:val="12"/>
                        </w:rPr>
                        <w:t>);</w:t>
                      </w:r>
                    </w:p>
                    <w:p w14:paraId="304F83F4" w14:textId="77777777" w:rsidR="006929D3" w:rsidRPr="006929D3" w:rsidRDefault="006929D3" w:rsidP="006929D3">
                      <w:pPr>
                        <w:rPr>
                          <w:rFonts w:ascii="Lucida Console" w:hAnsi="Lucida Console"/>
                          <w:sz w:val="12"/>
                        </w:rPr>
                      </w:pPr>
                      <w:r w:rsidRPr="006929D3">
                        <w:rPr>
                          <w:rFonts w:ascii="Lucida Console" w:hAnsi="Lucida Console"/>
                          <w:sz w:val="12"/>
                        </w:rPr>
                        <w:t>var</w:t>
                      </w:r>
                    </w:p>
                    <w:p w14:paraId="7585FC75"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w:t>
                      </w:r>
                      <w:proofErr w:type="spellStart"/>
                      <w:proofErr w:type="gramStart"/>
                      <w:r w:rsidRPr="006929D3">
                        <w:rPr>
                          <w:rFonts w:ascii="Lucida Console" w:hAnsi="Lucida Console"/>
                          <w:sz w:val="12"/>
                        </w:rPr>
                        <w:t>password:</w:t>
                      </w:r>
                      <w:proofErr w:type="gramEnd"/>
                      <w:r w:rsidRPr="006929D3">
                        <w:rPr>
                          <w:rFonts w:ascii="Lucida Console" w:hAnsi="Lucida Console"/>
                          <w:sz w:val="12"/>
                        </w:rPr>
                        <w:t>string</w:t>
                      </w:r>
                      <w:proofErr w:type="spellEnd"/>
                      <w:r w:rsidRPr="006929D3">
                        <w:rPr>
                          <w:rFonts w:ascii="Lucida Console" w:hAnsi="Lucida Console"/>
                          <w:sz w:val="12"/>
                        </w:rPr>
                        <w:t>;</w:t>
                      </w:r>
                    </w:p>
                    <w:p w14:paraId="30330606" w14:textId="77777777" w:rsidR="006929D3" w:rsidRPr="006929D3" w:rsidRDefault="006929D3" w:rsidP="006929D3">
                      <w:pPr>
                        <w:rPr>
                          <w:rFonts w:ascii="Lucida Console" w:hAnsi="Lucida Console"/>
                          <w:sz w:val="12"/>
                        </w:rPr>
                      </w:pPr>
                      <w:r w:rsidRPr="006929D3">
                        <w:rPr>
                          <w:rFonts w:ascii="Lucida Console" w:hAnsi="Lucida Console"/>
                          <w:sz w:val="12"/>
                        </w:rPr>
                        <w:t>begin</w:t>
                      </w:r>
                    </w:p>
                    <w:p w14:paraId="307ACEDA"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w:t>
                      </w:r>
                      <w:proofErr w:type="spellStart"/>
                      <w:proofErr w:type="gramStart"/>
                      <w:r w:rsidRPr="006929D3">
                        <w:rPr>
                          <w:rFonts w:ascii="Lucida Console" w:hAnsi="Lucida Console"/>
                          <w:sz w:val="12"/>
                        </w:rPr>
                        <w:t>InputQuery</w:t>
                      </w:r>
                      <w:proofErr w:type="spellEnd"/>
                      <w:r w:rsidRPr="006929D3">
                        <w:rPr>
                          <w:rFonts w:ascii="Lucida Console" w:hAnsi="Lucida Console"/>
                          <w:sz w:val="12"/>
                        </w:rPr>
                        <w:t>(</w:t>
                      </w:r>
                      <w:proofErr w:type="gramEnd"/>
                      <w:r w:rsidRPr="006929D3">
                        <w:rPr>
                          <w:rFonts w:ascii="Lucida Console" w:hAnsi="Lucida Console"/>
                          <w:sz w:val="12"/>
                        </w:rPr>
                        <w:t>'Admin: Database Password',</w:t>
                      </w:r>
                    </w:p>
                    <w:p w14:paraId="725E3D49"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'Enter the password for the database:', password);</w:t>
                      </w:r>
                    </w:p>
                    <w:p w14:paraId="24620D49"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w:t>
                      </w:r>
                      <w:proofErr w:type="gramStart"/>
                      <w:r w:rsidRPr="006929D3">
                        <w:rPr>
                          <w:rFonts w:ascii="Lucida Console" w:hAnsi="Lucida Console"/>
                          <w:sz w:val="12"/>
                        </w:rPr>
                        <w:t>if</w:t>
                      </w:r>
                      <w:proofErr w:type="gramEnd"/>
                      <w:r w:rsidRPr="006929D3">
                        <w:rPr>
                          <w:rFonts w:ascii="Lucida Console" w:hAnsi="Lucida Console"/>
                          <w:sz w:val="12"/>
                        </w:rPr>
                        <w:t xml:space="preserve"> </w:t>
                      </w:r>
                      <w:proofErr w:type="spellStart"/>
                      <w:r w:rsidRPr="006929D3">
                        <w:rPr>
                          <w:rFonts w:ascii="Lucida Console" w:hAnsi="Lucida Console"/>
                          <w:sz w:val="12"/>
                        </w:rPr>
                        <w:t>AnsiContainsStr</w:t>
                      </w:r>
                      <w:proofErr w:type="spellEnd"/>
                      <w:r w:rsidRPr="006929D3">
                        <w:rPr>
                          <w:rFonts w:ascii="Lucida Console" w:hAnsi="Lucida Console"/>
                          <w:sz w:val="12"/>
                        </w:rPr>
                        <w:t>(</w:t>
                      </w:r>
                      <w:proofErr w:type="spellStart"/>
                      <w:r w:rsidRPr="006929D3">
                        <w:rPr>
                          <w:rFonts w:ascii="Lucida Console" w:hAnsi="Lucida Console"/>
                          <w:sz w:val="12"/>
                        </w:rPr>
                        <w:t>globalconnectionstring,password</w:t>
                      </w:r>
                      <w:proofErr w:type="spellEnd"/>
                      <w:r w:rsidRPr="006929D3">
                        <w:rPr>
                          <w:rFonts w:ascii="Lucida Console" w:hAnsi="Lucida Console"/>
                          <w:sz w:val="12"/>
                        </w:rPr>
                        <w:t>) then</w:t>
                      </w:r>
                    </w:p>
                    <w:p w14:paraId="60A4756C"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w:t>
                      </w:r>
                      <w:proofErr w:type="spellStart"/>
                      <w:proofErr w:type="gramStart"/>
                      <w:r w:rsidRPr="006929D3">
                        <w:rPr>
                          <w:rFonts w:ascii="Lucida Console" w:hAnsi="Lucida Console"/>
                          <w:sz w:val="12"/>
                        </w:rPr>
                        <w:t>dbGrid.Columns</w:t>
                      </w:r>
                      <w:proofErr w:type="spellEnd"/>
                      <w:r w:rsidRPr="006929D3">
                        <w:rPr>
                          <w:rFonts w:ascii="Lucida Console" w:hAnsi="Lucida Console"/>
                          <w:sz w:val="12"/>
                        </w:rPr>
                        <w:t>[</w:t>
                      </w:r>
                      <w:proofErr w:type="gramEnd"/>
                      <w:r w:rsidRPr="006929D3">
                        <w:rPr>
                          <w:rFonts w:ascii="Lucida Console" w:hAnsi="Lucida Console"/>
                          <w:sz w:val="12"/>
                        </w:rPr>
                        <w:t>1].Visible:=SpeedButton1.Down</w:t>
                      </w:r>
                    </w:p>
                    <w:p w14:paraId="20398A27" w14:textId="77777777" w:rsidR="006929D3" w:rsidRPr="006929D3" w:rsidRDefault="006929D3" w:rsidP="006929D3">
                      <w:pPr>
                        <w:rPr>
                          <w:rFonts w:ascii="Lucida Console" w:hAnsi="Lucida Console"/>
                          <w:sz w:val="12"/>
                        </w:rPr>
                      </w:pPr>
                      <w:r w:rsidRPr="006929D3">
                        <w:rPr>
                          <w:rFonts w:ascii="Lucida Console" w:hAnsi="Lucida Console"/>
                          <w:sz w:val="12"/>
                        </w:rPr>
                        <w:t xml:space="preserve">  else</w:t>
                      </w:r>
                    </w:p>
                    <w:p w14:paraId="5A75AC72" w14:textId="77777777" w:rsidR="006929D3" w:rsidRPr="006929D3" w:rsidRDefault="006929D3" w:rsidP="006929D3">
                      <w:pPr>
                        <w:rPr>
                          <w:rFonts w:ascii="Lucida Console" w:hAnsi="Lucida Console"/>
                          <w:sz w:val="12"/>
                        </w:rPr>
                      </w:pPr>
                    </w:p>
                    <w:p w14:paraId="6FFBC765" w14:textId="6F6566AE" w:rsidR="006929D3" w:rsidRPr="001737C6" w:rsidRDefault="006929D3" w:rsidP="006929D3">
                      <w:pPr>
                        <w:rPr>
                          <w:rFonts w:ascii="Lucida Console" w:hAnsi="Lucida Console"/>
                          <w:sz w:val="12"/>
                        </w:rPr>
                      </w:pPr>
                      <w:r w:rsidRPr="006929D3">
                        <w:rPr>
                          <w:rFonts w:ascii="Lucida Console" w:hAnsi="Lucida Console"/>
                          <w:sz w:val="12"/>
                        </w:rPr>
                        <w:t>end;</w:t>
                      </w:r>
                    </w:p>
                  </w:txbxContent>
                </v:textbox>
                <w10:wrap type="tight" anchorx="margin"/>
              </v:shape>
            </w:pict>
          </mc:Fallback>
        </mc:AlternateContent>
      </w:r>
    </w:p>
    <w:p w14:paraId="296ACE8C" w14:textId="13817455" w:rsidR="00870274" w:rsidRDefault="00870274" w:rsidP="00870274"/>
    <w:p w14:paraId="68589CBF" w14:textId="77777777" w:rsidR="006929D3" w:rsidRPr="00870274" w:rsidRDefault="006929D3" w:rsidP="00870274"/>
    <w:tbl>
      <w:tblPr>
        <w:tblStyle w:val="TableGrid"/>
        <w:tblW w:w="0" w:type="auto"/>
        <w:tblLook w:val="04A0" w:firstRow="1" w:lastRow="0" w:firstColumn="1" w:lastColumn="0" w:noHBand="0" w:noVBand="1"/>
      </w:tblPr>
      <w:tblGrid>
        <w:gridCol w:w="701"/>
        <w:gridCol w:w="2050"/>
        <w:gridCol w:w="2244"/>
        <w:gridCol w:w="2090"/>
        <w:gridCol w:w="1211"/>
      </w:tblGrid>
      <w:tr w:rsidR="006929D3" w:rsidRPr="00D10B59" w14:paraId="37FB2B11" w14:textId="77777777" w:rsidTr="006929D3">
        <w:tc>
          <w:tcPr>
            <w:tcW w:w="701" w:type="dxa"/>
          </w:tcPr>
          <w:p w14:paraId="6E962871" w14:textId="77777777" w:rsidR="006929D3" w:rsidRPr="00D10B59" w:rsidRDefault="006929D3" w:rsidP="006929D3">
            <w:pPr>
              <w:jc w:val="center"/>
              <w:rPr>
                <w:b/>
              </w:rPr>
            </w:pPr>
            <w:r>
              <w:rPr>
                <w:b/>
              </w:rPr>
              <w:t>Test No.</w:t>
            </w:r>
          </w:p>
        </w:tc>
        <w:tc>
          <w:tcPr>
            <w:tcW w:w="2050" w:type="dxa"/>
          </w:tcPr>
          <w:p w14:paraId="119A79F4" w14:textId="77777777" w:rsidR="006929D3" w:rsidRPr="00D10B59" w:rsidRDefault="006929D3" w:rsidP="006929D3">
            <w:pPr>
              <w:jc w:val="center"/>
              <w:rPr>
                <w:b/>
              </w:rPr>
            </w:pPr>
            <w:r>
              <w:rPr>
                <w:b/>
              </w:rPr>
              <w:t>Function Tested</w:t>
            </w:r>
          </w:p>
        </w:tc>
        <w:tc>
          <w:tcPr>
            <w:tcW w:w="2244" w:type="dxa"/>
          </w:tcPr>
          <w:p w14:paraId="6E4545B4" w14:textId="77777777" w:rsidR="006929D3" w:rsidRPr="00D10B59" w:rsidRDefault="006929D3" w:rsidP="006929D3">
            <w:pPr>
              <w:jc w:val="center"/>
              <w:rPr>
                <w:b/>
              </w:rPr>
            </w:pPr>
            <w:r>
              <w:rPr>
                <w:b/>
              </w:rPr>
              <w:t>Test Data</w:t>
            </w:r>
          </w:p>
        </w:tc>
        <w:tc>
          <w:tcPr>
            <w:tcW w:w="2090" w:type="dxa"/>
          </w:tcPr>
          <w:p w14:paraId="728FEFD7" w14:textId="77777777" w:rsidR="006929D3" w:rsidRPr="00D10B59" w:rsidRDefault="006929D3" w:rsidP="006929D3">
            <w:pPr>
              <w:jc w:val="center"/>
              <w:rPr>
                <w:b/>
              </w:rPr>
            </w:pPr>
            <w:r>
              <w:rPr>
                <w:b/>
              </w:rPr>
              <w:t>Expected Result</w:t>
            </w:r>
          </w:p>
        </w:tc>
        <w:tc>
          <w:tcPr>
            <w:tcW w:w="1211" w:type="dxa"/>
          </w:tcPr>
          <w:p w14:paraId="16F10936" w14:textId="77777777" w:rsidR="006929D3" w:rsidRPr="00D10B59" w:rsidRDefault="006929D3" w:rsidP="006929D3">
            <w:pPr>
              <w:jc w:val="center"/>
              <w:rPr>
                <w:b/>
              </w:rPr>
            </w:pPr>
            <w:r>
              <w:rPr>
                <w:b/>
              </w:rPr>
              <w:t>Pass/Fail</w:t>
            </w:r>
          </w:p>
        </w:tc>
      </w:tr>
      <w:tr w:rsidR="006929D3" w14:paraId="32115258" w14:textId="77777777" w:rsidTr="006929D3">
        <w:tc>
          <w:tcPr>
            <w:tcW w:w="701" w:type="dxa"/>
          </w:tcPr>
          <w:p w14:paraId="39B00BD6" w14:textId="77777777" w:rsidR="006929D3" w:rsidRDefault="006929D3" w:rsidP="006929D3">
            <w:r>
              <w:t>1</w:t>
            </w:r>
          </w:p>
        </w:tc>
        <w:tc>
          <w:tcPr>
            <w:tcW w:w="2050" w:type="dxa"/>
          </w:tcPr>
          <w:p w14:paraId="31C2D05C" w14:textId="0C9C527D" w:rsidR="006929D3" w:rsidRDefault="006929D3" w:rsidP="006929D3">
            <w:r>
              <w:t>ViewPassword button with correct db password (normal)</w:t>
            </w:r>
          </w:p>
        </w:tc>
        <w:tc>
          <w:tcPr>
            <w:tcW w:w="2244" w:type="dxa"/>
          </w:tcPr>
          <w:p w14:paraId="19C01511" w14:textId="6F475F5D" w:rsidR="006929D3" w:rsidRDefault="006929D3" w:rsidP="006929D3">
            <w:r>
              <w:t>Password1</w:t>
            </w:r>
          </w:p>
        </w:tc>
        <w:tc>
          <w:tcPr>
            <w:tcW w:w="2090" w:type="dxa"/>
          </w:tcPr>
          <w:p w14:paraId="78F4F720" w14:textId="31E0B56F" w:rsidR="006929D3" w:rsidRDefault="006929D3" w:rsidP="006929D3">
            <w:r>
              <w:t>Passwords in dbGrid shown correctly</w:t>
            </w:r>
          </w:p>
        </w:tc>
        <w:tc>
          <w:tcPr>
            <w:tcW w:w="1211" w:type="dxa"/>
          </w:tcPr>
          <w:p w14:paraId="68B9918A" w14:textId="77777777" w:rsidR="006929D3" w:rsidRDefault="006929D3" w:rsidP="006929D3">
            <w:r>
              <w:t>Pass</w:t>
            </w:r>
          </w:p>
        </w:tc>
      </w:tr>
      <w:tr w:rsidR="006929D3" w14:paraId="73AEC11B" w14:textId="77777777" w:rsidTr="006929D3">
        <w:tc>
          <w:tcPr>
            <w:tcW w:w="701" w:type="dxa"/>
          </w:tcPr>
          <w:p w14:paraId="5D90D36F" w14:textId="77777777" w:rsidR="006929D3" w:rsidRDefault="006929D3" w:rsidP="006929D3">
            <w:r>
              <w:t>2</w:t>
            </w:r>
          </w:p>
        </w:tc>
        <w:tc>
          <w:tcPr>
            <w:tcW w:w="2050" w:type="dxa"/>
          </w:tcPr>
          <w:p w14:paraId="180C1E85" w14:textId="4E7BA841" w:rsidR="006929D3" w:rsidRDefault="006929D3" w:rsidP="006929D3">
            <w:r>
              <w:t>ViewPassword button with incorrect db password (normal)</w:t>
            </w:r>
          </w:p>
        </w:tc>
        <w:tc>
          <w:tcPr>
            <w:tcW w:w="2244" w:type="dxa"/>
          </w:tcPr>
          <w:p w14:paraId="23FB9BF3" w14:textId="5D76FE44" w:rsidR="006929D3" w:rsidRDefault="006929D3" w:rsidP="006929D3">
            <w:r>
              <w:t>Password2</w:t>
            </w:r>
          </w:p>
        </w:tc>
        <w:tc>
          <w:tcPr>
            <w:tcW w:w="2090" w:type="dxa"/>
          </w:tcPr>
          <w:p w14:paraId="069A85A2" w14:textId="142387EA" w:rsidR="006929D3" w:rsidRDefault="006929D3" w:rsidP="006929D3">
            <w:r>
              <w:t>Access not granted, passwords not shown</w:t>
            </w:r>
          </w:p>
        </w:tc>
        <w:tc>
          <w:tcPr>
            <w:tcW w:w="1211" w:type="dxa"/>
          </w:tcPr>
          <w:p w14:paraId="71054ED9" w14:textId="77777777" w:rsidR="006929D3" w:rsidRDefault="006929D3" w:rsidP="006929D3">
            <w:r>
              <w:t>Pass</w:t>
            </w:r>
          </w:p>
        </w:tc>
      </w:tr>
      <w:tr w:rsidR="006929D3" w14:paraId="768620F4" w14:textId="77777777" w:rsidTr="006929D3">
        <w:tc>
          <w:tcPr>
            <w:tcW w:w="701" w:type="dxa"/>
          </w:tcPr>
          <w:p w14:paraId="123326C4" w14:textId="77777777" w:rsidR="006929D3" w:rsidRDefault="006929D3" w:rsidP="006929D3">
            <w:r>
              <w:t>3</w:t>
            </w:r>
          </w:p>
        </w:tc>
        <w:tc>
          <w:tcPr>
            <w:tcW w:w="2050" w:type="dxa"/>
          </w:tcPr>
          <w:p w14:paraId="4F62EDB7" w14:textId="67B20846" w:rsidR="006929D3" w:rsidRDefault="006929D3" w:rsidP="006929D3">
            <w:r>
              <w:t>ViewPassword button with incorrect db password (boundary)</w:t>
            </w:r>
          </w:p>
        </w:tc>
        <w:tc>
          <w:tcPr>
            <w:tcW w:w="2244" w:type="dxa"/>
          </w:tcPr>
          <w:p w14:paraId="21466E62" w14:textId="2FAF4671" w:rsidR="006929D3" w:rsidRDefault="006929D3" w:rsidP="006929D3">
            <w:r>
              <w:t>‘provider’ (contained within connection string)</w:t>
            </w:r>
          </w:p>
        </w:tc>
        <w:tc>
          <w:tcPr>
            <w:tcW w:w="2090" w:type="dxa"/>
          </w:tcPr>
          <w:p w14:paraId="26056478" w14:textId="07F3E300" w:rsidR="006929D3" w:rsidRDefault="006929D3" w:rsidP="006929D3">
            <w:r>
              <w:t>Access not granted, passwords not shown</w:t>
            </w:r>
          </w:p>
        </w:tc>
        <w:tc>
          <w:tcPr>
            <w:tcW w:w="1211" w:type="dxa"/>
          </w:tcPr>
          <w:p w14:paraId="37EC1248" w14:textId="7556A1EC" w:rsidR="006929D3" w:rsidRDefault="006929D3" w:rsidP="006929D3">
            <w:r>
              <w:t>Fail</w:t>
            </w:r>
          </w:p>
        </w:tc>
      </w:tr>
    </w:tbl>
    <w:p w14:paraId="74C7D49F" w14:textId="32974A56" w:rsidR="00870274" w:rsidRPr="00870274" w:rsidRDefault="00870274" w:rsidP="00870274"/>
    <w:p w14:paraId="53F8F8D2" w14:textId="338786B2" w:rsidR="00870274" w:rsidRDefault="006929D3" w:rsidP="00870274">
      <w:r>
        <w:rPr>
          <w:noProof/>
          <w:lang w:eastAsia="en-GB"/>
        </w:rPr>
        <mc:AlternateContent>
          <mc:Choice Requires="wps">
            <w:drawing>
              <wp:anchor distT="0" distB="0" distL="114300" distR="114300" simplePos="0" relativeHeight="251786240" behindDoc="0" locked="0" layoutInCell="1" allowOverlap="1" wp14:anchorId="71472298" wp14:editId="77D72E54">
                <wp:simplePos x="0" y="0"/>
                <wp:positionH relativeFrom="column">
                  <wp:posOffset>1638300</wp:posOffset>
                </wp:positionH>
                <wp:positionV relativeFrom="paragraph">
                  <wp:posOffset>3067049</wp:posOffset>
                </wp:positionV>
                <wp:extent cx="0" cy="1002665"/>
                <wp:effectExtent l="76200" t="0" r="57150" b="64135"/>
                <wp:wrapNone/>
                <wp:docPr id="81" name="Straight Arrow Connector 81"/>
                <wp:cNvGraphicFramePr/>
                <a:graphic xmlns:a="http://schemas.openxmlformats.org/drawingml/2006/main">
                  <a:graphicData uri="http://schemas.microsoft.com/office/word/2010/wordprocessingShape">
                    <wps:wsp>
                      <wps:cNvCnPr/>
                      <wps:spPr>
                        <a:xfrm>
                          <a:off x="0" y="0"/>
                          <a:ext cx="0" cy="1002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DE67E5C" id="Straight Arrow Connector 81" o:spid="_x0000_s1026" type="#_x0000_t32" style="position:absolute;margin-left:129pt;margin-top:241.5pt;width:0;height:78.9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" strokecolor="black [3213]" strokeweight=".5pt">
                <v:stroke endarrow="block" joinstyle="miter"/>
              </v:shape>
            </w:pict>
          </mc:Fallback>
        </mc:AlternateContent>
      </w:r>
      <w:r>
        <w:rPr>
          <w:noProof/>
          <w:lang w:eastAsia="en-GB"/>
        </w:rPr>
        <w:drawing>
          <wp:anchor distT="0" distB="0" distL="114300" distR="114300" simplePos="0" relativeHeight="251783168" behindDoc="0" locked="0" layoutInCell="1" allowOverlap="1" wp14:anchorId="025A6DA6" wp14:editId="4D1E0D07">
            <wp:simplePos x="0" y="0"/>
            <wp:positionH relativeFrom="margin">
              <wp:align>right</wp:align>
            </wp:positionH>
            <wp:positionV relativeFrom="paragraph">
              <wp:posOffset>330835</wp:posOffset>
            </wp:positionV>
            <wp:extent cx="5274310" cy="2740660"/>
            <wp:effectExtent l="0" t="0" r="2540" b="2540"/>
            <wp:wrapTight wrapText="bothSides">
              <wp:wrapPolygon edited="0">
                <wp:start x="0" y="0"/>
                <wp:lineTo x="0" y="21470"/>
                <wp:lineTo x="21532" y="21470"/>
                <wp:lineTo x="21532"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40660"/>
                    </a:xfrm>
                    <a:prstGeom prst="rect">
                      <a:avLst/>
                    </a:prstGeom>
                  </pic:spPr>
                </pic:pic>
              </a:graphicData>
            </a:graphic>
          </wp:anchor>
        </w:drawing>
      </w:r>
      <w:r>
        <w:t>Test 1 evidence:</w:t>
      </w:r>
    </w:p>
    <w:p w14:paraId="689374DA" w14:textId="7D547738" w:rsidR="006929D3" w:rsidRPr="00870274" w:rsidRDefault="006929D3" w:rsidP="00870274"/>
    <w:p w14:paraId="5329AE53" w14:textId="3A282D02" w:rsidR="00870274" w:rsidRPr="00870274" w:rsidRDefault="00870274" w:rsidP="00870274"/>
    <w:p w14:paraId="187918A9" w14:textId="5E411B32" w:rsidR="00870274" w:rsidRDefault="006929D3" w:rsidP="00870274">
      <w:r w:rsidRPr="00A83445">
        <w:rPr>
          <w:noProof/>
          <w:lang w:eastAsia="en-GB"/>
        </w:rPr>
        <mc:AlternateContent>
          <mc:Choice Requires="wps">
            <w:drawing>
              <wp:anchor distT="0" distB="0" distL="114300" distR="114300" simplePos="0" relativeHeight="251788288" behindDoc="0" locked="0" layoutInCell="1" allowOverlap="1" wp14:anchorId="7D9B8354" wp14:editId="5F3E8339">
                <wp:simplePos x="0" y="0"/>
                <wp:positionH relativeFrom="margin">
                  <wp:posOffset>2073910</wp:posOffset>
                </wp:positionH>
                <wp:positionV relativeFrom="paragraph">
                  <wp:posOffset>485775</wp:posOffset>
                </wp:positionV>
                <wp:extent cx="2771775" cy="552450"/>
                <wp:effectExtent l="0" t="0" r="28575" b="19050"/>
                <wp:wrapNone/>
                <wp:docPr id="82" name="Text Box 82"/>
                <wp:cNvGraphicFramePr/>
                <a:graphic xmlns:a="http://schemas.openxmlformats.org/drawingml/2006/main">
                  <a:graphicData uri="http://schemas.microsoft.com/office/word/2010/wordprocessingShape">
                    <wps:wsp>
                      <wps:cNvSpPr txBox="1"/>
                      <wps:spPr>
                        <a:xfrm>
                          <a:off x="0" y="0"/>
                          <a:ext cx="2771775" cy="552450"/>
                        </a:xfrm>
                        <a:prstGeom prst="rect">
                          <a:avLst/>
                        </a:prstGeom>
                        <a:solidFill>
                          <a:schemeClr val="lt1"/>
                        </a:solidFill>
                        <a:ln w="6350">
                          <a:solidFill>
                            <a:schemeClr val="tx1"/>
                          </a:solidFill>
                        </a:ln>
                      </wps:spPr>
                      <wps:txbx>
                        <w:txbxContent>
                          <w:p w14:paraId="0FFF15D1" w14:textId="01CF5F07" w:rsidR="006929D3" w:rsidRPr="004032B9" w:rsidRDefault="006929D3" w:rsidP="006929D3">
                            <w:pPr>
                              <w:rPr>
                                <w:b/>
                              </w:rPr>
                            </w:pPr>
                            <w:r>
                              <w:t>Test 1 successful, with access granted and passwords correctly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9B8354" id="Text Box 82" o:spid="_x0000_s1073" type="#_x0000_t202" style="position:absolute;margin-left:163.3pt;margin-top:38.25pt;width:218.25pt;height:43.5pt;z-index:25178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" fillcolor="white [3201]" strokecolor="black [3213]" strokeweight=".5pt">
                <v:textbox>
                  <w:txbxContent>
                    <w:p w14:paraId="0FFF15D1" w14:textId="01CF5F07" w:rsidR="006929D3" w:rsidRPr="004032B9" w:rsidRDefault="006929D3" w:rsidP="006929D3">
                      <w:pPr>
                        <w:rPr>
                          <w:b/>
                        </w:rPr>
                      </w:pPr>
                      <w:r>
                        <w:t>Test 1 successful, with access granted and passwords correctly shown.</w:t>
                      </w:r>
                    </w:p>
                  </w:txbxContent>
                </v:textbox>
                <w10:wrap anchorx="margin"/>
              </v:shape>
            </w:pict>
          </mc:Fallback>
        </mc:AlternateContent>
      </w:r>
      <w:r>
        <w:rPr>
          <w:noProof/>
          <w:lang w:eastAsia="en-GB"/>
        </w:rPr>
        <w:drawing>
          <wp:anchor distT="0" distB="0" distL="114300" distR="114300" simplePos="0" relativeHeight="251785216" behindDoc="0" locked="0" layoutInCell="1" allowOverlap="1" wp14:anchorId="20B11C15" wp14:editId="33F83C9D">
            <wp:simplePos x="0" y="0"/>
            <wp:positionH relativeFrom="margin">
              <wp:align>right</wp:align>
            </wp:positionH>
            <wp:positionV relativeFrom="paragraph">
              <wp:posOffset>584200</wp:posOffset>
            </wp:positionV>
            <wp:extent cx="5274310" cy="1914525"/>
            <wp:effectExtent l="0" t="0" r="2540" b="9525"/>
            <wp:wrapTight wrapText="bothSides">
              <wp:wrapPolygon edited="0">
                <wp:start x="0" y="0"/>
                <wp:lineTo x="0" y="21493"/>
                <wp:lineTo x="21532" y="21493"/>
                <wp:lineTo x="21532"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0143"/>
                    <a:stretch/>
                  </pic:blipFill>
                  <pic:spPr bwMode="auto">
                    <a:xfrm>
                      <a:off x="0" y="0"/>
                      <a:ext cx="5274310" cy="1914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BD3B17" w14:textId="30908061" w:rsidR="006929D3" w:rsidRDefault="006929D3" w:rsidP="00870274"/>
    <w:p w14:paraId="63E67CB3" w14:textId="51C3F687" w:rsidR="006929D3" w:rsidRDefault="006929D3" w:rsidP="00870274"/>
    <w:p w14:paraId="65D57547" w14:textId="0E9ADBF6" w:rsidR="006929D3" w:rsidRDefault="006929D3" w:rsidP="00870274">
      <w:r>
        <w:t>Test 3 evidence:</w:t>
      </w:r>
    </w:p>
    <w:p w14:paraId="65F530A1" w14:textId="6BF50BC7" w:rsidR="006929D3" w:rsidRDefault="00166583" w:rsidP="00870274">
      <w:r>
        <w:rPr>
          <w:noProof/>
          <w:lang w:eastAsia="en-GB"/>
        </w:rPr>
        <mc:AlternateContent>
          <mc:Choice Requires="wps">
            <w:drawing>
              <wp:anchor distT="0" distB="0" distL="114300" distR="114300" simplePos="0" relativeHeight="251796480" behindDoc="0" locked="0" layoutInCell="1" allowOverlap="1" wp14:anchorId="32D1BE04" wp14:editId="218DEF39">
                <wp:simplePos x="0" y="0"/>
                <wp:positionH relativeFrom="column">
                  <wp:posOffset>1228725</wp:posOffset>
                </wp:positionH>
                <wp:positionV relativeFrom="paragraph">
                  <wp:posOffset>2917825</wp:posOffset>
                </wp:positionV>
                <wp:extent cx="0" cy="783590"/>
                <wp:effectExtent l="76200" t="0" r="57150" b="54610"/>
                <wp:wrapNone/>
                <wp:docPr id="87" name="Straight Arrow Connector 87"/>
                <wp:cNvGraphicFramePr/>
                <a:graphic xmlns:a="http://schemas.openxmlformats.org/drawingml/2006/main">
                  <a:graphicData uri="http://schemas.microsoft.com/office/word/2010/wordprocessingShape">
                    <wps:wsp>
                      <wps:cNvCnPr/>
                      <wps:spPr>
                        <a:xfrm>
                          <a:off x="0" y="0"/>
                          <a:ext cx="0" cy="7835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E79194" id="Straight Arrow Connector 87" o:spid="_x0000_s1026" type="#_x0000_t32" style="position:absolute;margin-left:96.75pt;margin-top:229.75pt;width:0;height:61.7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" strokecolor="black [3213]" strokeweight=".5pt">
                <v:stroke endarrow="block" joinstyle="miter"/>
              </v:shape>
            </w:pict>
          </mc:Fallback>
        </mc:AlternateContent>
      </w:r>
      <w:r>
        <w:rPr>
          <w:noProof/>
          <w:lang w:eastAsia="en-GB"/>
        </w:rPr>
        <w:drawing>
          <wp:anchor distT="0" distB="0" distL="114300" distR="114300" simplePos="0" relativeHeight="251790336" behindDoc="0" locked="0" layoutInCell="1" allowOverlap="1" wp14:anchorId="70301430" wp14:editId="2514D629">
            <wp:simplePos x="0" y="0"/>
            <wp:positionH relativeFrom="column">
              <wp:posOffset>0</wp:posOffset>
            </wp:positionH>
            <wp:positionV relativeFrom="paragraph">
              <wp:posOffset>180340</wp:posOffset>
            </wp:positionV>
            <wp:extent cx="5274310" cy="2740660"/>
            <wp:effectExtent l="0" t="0" r="2540" b="2540"/>
            <wp:wrapTight wrapText="bothSides">
              <wp:wrapPolygon edited="0">
                <wp:start x="0" y="0"/>
                <wp:lineTo x="0" y="21470"/>
                <wp:lineTo x="21532" y="21470"/>
                <wp:lineTo x="21532"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40660"/>
                    </a:xfrm>
                    <a:prstGeom prst="rect">
                      <a:avLst/>
                    </a:prstGeom>
                  </pic:spPr>
                </pic:pic>
              </a:graphicData>
            </a:graphic>
          </wp:anchor>
        </w:drawing>
      </w:r>
    </w:p>
    <w:p w14:paraId="7DBEFEFC" w14:textId="5830D9A0" w:rsidR="006929D3" w:rsidRDefault="00166583" w:rsidP="00870274">
      <w:r w:rsidRPr="00166583">
        <w:rPr>
          <w:noProof/>
          <w:lang w:eastAsia="en-GB"/>
        </w:rPr>
        <mc:AlternateContent>
          <mc:Choice Requires="wps">
            <w:drawing>
              <wp:anchor distT="0" distB="0" distL="114300" distR="114300" simplePos="0" relativeHeight="251795456" behindDoc="0" locked="0" layoutInCell="1" allowOverlap="1" wp14:anchorId="799CD8F2" wp14:editId="44A5B762">
                <wp:simplePos x="0" y="0"/>
                <wp:positionH relativeFrom="margin">
                  <wp:posOffset>2305050</wp:posOffset>
                </wp:positionH>
                <wp:positionV relativeFrom="paragraph">
                  <wp:posOffset>2887980</wp:posOffset>
                </wp:positionV>
                <wp:extent cx="2771775" cy="72390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2771775" cy="723900"/>
                        </a:xfrm>
                        <a:prstGeom prst="rect">
                          <a:avLst/>
                        </a:prstGeom>
                        <a:solidFill>
                          <a:schemeClr val="lt1"/>
                        </a:solidFill>
                        <a:ln w="6350">
                          <a:solidFill>
                            <a:schemeClr val="tx1"/>
                          </a:solidFill>
                        </a:ln>
                      </wps:spPr>
                      <wps:txbx>
                        <w:txbxContent>
                          <w:p w14:paraId="5B6E3885" w14:textId="12FD6F3E" w:rsidR="00166583" w:rsidRPr="00166583" w:rsidRDefault="00166583" w:rsidP="00166583">
                            <w:pPr>
                              <w:rPr>
                                <w:b/>
                              </w:rPr>
                            </w:pPr>
                            <w:r w:rsidRPr="00166583">
                              <w:rPr>
                                <w:b/>
                              </w:rPr>
                              <w:t>Test 3 fails, with access granted and passwords correctly shown, despite providing an incorrect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9CD8F2" id="Text Box 86" o:spid="_x0000_s1074" type="#_x0000_t202" style="position:absolute;margin-left:181.5pt;margin-top:227.4pt;width:218.25pt;height:57pt;z-index:251795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" fillcolor="white [3201]" strokecolor="black [3213]" strokeweight=".5pt">
                <v:textbox>
                  <w:txbxContent>
                    <w:p w14:paraId="5B6E3885" w14:textId="12FD6F3E" w:rsidR="00166583" w:rsidRPr="00166583" w:rsidRDefault="00166583" w:rsidP="00166583">
                      <w:pPr>
                        <w:rPr>
                          <w:b/>
                        </w:rPr>
                      </w:pPr>
                      <w:r w:rsidRPr="00166583">
                        <w:rPr>
                          <w:b/>
                        </w:rPr>
                        <w:t>Test 3 fails, with access granted and passwords correctly shown, despite providing an incorrect password.</w:t>
                      </w:r>
                    </w:p>
                  </w:txbxContent>
                </v:textbox>
                <w10:wrap anchorx="margin"/>
              </v:shape>
            </w:pict>
          </mc:Fallback>
        </mc:AlternateContent>
      </w:r>
    </w:p>
    <w:p w14:paraId="4224F239" w14:textId="3BF59A65" w:rsidR="006929D3" w:rsidRDefault="006929D3" w:rsidP="00870274"/>
    <w:p w14:paraId="63AA342D" w14:textId="13A07EAA" w:rsidR="006929D3" w:rsidRDefault="006929D3" w:rsidP="00870274"/>
    <w:p w14:paraId="0F27EAD8" w14:textId="2568A1E8" w:rsidR="006929D3" w:rsidRDefault="00166583" w:rsidP="00870274">
      <w:r>
        <w:rPr>
          <w:noProof/>
          <w:lang w:eastAsia="en-GB"/>
        </w:rPr>
        <w:drawing>
          <wp:anchor distT="0" distB="0" distL="114300" distR="114300" simplePos="0" relativeHeight="251792384" behindDoc="0" locked="0" layoutInCell="1" allowOverlap="1" wp14:anchorId="3A17FF8C" wp14:editId="45B37587">
            <wp:simplePos x="0" y="0"/>
            <wp:positionH relativeFrom="column">
              <wp:posOffset>0</wp:posOffset>
            </wp:positionH>
            <wp:positionV relativeFrom="paragraph">
              <wp:posOffset>180340</wp:posOffset>
            </wp:positionV>
            <wp:extent cx="5274310" cy="2740660"/>
            <wp:effectExtent l="0" t="0" r="2540" b="2540"/>
            <wp:wrapTight wrapText="bothSides">
              <wp:wrapPolygon edited="0">
                <wp:start x="0" y="0"/>
                <wp:lineTo x="0" y="21470"/>
                <wp:lineTo x="21532" y="21470"/>
                <wp:lineTo x="21532"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40660"/>
                    </a:xfrm>
                    <a:prstGeom prst="rect">
                      <a:avLst/>
                    </a:prstGeom>
                  </pic:spPr>
                </pic:pic>
              </a:graphicData>
            </a:graphic>
          </wp:anchor>
        </w:drawing>
      </w:r>
    </w:p>
    <w:p w14:paraId="21BB7F3B" w14:textId="310CC510" w:rsidR="006929D3" w:rsidRDefault="006929D3" w:rsidP="00870274"/>
    <w:p w14:paraId="51F0CD5B" w14:textId="44419235" w:rsidR="006929D3" w:rsidRDefault="00166583" w:rsidP="00870274">
      <w:r w:rsidRPr="00166583">
        <w:rPr>
          <w:noProof/>
          <w:lang w:eastAsia="en-GB"/>
        </w:rPr>
        <mc:AlternateContent>
          <mc:Choice Requires="wps">
            <w:drawing>
              <wp:anchor distT="0" distB="0" distL="114300" distR="114300" simplePos="0" relativeHeight="251800576" behindDoc="0" locked="0" layoutInCell="1" allowOverlap="1" wp14:anchorId="61D8B719" wp14:editId="5F29B502">
                <wp:simplePos x="0" y="0"/>
                <wp:positionH relativeFrom="margin">
                  <wp:posOffset>3105150</wp:posOffset>
                </wp:positionH>
                <wp:positionV relativeFrom="paragraph">
                  <wp:posOffset>175894</wp:posOffset>
                </wp:positionV>
                <wp:extent cx="2771775" cy="1743075"/>
                <wp:effectExtent l="0" t="0" r="28575" b="28575"/>
                <wp:wrapNone/>
                <wp:docPr id="89" name="Text Box 89"/>
                <wp:cNvGraphicFramePr/>
                <a:graphic xmlns:a="http://schemas.openxmlformats.org/drawingml/2006/main">
                  <a:graphicData uri="http://schemas.microsoft.com/office/word/2010/wordprocessingShape">
                    <wps:wsp>
                      <wps:cNvSpPr txBox="1"/>
                      <wps:spPr>
                        <a:xfrm>
                          <a:off x="0" y="0"/>
                          <a:ext cx="2771775" cy="1743075"/>
                        </a:xfrm>
                        <a:prstGeom prst="rect">
                          <a:avLst/>
                        </a:prstGeom>
                        <a:solidFill>
                          <a:schemeClr val="lt1"/>
                        </a:solidFill>
                        <a:ln w="6350">
                          <a:solidFill>
                            <a:schemeClr val="tx1"/>
                          </a:solidFill>
                        </a:ln>
                      </wps:spPr>
                      <wps:txbx>
                        <w:txbxContent>
                          <w:p w14:paraId="3E739E6E" w14:textId="7112AA27" w:rsidR="00166583" w:rsidRPr="00166583" w:rsidRDefault="00166583" w:rsidP="00166583">
                            <w:r>
                              <w:t>This error was caused due to the function ‘</w:t>
                            </w:r>
                            <w:proofErr w:type="spellStart"/>
                            <w:r>
                              <w:t>AnsiContainsStr</w:t>
                            </w:r>
                            <w:proofErr w:type="spellEnd"/>
                            <w:r>
                              <w:t xml:space="preserve">’ comparing the input to the entire connection string. Therefore any text that appears in the connection string would grant access. To fix this, the </w:t>
                            </w:r>
                            <w:proofErr w:type="spellStart"/>
                            <w:r>
                              <w:t>db</w:t>
                            </w:r>
                            <w:proofErr w:type="spellEnd"/>
                            <w:r>
                              <w:t xml:space="preserve"> password is defined as a global variable at login and this is used for comparison. The same input now no longer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8B719" id="Text Box 89" o:spid="_x0000_s1075" type="#_x0000_t202" style="position:absolute;margin-left:244.5pt;margin-top:13.85pt;width:218.25pt;height:137.25pt;z-index:251800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" fillcolor="white [3201]" strokecolor="black [3213]" strokeweight=".5pt">
                <v:textbox>
                  <w:txbxContent>
                    <w:p w14:paraId="3E739E6E" w14:textId="7112AA27" w:rsidR="00166583" w:rsidRPr="00166583" w:rsidRDefault="00166583" w:rsidP="00166583">
                      <w:r>
                        <w:t>This error was caused due to the function ‘</w:t>
                      </w:r>
                      <w:proofErr w:type="spellStart"/>
                      <w:r>
                        <w:t>AnsiContainsStr</w:t>
                      </w:r>
                      <w:proofErr w:type="spellEnd"/>
                      <w:r>
                        <w:t xml:space="preserve">’ comparing the input to the entire connection string. Therefore any text that appears in the connection string would grant access. To fix this, the </w:t>
                      </w:r>
                      <w:proofErr w:type="spellStart"/>
                      <w:r>
                        <w:t>db</w:t>
                      </w:r>
                      <w:proofErr w:type="spellEnd"/>
                      <w:r>
                        <w:t xml:space="preserve"> password is defined as a global variable at login and this is used for comparison. The same input now no longer works.</w:t>
                      </w:r>
                    </w:p>
                  </w:txbxContent>
                </v:textbox>
                <w10:wrap anchorx="margin"/>
              </v:shape>
            </w:pict>
          </mc:Fallback>
        </mc:AlternateContent>
      </w:r>
      <w:r>
        <w:t>Improvements:</w:t>
      </w:r>
    </w:p>
    <w:p w14:paraId="6F5BECA2" w14:textId="41E84EF6" w:rsidR="00166583" w:rsidRDefault="00166583" w:rsidP="00870274">
      <w:r>
        <w:rPr>
          <w:noProof/>
          <w:lang w:eastAsia="en-GB"/>
        </w:rPr>
        <mc:AlternateContent>
          <mc:Choice Requires="wps">
            <w:drawing>
              <wp:anchor distT="0" distB="0" distL="114300" distR="114300" simplePos="0" relativeHeight="251798528" behindDoc="1" locked="0" layoutInCell="1" allowOverlap="1" wp14:anchorId="55317CD5" wp14:editId="668EECDD">
                <wp:simplePos x="0" y="0"/>
                <wp:positionH relativeFrom="margin">
                  <wp:posOffset>0</wp:posOffset>
                </wp:positionH>
                <wp:positionV relativeFrom="paragraph">
                  <wp:posOffset>171450</wp:posOffset>
                </wp:positionV>
                <wp:extent cx="5486400" cy="1001395"/>
                <wp:effectExtent l="0" t="0" r="19050" b="27305"/>
                <wp:wrapTight wrapText="bothSides">
                  <wp:wrapPolygon edited="0">
                    <wp:start x="0" y="0"/>
                    <wp:lineTo x="0" y="21778"/>
                    <wp:lineTo x="21600" y="21778"/>
                    <wp:lineTo x="21600"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486400" cy="1001395"/>
                        </a:xfrm>
                        <a:prstGeom prst="rect">
                          <a:avLst/>
                        </a:prstGeom>
                        <a:solidFill>
                          <a:schemeClr val="lt1"/>
                        </a:solidFill>
                        <a:ln w="6350">
                          <a:solidFill>
                            <a:prstClr val="black"/>
                          </a:solidFill>
                        </a:ln>
                      </wps:spPr>
                      <wps:txbx>
                        <w:txbxContent>
                          <w:p w14:paraId="3491EE73" w14:textId="77777777" w:rsidR="00166583" w:rsidRPr="003924A0" w:rsidRDefault="00166583" w:rsidP="00166583">
                            <w:pPr>
                              <w:rPr>
                                <w:rFonts w:ascii="Lucida Console" w:hAnsi="Lucida Console"/>
                                <w:sz w:val="12"/>
                              </w:rPr>
                            </w:pPr>
                            <w:r w:rsidRPr="003924A0">
                              <w:rPr>
                                <w:rFonts w:ascii="Lucida Console" w:hAnsi="Lucida Console"/>
                                <w:sz w:val="12"/>
                              </w:rPr>
                              <w:t xml:space="preserve">procedure </w:t>
                            </w:r>
                            <w:proofErr w:type="spellStart"/>
                            <w:r w:rsidRPr="003924A0">
                              <w:rPr>
                                <w:rFonts w:ascii="Lucida Console" w:hAnsi="Lucida Console"/>
                                <w:sz w:val="12"/>
                              </w:rPr>
                              <w:t>TfrmViewusers.sbtnViewPasswordClick</w:t>
                            </w:r>
                            <w:proofErr w:type="spellEnd"/>
                            <w:r w:rsidRPr="003924A0">
                              <w:rPr>
                                <w:rFonts w:ascii="Lucida Console" w:hAnsi="Lucida Console"/>
                                <w:sz w:val="12"/>
                              </w:rPr>
                              <w:t xml:space="preserve">(Sender: </w:t>
                            </w:r>
                            <w:proofErr w:type="spellStart"/>
                            <w:r w:rsidRPr="003924A0">
                              <w:rPr>
                                <w:rFonts w:ascii="Lucida Console" w:hAnsi="Lucida Console"/>
                                <w:sz w:val="12"/>
                              </w:rPr>
                              <w:t>TObject</w:t>
                            </w:r>
                            <w:proofErr w:type="spellEnd"/>
                            <w:r w:rsidRPr="003924A0">
                              <w:rPr>
                                <w:rFonts w:ascii="Lucida Console" w:hAnsi="Lucida Console"/>
                                <w:sz w:val="12"/>
                              </w:rPr>
                              <w:t>);</w:t>
                            </w:r>
                          </w:p>
                          <w:p w14:paraId="5D758552" w14:textId="77777777" w:rsidR="00166583" w:rsidRPr="003924A0" w:rsidRDefault="00166583" w:rsidP="00166583">
                            <w:pPr>
                              <w:rPr>
                                <w:rFonts w:ascii="Lucida Console" w:hAnsi="Lucida Console"/>
                                <w:sz w:val="12"/>
                              </w:rPr>
                            </w:pPr>
                            <w:r w:rsidRPr="003924A0">
                              <w:rPr>
                                <w:rFonts w:ascii="Lucida Console" w:hAnsi="Lucida Console"/>
                                <w:sz w:val="12"/>
                              </w:rPr>
                              <w:t>var</w:t>
                            </w:r>
                          </w:p>
                          <w:p w14:paraId="008888F0"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password: string;</w:t>
                            </w:r>
                          </w:p>
                          <w:p w14:paraId="10FA131E" w14:textId="77777777" w:rsidR="00166583" w:rsidRPr="003924A0" w:rsidRDefault="00166583" w:rsidP="00166583">
                            <w:pPr>
                              <w:rPr>
                                <w:rFonts w:ascii="Lucida Console" w:hAnsi="Lucida Console"/>
                                <w:sz w:val="12"/>
                              </w:rPr>
                            </w:pPr>
                            <w:r w:rsidRPr="003924A0">
                              <w:rPr>
                                <w:rFonts w:ascii="Lucida Console" w:hAnsi="Lucida Console"/>
                                <w:sz w:val="12"/>
                              </w:rPr>
                              <w:t>begin</w:t>
                            </w:r>
                          </w:p>
                          <w:p w14:paraId="64BC14A7"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 Only show user passwords once admin has correctly entered </w:t>
                            </w:r>
                            <w:proofErr w:type="spellStart"/>
                            <w:r w:rsidRPr="003924A0">
                              <w:rPr>
                                <w:rFonts w:ascii="Lucida Console" w:hAnsi="Lucida Console"/>
                                <w:sz w:val="12"/>
                              </w:rPr>
                              <w:t>db</w:t>
                            </w:r>
                            <w:proofErr w:type="spellEnd"/>
                            <w:r w:rsidRPr="003924A0">
                              <w:rPr>
                                <w:rFonts w:ascii="Lucida Console" w:hAnsi="Lucida Console"/>
                                <w:sz w:val="12"/>
                              </w:rPr>
                              <w:t xml:space="preserve"> password</w:t>
                            </w:r>
                          </w:p>
                          <w:p w14:paraId="1E713D33"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w:t>
                            </w:r>
                            <w:proofErr w:type="spellStart"/>
                            <w:proofErr w:type="gramStart"/>
                            <w:r w:rsidRPr="003924A0">
                              <w:rPr>
                                <w:rFonts w:ascii="Lucida Console" w:hAnsi="Lucida Console"/>
                                <w:sz w:val="12"/>
                              </w:rPr>
                              <w:t>InputQuery</w:t>
                            </w:r>
                            <w:proofErr w:type="spellEnd"/>
                            <w:r w:rsidRPr="003924A0">
                              <w:rPr>
                                <w:rFonts w:ascii="Lucida Console" w:hAnsi="Lucida Console"/>
                                <w:sz w:val="12"/>
                              </w:rPr>
                              <w:t>(</w:t>
                            </w:r>
                            <w:proofErr w:type="gramEnd"/>
                            <w:r w:rsidRPr="003924A0">
                              <w:rPr>
                                <w:rFonts w:ascii="Lucida Console" w:hAnsi="Lucida Console"/>
                                <w:sz w:val="12"/>
                              </w:rPr>
                              <w:t>'Admin: Database Password', 'Enter the password for the database:',</w:t>
                            </w:r>
                          </w:p>
                          <w:p w14:paraId="79458652"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password);</w:t>
                            </w:r>
                          </w:p>
                          <w:p w14:paraId="7B3EEBDA"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if password = </w:t>
                            </w:r>
                            <w:proofErr w:type="spellStart"/>
                            <w:r w:rsidRPr="003924A0">
                              <w:rPr>
                                <w:rFonts w:ascii="Lucida Console" w:hAnsi="Lucida Console"/>
                                <w:sz w:val="12"/>
                              </w:rPr>
                              <w:t>globaldbpassword</w:t>
                            </w:r>
                            <w:proofErr w:type="spellEnd"/>
                            <w:r w:rsidRPr="003924A0">
                              <w:rPr>
                                <w:rFonts w:ascii="Lucida Console" w:hAnsi="Lucida Console"/>
                                <w:sz w:val="12"/>
                              </w:rPr>
                              <w:t xml:space="preserve"> then</w:t>
                            </w:r>
                          </w:p>
                          <w:p w14:paraId="37EAF1F9"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w:t>
                            </w:r>
                            <w:proofErr w:type="spellStart"/>
                            <w:proofErr w:type="gramStart"/>
                            <w:r w:rsidRPr="003924A0">
                              <w:rPr>
                                <w:rFonts w:ascii="Lucida Console" w:hAnsi="Lucida Console"/>
                                <w:sz w:val="12"/>
                              </w:rPr>
                              <w:t>dbGrid.Columns</w:t>
                            </w:r>
                            <w:proofErr w:type="spellEnd"/>
                            <w:r w:rsidRPr="003924A0">
                              <w:rPr>
                                <w:rFonts w:ascii="Lucida Console" w:hAnsi="Lucida Console"/>
                                <w:sz w:val="12"/>
                              </w:rPr>
                              <w:t>[</w:t>
                            </w:r>
                            <w:proofErr w:type="gramEnd"/>
                            <w:r w:rsidRPr="003924A0">
                              <w:rPr>
                                <w:rFonts w:ascii="Lucida Console" w:hAnsi="Lucida Console"/>
                                <w:sz w:val="12"/>
                              </w:rPr>
                              <w:t xml:space="preserve">1].Visible := </w:t>
                            </w:r>
                            <w:proofErr w:type="spellStart"/>
                            <w:r w:rsidRPr="003924A0">
                              <w:rPr>
                                <w:rFonts w:ascii="Lucida Console" w:hAnsi="Lucida Console"/>
                                <w:sz w:val="12"/>
                              </w:rPr>
                              <w:t>sbtnViewPassword.Down</w:t>
                            </w:r>
                            <w:proofErr w:type="spellEnd"/>
                          </w:p>
                          <w:p w14:paraId="4B51A6F6"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else</w:t>
                            </w:r>
                          </w:p>
                          <w:p w14:paraId="167F0C7A"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w:t>
                            </w:r>
                            <w:proofErr w:type="spellStart"/>
                            <w:proofErr w:type="gramStart"/>
                            <w:r w:rsidRPr="003924A0">
                              <w:rPr>
                                <w:rFonts w:ascii="Lucida Console" w:hAnsi="Lucida Console"/>
                                <w:sz w:val="12"/>
                              </w:rPr>
                              <w:t>showmessage</w:t>
                            </w:r>
                            <w:proofErr w:type="spellEnd"/>
                            <w:r w:rsidRPr="003924A0">
                              <w:rPr>
                                <w:rFonts w:ascii="Lucida Console" w:hAnsi="Lucida Console"/>
                                <w:sz w:val="12"/>
                              </w:rPr>
                              <w:t>(</w:t>
                            </w:r>
                            <w:proofErr w:type="gramEnd"/>
                            <w:r w:rsidRPr="003924A0">
                              <w:rPr>
                                <w:rFonts w:ascii="Lucida Console" w:hAnsi="Lucida Console"/>
                                <w:sz w:val="12"/>
                              </w:rPr>
                              <w:t>'Database Error: Incorrect database password.');</w:t>
                            </w:r>
                          </w:p>
                          <w:p w14:paraId="230E6762" w14:textId="77777777" w:rsidR="00166583" w:rsidRPr="001737C6" w:rsidRDefault="00166583" w:rsidP="00166583">
                            <w:pPr>
                              <w:rPr>
                                <w:rFonts w:ascii="Lucida Console" w:hAnsi="Lucida Console"/>
                                <w:sz w:val="12"/>
                              </w:rPr>
                            </w:pPr>
                            <w:r w:rsidRPr="003924A0">
                              <w:rPr>
                                <w:rFonts w:ascii="Lucida Console" w:hAnsi="Lucida Console"/>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17CD5" id="Text Box 88" o:spid="_x0000_s1076" type="#_x0000_t202" style="position:absolute;margin-left:0;margin-top:13.5pt;width:6in;height:78.85pt;z-index:-251517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" fillcolor="white [3201]" strokeweight=".5pt">
                <v:textbox>
                  <w:txbxContent>
                    <w:p w14:paraId="3491EE73" w14:textId="77777777" w:rsidR="00166583" w:rsidRPr="003924A0" w:rsidRDefault="00166583" w:rsidP="00166583">
                      <w:pPr>
                        <w:rPr>
                          <w:rFonts w:ascii="Lucida Console" w:hAnsi="Lucida Console"/>
                          <w:sz w:val="12"/>
                        </w:rPr>
                      </w:pPr>
                      <w:r w:rsidRPr="003924A0">
                        <w:rPr>
                          <w:rFonts w:ascii="Lucida Console" w:hAnsi="Lucida Console"/>
                          <w:sz w:val="12"/>
                        </w:rPr>
                        <w:t xml:space="preserve">procedure </w:t>
                      </w:r>
                      <w:proofErr w:type="spellStart"/>
                      <w:r w:rsidRPr="003924A0">
                        <w:rPr>
                          <w:rFonts w:ascii="Lucida Console" w:hAnsi="Lucida Console"/>
                          <w:sz w:val="12"/>
                        </w:rPr>
                        <w:t>TfrmViewusers.sbtnViewPasswordClick</w:t>
                      </w:r>
                      <w:proofErr w:type="spellEnd"/>
                      <w:r w:rsidRPr="003924A0">
                        <w:rPr>
                          <w:rFonts w:ascii="Lucida Console" w:hAnsi="Lucida Console"/>
                          <w:sz w:val="12"/>
                        </w:rPr>
                        <w:t xml:space="preserve">(Sender: </w:t>
                      </w:r>
                      <w:proofErr w:type="spellStart"/>
                      <w:r w:rsidRPr="003924A0">
                        <w:rPr>
                          <w:rFonts w:ascii="Lucida Console" w:hAnsi="Lucida Console"/>
                          <w:sz w:val="12"/>
                        </w:rPr>
                        <w:t>TObject</w:t>
                      </w:r>
                      <w:proofErr w:type="spellEnd"/>
                      <w:r w:rsidRPr="003924A0">
                        <w:rPr>
                          <w:rFonts w:ascii="Lucida Console" w:hAnsi="Lucida Console"/>
                          <w:sz w:val="12"/>
                        </w:rPr>
                        <w:t>);</w:t>
                      </w:r>
                    </w:p>
                    <w:p w14:paraId="5D758552" w14:textId="77777777" w:rsidR="00166583" w:rsidRPr="003924A0" w:rsidRDefault="00166583" w:rsidP="00166583">
                      <w:pPr>
                        <w:rPr>
                          <w:rFonts w:ascii="Lucida Console" w:hAnsi="Lucida Console"/>
                          <w:sz w:val="12"/>
                        </w:rPr>
                      </w:pPr>
                      <w:r w:rsidRPr="003924A0">
                        <w:rPr>
                          <w:rFonts w:ascii="Lucida Console" w:hAnsi="Lucida Console"/>
                          <w:sz w:val="12"/>
                        </w:rPr>
                        <w:t>var</w:t>
                      </w:r>
                    </w:p>
                    <w:p w14:paraId="008888F0"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password: string;</w:t>
                      </w:r>
                    </w:p>
                    <w:p w14:paraId="10FA131E" w14:textId="77777777" w:rsidR="00166583" w:rsidRPr="003924A0" w:rsidRDefault="00166583" w:rsidP="00166583">
                      <w:pPr>
                        <w:rPr>
                          <w:rFonts w:ascii="Lucida Console" w:hAnsi="Lucida Console"/>
                          <w:sz w:val="12"/>
                        </w:rPr>
                      </w:pPr>
                      <w:r w:rsidRPr="003924A0">
                        <w:rPr>
                          <w:rFonts w:ascii="Lucida Console" w:hAnsi="Lucida Console"/>
                          <w:sz w:val="12"/>
                        </w:rPr>
                        <w:t>begin</w:t>
                      </w:r>
                    </w:p>
                    <w:p w14:paraId="64BC14A7"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 Only show user passwords once admin has correctly entered </w:t>
                      </w:r>
                      <w:proofErr w:type="spellStart"/>
                      <w:r w:rsidRPr="003924A0">
                        <w:rPr>
                          <w:rFonts w:ascii="Lucida Console" w:hAnsi="Lucida Console"/>
                          <w:sz w:val="12"/>
                        </w:rPr>
                        <w:t>db</w:t>
                      </w:r>
                      <w:proofErr w:type="spellEnd"/>
                      <w:r w:rsidRPr="003924A0">
                        <w:rPr>
                          <w:rFonts w:ascii="Lucida Console" w:hAnsi="Lucida Console"/>
                          <w:sz w:val="12"/>
                        </w:rPr>
                        <w:t xml:space="preserve"> password</w:t>
                      </w:r>
                    </w:p>
                    <w:p w14:paraId="1E713D33"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w:t>
                      </w:r>
                      <w:proofErr w:type="spellStart"/>
                      <w:proofErr w:type="gramStart"/>
                      <w:r w:rsidRPr="003924A0">
                        <w:rPr>
                          <w:rFonts w:ascii="Lucida Console" w:hAnsi="Lucida Console"/>
                          <w:sz w:val="12"/>
                        </w:rPr>
                        <w:t>InputQuery</w:t>
                      </w:r>
                      <w:proofErr w:type="spellEnd"/>
                      <w:r w:rsidRPr="003924A0">
                        <w:rPr>
                          <w:rFonts w:ascii="Lucida Console" w:hAnsi="Lucida Console"/>
                          <w:sz w:val="12"/>
                        </w:rPr>
                        <w:t>(</w:t>
                      </w:r>
                      <w:proofErr w:type="gramEnd"/>
                      <w:r w:rsidRPr="003924A0">
                        <w:rPr>
                          <w:rFonts w:ascii="Lucida Console" w:hAnsi="Lucida Console"/>
                          <w:sz w:val="12"/>
                        </w:rPr>
                        <w:t>'Admin: Database Password', 'Enter the password for the database:',</w:t>
                      </w:r>
                    </w:p>
                    <w:p w14:paraId="79458652"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password);</w:t>
                      </w:r>
                    </w:p>
                    <w:p w14:paraId="7B3EEBDA"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if password = </w:t>
                      </w:r>
                      <w:proofErr w:type="spellStart"/>
                      <w:r w:rsidRPr="003924A0">
                        <w:rPr>
                          <w:rFonts w:ascii="Lucida Console" w:hAnsi="Lucida Console"/>
                          <w:sz w:val="12"/>
                        </w:rPr>
                        <w:t>globaldbpassword</w:t>
                      </w:r>
                      <w:proofErr w:type="spellEnd"/>
                      <w:r w:rsidRPr="003924A0">
                        <w:rPr>
                          <w:rFonts w:ascii="Lucida Console" w:hAnsi="Lucida Console"/>
                          <w:sz w:val="12"/>
                        </w:rPr>
                        <w:t xml:space="preserve"> then</w:t>
                      </w:r>
                    </w:p>
                    <w:p w14:paraId="37EAF1F9"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w:t>
                      </w:r>
                      <w:proofErr w:type="spellStart"/>
                      <w:proofErr w:type="gramStart"/>
                      <w:r w:rsidRPr="003924A0">
                        <w:rPr>
                          <w:rFonts w:ascii="Lucida Console" w:hAnsi="Lucida Console"/>
                          <w:sz w:val="12"/>
                        </w:rPr>
                        <w:t>dbGrid.Columns</w:t>
                      </w:r>
                      <w:proofErr w:type="spellEnd"/>
                      <w:r w:rsidRPr="003924A0">
                        <w:rPr>
                          <w:rFonts w:ascii="Lucida Console" w:hAnsi="Lucida Console"/>
                          <w:sz w:val="12"/>
                        </w:rPr>
                        <w:t>[</w:t>
                      </w:r>
                      <w:proofErr w:type="gramEnd"/>
                      <w:r w:rsidRPr="003924A0">
                        <w:rPr>
                          <w:rFonts w:ascii="Lucida Console" w:hAnsi="Lucida Console"/>
                          <w:sz w:val="12"/>
                        </w:rPr>
                        <w:t xml:space="preserve">1].Visible := </w:t>
                      </w:r>
                      <w:proofErr w:type="spellStart"/>
                      <w:r w:rsidRPr="003924A0">
                        <w:rPr>
                          <w:rFonts w:ascii="Lucida Console" w:hAnsi="Lucida Console"/>
                          <w:sz w:val="12"/>
                        </w:rPr>
                        <w:t>sbtnViewPassword.Down</w:t>
                      </w:r>
                      <w:proofErr w:type="spellEnd"/>
                    </w:p>
                    <w:p w14:paraId="4B51A6F6"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else</w:t>
                      </w:r>
                    </w:p>
                    <w:p w14:paraId="167F0C7A" w14:textId="77777777" w:rsidR="00166583" w:rsidRPr="003924A0" w:rsidRDefault="00166583" w:rsidP="00166583">
                      <w:pPr>
                        <w:rPr>
                          <w:rFonts w:ascii="Lucida Console" w:hAnsi="Lucida Console"/>
                          <w:sz w:val="12"/>
                        </w:rPr>
                      </w:pPr>
                      <w:r w:rsidRPr="003924A0">
                        <w:rPr>
                          <w:rFonts w:ascii="Lucida Console" w:hAnsi="Lucida Console"/>
                          <w:sz w:val="12"/>
                        </w:rPr>
                        <w:t xml:space="preserve">    </w:t>
                      </w:r>
                      <w:proofErr w:type="spellStart"/>
                      <w:proofErr w:type="gramStart"/>
                      <w:r w:rsidRPr="003924A0">
                        <w:rPr>
                          <w:rFonts w:ascii="Lucida Console" w:hAnsi="Lucida Console"/>
                          <w:sz w:val="12"/>
                        </w:rPr>
                        <w:t>showmessage</w:t>
                      </w:r>
                      <w:proofErr w:type="spellEnd"/>
                      <w:r w:rsidRPr="003924A0">
                        <w:rPr>
                          <w:rFonts w:ascii="Lucida Console" w:hAnsi="Lucida Console"/>
                          <w:sz w:val="12"/>
                        </w:rPr>
                        <w:t>(</w:t>
                      </w:r>
                      <w:proofErr w:type="gramEnd"/>
                      <w:r w:rsidRPr="003924A0">
                        <w:rPr>
                          <w:rFonts w:ascii="Lucida Console" w:hAnsi="Lucida Console"/>
                          <w:sz w:val="12"/>
                        </w:rPr>
                        <w:t>'Database Error: Incorrect database password.');</w:t>
                      </w:r>
                    </w:p>
                    <w:p w14:paraId="230E6762" w14:textId="77777777" w:rsidR="00166583" w:rsidRPr="001737C6" w:rsidRDefault="00166583" w:rsidP="00166583">
                      <w:pPr>
                        <w:rPr>
                          <w:rFonts w:ascii="Lucida Console" w:hAnsi="Lucida Console"/>
                          <w:sz w:val="12"/>
                        </w:rPr>
                      </w:pPr>
                      <w:r w:rsidRPr="003924A0">
                        <w:rPr>
                          <w:rFonts w:ascii="Lucida Console" w:hAnsi="Lucida Console"/>
                          <w:sz w:val="12"/>
                        </w:rPr>
                        <w:t>end;</w:t>
                      </w:r>
                    </w:p>
                  </w:txbxContent>
                </v:textbox>
                <w10:wrap type="tight" anchorx="margin"/>
              </v:shape>
            </w:pict>
          </mc:Fallback>
        </mc:AlternateContent>
      </w:r>
    </w:p>
    <w:p w14:paraId="717277CE" w14:textId="4F6AFDF1" w:rsidR="006929D3" w:rsidRDefault="006929D3" w:rsidP="00870274"/>
    <w:p w14:paraId="569CD3CD" w14:textId="74169B91" w:rsidR="006929D3" w:rsidRDefault="006929D3" w:rsidP="00870274"/>
    <w:p w14:paraId="225AFE31" w14:textId="2029382B" w:rsidR="00166583" w:rsidRDefault="00166583" w:rsidP="00870274">
      <w:r w:rsidRPr="00166583">
        <w:rPr>
          <w:noProof/>
          <w:lang w:eastAsia="en-GB"/>
        </w:rPr>
        <mc:AlternateContent>
          <mc:Choice Requires="wps">
            <w:drawing>
              <wp:anchor distT="0" distB="0" distL="114300" distR="114300" simplePos="0" relativeHeight="251804672" behindDoc="0" locked="0" layoutInCell="1" allowOverlap="1" wp14:anchorId="06FAB58C" wp14:editId="28A52D36">
                <wp:simplePos x="0" y="0"/>
                <wp:positionH relativeFrom="margin">
                  <wp:align>right</wp:align>
                </wp:positionH>
                <wp:positionV relativeFrom="paragraph">
                  <wp:posOffset>485775</wp:posOffset>
                </wp:positionV>
                <wp:extent cx="1590675" cy="828675"/>
                <wp:effectExtent l="0" t="0" r="28575" b="28575"/>
                <wp:wrapNone/>
                <wp:docPr id="91" name="Text Box 91"/>
                <wp:cNvGraphicFramePr/>
                <a:graphic xmlns:a="http://schemas.openxmlformats.org/drawingml/2006/main">
                  <a:graphicData uri="http://schemas.microsoft.com/office/word/2010/wordprocessingShape">
                    <wps:wsp>
                      <wps:cNvSpPr txBox="1"/>
                      <wps:spPr>
                        <a:xfrm>
                          <a:off x="0" y="0"/>
                          <a:ext cx="1590675" cy="828675"/>
                        </a:xfrm>
                        <a:prstGeom prst="rect">
                          <a:avLst/>
                        </a:prstGeom>
                        <a:solidFill>
                          <a:schemeClr val="lt1"/>
                        </a:solidFill>
                        <a:ln w="6350">
                          <a:solidFill>
                            <a:schemeClr val="tx1"/>
                          </a:solidFill>
                        </a:ln>
                      </wps:spPr>
                      <wps:txbx>
                        <w:txbxContent>
                          <w:p w14:paraId="742CF29D" w14:textId="77B7B23B" w:rsidR="00166583" w:rsidRPr="00166583" w:rsidRDefault="00166583" w:rsidP="00166583">
                            <w:proofErr w:type="spellStart"/>
                            <w:r>
                              <w:t>setglobaldbpassword</w:t>
                            </w:r>
                            <w:proofErr w:type="spellEnd"/>
                            <w:r>
                              <w:t xml:space="preserve"> runs at login and stores the database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AB58C" id="Text Box 91" o:spid="_x0000_s1077" type="#_x0000_t202" style="position:absolute;margin-left:74.05pt;margin-top:38.25pt;width:125.25pt;height:65.25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" fillcolor="white [3201]" strokecolor="black [3213]" strokeweight=".5pt">
                <v:textbox>
                  <w:txbxContent>
                    <w:p w14:paraId="742CF29D" w14:textId="77B7B23B" w:rsidR="00166583" w:rsidRPr="00166583" w:rsidRDefault="00166583" w:rsidP="00166583">
                      <w:proofErr w:type="spellStart"/>
                      <w:r>
                        <w:t>setglobaldbpassword</w:t>
                      </w:r>
                      <w:proofErr w:type="spellEnd"/>
                      <w:r>
                        <w:t xml:space="preserve"> runs at login and stores the database password.</w:t>
                      </w:r>
                    </w:p>
                  </w:txbxContent>
                </v:textbox>
                <w10:wrap anchorx="margin"/>
              </v:shape>
            </w:pict>
          </mc:Fallback>
        </mc:AlternateContent>
      </w:r>
      <w:r>
        <w:rPr>
          <w:noProof/>
          <w:lang w:eastAsia="en-GB"/>
        </w:rPr>
        <w:drawing>
          <wp:anchor distT="0" distB="0" distL="114300" distR="114300" simplePos="0" relativeHeight="251802624" behindDoc="0" locked="0" layoutInCell="1" allowOverlap="1" wp14:anchorId="53847AB7" wp14:editId="580D8EB4">
            <wp:simplePos x="0" y="0"/>
            <wp:positionH relativeFrom="column">
              <wp:posOffset>0</wp:posOffset>
            </wp:positionH>
            <wp:positionV relativeFrom="paragraph">
              <wp:posOffset>171450</wp:posOffset>
            </wp:positionV>
            <wp:extent cx="5274310" cy="687070"/>
            <wp:effectExtent l="0" t="0" r="2540" b="0"/>
            <wp:wrapTight wrapText="bothSides">
              <wp:wrapPolygon edited="0">
                <wp:start x="0" y="0"/>
                <wp:lineTo x="0" y="20961"/>
                <wp:lineTo x="21532" y="20961"/>
                <wp:lineTo x="2153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87070"/>
                    </a:xfrm>
                    <a:prstGeom prst="rect">
                      <a:avLst/>
                    </a:prstGeom>
                  </pic:spPr>
                </pic:pic>
              </a:graphicData>
            </a:graphic>
          </wp:anchor>
        </w:drawing>
      </w:r>
    </w:p>
    <w:p w14:paraId="291111C3" w14:textId="0F030777" w:rsidR="006929D3" w:rsidRDefault="006929D3" w:rsidP="00870274"/>
    <w:p w14:paraId="39A26659" w14:textId="046B36FD" w:rsidR="006929D3" w:rsidRDefault="006929D3" w:rsidP="00870274"/>
    <w:p w14:paraId="15CC1811" w14:textId="0747A819" w:rsidR="006929D3" w:rsidRDefault="00166583" w:rsidP="00870274">
      <w:r>
        <w:rPr>
          <w:noProof/>
          <w:lang w:eastAsia="en-GB"/>
        </w:rPr>
        <mc:AlternateContent>
          <mc:Choice Requires="wps">
            <w:drawing>
              <wp:anchor distT="0" distB="0" distL="114300" distR="114300" simplePos="0" relativeHeight="251809792" behindDoc="0" locked="0" layoutInCell="1" allowOverlap="1" wp14:anchorId="619953FB" wp14:editId="02A4CC8B">
                <wp:simplePos x="0" y="0"/>
                <wp:positionH relativeFrom="column">
                  <wp:posOffset>2438400</wp:posOffset>
                </wp:positionH>
                <wp:positionV relativeFrom="paragraph">
                  <wp:posOffset>2931795</wp:posOffset>
                </wp:positionV>
                <wp:extent cx="0" cy="409575"/>
                <wp:effectExtent l="76200" t="0" r="57150" b="47625"/>
                <wp:wrapNone/>
                <wp:docPr id="94" name="Straight Arrow Connector 94"/>
                <wp:cNvGraphicFramePr/>
                <a:graphic xmlns:a="http://schemas.openxmlformats.org/drawingml/2006/main">
                  <a:graphicData uri="http://schemas.microsoft.com/office/word/2010/wordprocessingShape">
                    <wps:wsp>
                      <wps:cNvCnPr/>
                      <wps:spPr>
                        <a:xfrm>
                          <a:off x="0" y="0"/>
                          <a:ext cx="0"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EB41965" id="Straight Arrow Connector 94" o:spid="_x0000_s1026" type="#_x0000_t32" style="position:absolute;margin-left:192pt;margin-top:230.85pt;width:0;height:32.2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" strokecolor="black [3213]" strokeweight=".5pt">
                <v:stroke endarrow="block" joinstyle="miter"/>
              </v:shape>
            </w:pict>
          </mc:Fallback>
        </mc:AlternateContent>
      </w:r>
      <w:r>
        <w:rPr>
          <w:noProof/>
          <w:lang w:eastAsia="en-GB"/>
        </w:rPr>
        <w:drawing>
          <wp:anchor distT="0" distB="0" distL="114300" distR="114300" simplePos="0" relativeHeight="251808768" behindDoc="0" locked="0" layoutInCell="1" allowOverlap="1" wp14:anchorId="1FDEE98C" wp14:editId="03718B98">
            <wp:simplePos x="0" y="0"/>
            <wp:positionH relativeFrom="margin">
              <wp:posOffset>971550</wp:posOffset>
            </wp:positionH>
            <wp:positionV relativeFrom="paragraph">
              <wp:posOffset>3341370</wp:posOffset>
            </wp:positionV>
            <wp:extent cx="3038475" cy="990600"/>
            <wp:effectExtent l="0" t="0" r="9525" b="0"/>
            <wp:wrapTight wrapText="bothSides">
              <wp:wrapPolygon edited="0">
                <wp:start x="0" y="0"/>
                <wp:lineTo x="0" y="21185"/>
                <wp:lineTo x="21532" y="21185"/>
                <wp:lineTo x="21532"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1310" t="32322" r="21081" b="31534"/>
                    <a:stretch/>
                  </pic:blipFill>
                  <pic:spPr bwMode="auto">
                    <a:xfrm>
                      <a:off x="0" y="0"/>
                      <a:ext cx="3038475"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806720" behindDoc="0" locked="0" layoutInCell="1" allowOverlap="1" wp14:anchorId="11A89472" wp14:editId="0B5383D4">
            <wp:simplePos x="0" y="0"/>
            <wp:positionH relativeFrom="column">
              <wp:posOffset>0</wp:posOffset>
            </wp:positionH>
            <wp:positionV relativeFrom="paragraph">
              <wp:posOffset>180340</wp:posOffset>
            </wp:positionV>
            <wp:extent cx="5274310" cy="2740660"/>
            <wp:effectExtent l="0" t="0" r="2540" b="2540"/>
            <wp:wrapTight wrapText="bothSides">
              <wp:wrapPolygon edited="0">
                <wp:start x="0" y="0"/>
                <wp:lineTo x="0" y="21470"/>
                <wp:lineTo x="21532" y="21470"/>
                <wp:lineTo x="21532"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40660"/>
                    </a:xfrm>
                    <a:prstGeom prst="rect">
                      <a:avLst/>
                    </a:prstGeom>
                  </pic:spPr>
                </pic:pic>
              </a:graphicData>
            </a:graphic>
          </wp:anchor>
        </w:drawing>
      </w:r>
    </w:p>
    <w:p w14:paraId="63087204" w14:textId="560AF75B" w:rsidR="00166583" w:rsidRPr="00166583" w:rsidRDefault="00166583" w:rsidP="00166583"/>
    <w:p w14:paraId="7DC04EE6" w14:textId="559FBC86" w:rsidR="00166583" w:rsidRPr="00166583" w:rsidRDefault="00166583" w:rsidP="00166583"/>
    <w:p w14:paraId="6C103AF7" w14:textId="45B31136" w:rsidR="00166583" w:rsidRPr="00166583" w:rsidRDefault="00166583" w:rsidP="00166583"/>
    <w:p w14:paraId="01A82BA6" w14:textId="2B9F296A" w:rsidR="00166583" w:rsidRPr="00166583" w:rsidRDefault="00166583" w:rsidP="00166583"/>
    <w:p w14:paraId="1404A47F" w14:textId="11276B14" w:rsidR="00166583" w:rsidRPr="00166583" w:rsidRDefault="00166583" w:rsidP="00166583"/>
    <w:p w14:paraId="30438C4F" w14:textId="2A6A9113" w:rsidR="00166583" w:rsidRPr="00166583" w:rsidRDefault="00166583" w:rsidP="00166583"/>
    <w:p w14:paraId="554C43FB" w14:textId="69D8CD9C" w:rsidR="00166583" w:rsidRPr="00166583" w:rsidRDefault="00166583" w:rsidP="00166583"/>
    <w:p w14:paraId="0EF03CE5" w14:textId="315CC488" w:rsidR="00166583" w:rsidRPr="00166583" w:rsidRDefault="00166583" w:rsidP="00166583"/>
    <w:p w14:paraId="67C4997D" w14:textId="1679C7CD" w:rsidR="00166583" w:rsidRDefault="00166583" w:rsidP="00166583">
      <w:pPr>
        <w:pStyle w:val="Heading1"/>
      </w:pPr>
      <w:r>
        <w:t>07/01/19</w:t>
      </w:r>
    </w:p>
    <w:p w14:paraId="58F2B6F2" w14:textId="03C8633F" w:rsidR="00166583" w:rsidRDefault="000E59C1" w:rsidP="00166583">
      <w:r>
        <w:rPr>
          <w:noProof/>
          <w:lang w:eastAsia="en-GB"/>
        </w:rPr>
        <mc:AlternateContent>
          <mc:Choice Requires="wps">
            <w:drawing>
              <wp:anchor distT="0" distB="0" distL="114300" distR="114300" simplePos="0" relativeHeight="251812864" behindDoc="0" locked="0" layoutInCell="1" allowOverlap="1" wp14:anchorId="39940FAD" wp14:editId="006C9F0C">
                <wp:simplePos x="0" y="0"/>
                <wp:positionH relativeFrom="column">
                  <wp:posOffset>247650</wp:posOffset>
                </wp:positionH>
                <wp:positionV relativeFrom="paragraph">
                  <wp:posOffset>1569720</wp:posOffset>
                </wp:positionV>
                <wp:extent cx="3609975" cy="914400"/>
                <wp:effectExtent l="0" t="0" r="28575" b="19050"/>
                <wp:wrapNone/>
                <wp:docPr id="96" name="Rectangle 96"/>
                <wp:cNvGraphicFramePr/>
                <a:graphic xmlns:a="http://schemas.openxmlformats.org/drawingml/2006/main">
                  <a:graphicData uri="http://schemas.microsoft.com/office/word/2010/wordprocessingShape">
                    <wps:wsp>
                      <wps:cNvSpPr/>
                      <wps:spPr>
                        <a:xfrm>
                          <a:off x="0" y="0"/>
                          <a:ext cx="3609975" cy="91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C06A52" id="Rectangle 96" o:spid="_x0000_s1026" style="position:absolute;margin-left:19.5pt;margin-top:123.6pt;width:284.25pt;height:1in;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811840" behindDoc="1" locked="0" layoutInCell="1" allowOverlap="1" wp14:anchorId="2FEBEB22" wp14:editId="3E840C3E">
                <wp:simplePos x="0" y="0"/>
                <wp:positionH relativeFrom="margin">
                  <wp:align>left</wp:align>
                </wp:positionH>
                <wp:positionV relativeFrom="paragraph">
                  <wp:posOffset>1019175</wp:posOffset>
                </wp:positionV>
                <wp:extent cx="5486400" cy="1638300"/>
                <wp:effectExtent l="0" t="0" r="19050" b="19050"/>
                <wp:wrapTight wrapText="bothSides">
                  <wp:wrapPolygon edited="0">
                    <wp:start x="0" y="0"/>
                    <wp:lineTo x="0" y="21600"/>
                    <wp:lineTo x="21600" y="21600"/>
                    <wp:lineTo x="21600"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5486400" cy="1638300"/>
                        </a:xfrm>
                        <a:prstGeom prst="rect">
                          <a:avLst/>
                        </a:prstGeom>
                        <a:solidFill>
                          <a:schemeClr val="lt1"/>
                        </a:solidFill>
                        <a:ln w="6350">
                          <a:solidFill>
                            <a:prstClr val="black"/>
                          </a:solidFill>
                        </a:ln>
                      </wps:spPr>
                      <wps:txbx>
                        <w:txbxContent>
                          <w:p w14:paraId="3D2E9157" w14:textId="77777777" w:rsidR="000E59C1" w:rsidRPr="001C5E68" w:rsidRDefault="000E59C1" w:rsidP="000E59C1">
                            <w:pPr>
                              <w:rPr>
                                <w:rFonts w:ascii="Lucida Console" w:hAnsi="Lucida Console"/>
                                <w:sz w:val="12"/>
                              </w:rPr>
                            </w:pPr>
                            <w:r w:rsidRPr="001C5E68">
                              <w:rPr>
                                <w:rFonts w:ascii="Lucida Console" w:hAnsi="Lucida Console"/>
                                <w:sz w:val="12"/>
                              </w:rPr>
                              <w:t xml:space="preserve">procedure </w:t>
                            </w:r>
                            <w:proofErr w:type="spellStart"/>
                            <w:r w:rsidRPr="001C5E68">
                              <w:rPr>
                                <w:rFonts w:ascii="Lucida Console" w:hAnsi="Lucida Console"/>
                                <w:sz w:val="12"/>
                              </w:rPr>
                              <w:t>TfrmViewusers.btnRemoveUserClick</w:t>
                            </w:r>
                            <w:proofErr w:type="spellEnd"/>
                            <w:r w:rsidRPr="001C5E68">
                              <w:rPr>
                                <w:rFonts w:ascii="Lucida Console" w:hAnsi="Lucida Console"/>
                                <w:sz w:val="12"/>
                              </w:rPr>
                              <w:t xml:space="preserve">(Sender: </w:t>
                            </w:r>
                            <w:proofErr w:type="spellStart"/>
                            <w:r w:rsidRPr="001C5E68">
                              <w:rPr>
                                <w:rFonts w:ascii="Lucida Console" w:hAnsi="Lucida Console"/>
                                <w:sz w:val="12"/>
                              </w:rPr>
                              <w:t>TObject</w:t>
                            </w:r>
                            <w:proofErr w:type="spellEnd"/>
                            <w:r w:rsidRPr="001C5E68">
                              <w:rPr>
                                <w:rFonts w:ascii="Lucida Console" w:hAnsi="Lucida Console"/>
                                <w:sz w:val="12"/>
                              </w:rPr>
                              <w:t>);</w:t>
                            </w:r>
                          </w:p>
                          <w:p w14:paraId="3E8A8C2D" w14:textId="77777777" w:rsidR="000E59C1" w:rsidRPr="001C5E68" w:rsidRDefault="000E59C1" w:rsidP="000E59C1">
                            <w:pPr>
                              <w:rPr>
                                <w:rFonts w:ascii="Lucida Console" w:hAnsi="Lucida Console"/>
                                <w:sz w:val="12"/>
                              </w:rPr>
                            </w:pPr>
                            <w:r w:rsidRPr="001C5E68">
                              <w:rPr>
                                <w:rFonts w:ascii="Lucida Console" w:hAnsi="Lucida Console"/>
                                <w:sz w:val="12"/>
                              </w:rPr>
                              <w:t>var</w:t>
                            </w:r>
                          </w:p>
                          <w:p w14:paraId="64305E75"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password: string;</w:t>
                            </w:r>
                          </w:p>
                          <w:p w14:paraId="2EA48C9D"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r w:rsidRPr="001C5E68">
                              <w:rPr>
                                <w:rFonts w:ascii="Lucida Console" w:hAnsi="Lucida Console"/>
                                <w:sz w:val="12"/>
                              </w:rPr>
                              <w:t>buttonSelected</w:t>
                            </w:r>
                            <w:proofErr w:type="spellEnd"/>
                            <w:r w:rsidRPr="001C5E68">
                              <w:rPr>
                                <w:rFonts w:ascii="Lucida Console" w:hAnsi="Lucida Console"/>
                                <w:sz w:val="12"/>
                              </w:rPr>
                              <w:t>: integer;</w:t>
                            </w:r>
                          </w:p>
                          <w:p w14:paraId="79B34244"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user: string;</w:t>
                            </w:r>
                          </w:p>
                          <w:p w14:paraId="6D0225BC" w14:textId="7A8BF0B9" w:rsidR="000E59C1" w:rsidRDefault="000E59C1" w:rsidP="000E59C1">
                            <w:pPr>
                              <w:rPr>
                                <w:rFonts w:ascii="Lucida Console" w:hAnsi="Lucida Console"/>
                                <w:sz w:val="12"/>
                              </w:rPr>
                            </w:pPr>
                            <w:r w:rsidRPr="001C5E68">
                              <w:rPr>
                                <w:rFonts w:ascii="Lucida Console" w:hAnsi="Lucida Console"/>
                                <w:sz w:val="12"/>
                              </w:rPr>
                              <w:t>begin</w:t>
                            </w:r>
                          </w:p>
                          <w:p w14:paraId="659ED22E" w14:textId="3D21A03C" w:rsidR="000E59C1" w:rsidRPr="000E59C1" w:rsidRDefault="000E59C1" w:rsidP="000E59C1">
                            <w:pPr>
                              <w:rPr>
                                <w:rFonts w:ascii="Lucida Console" w:hAnsi="Lucida Console"/>
                                <w:color w:val="FF0000"/>
                                <w:sz w:val="12"/>
                              </w:rPr>
                            </w:pPr>
                            <w:r w:rsidRPr="000E59C1">
                              <w:rPr>
                                <w:rFonts w:ascii="Lucida Console" w:hAnsi="Lucida Console"/>
                                <w:color w:val="FF0000"/>
                                <w:sz w:val="12"/>
                              </w:rPr>
                              <w:t>(..)</w:t>
                            </w:r>
                          </w:p>
                          <w:p w14:paraId="1F70CD91"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buttonSelected</w:t>
                            </w:r>
                            <w:proofErr w:type="spellEnd"/>
                            <w:proofErr w:type="gramEnd"/>
                            <w:r w:rsidRPr="001C5E68">
                              <w:rPr>
                                <w:rFonts w:ascii="Lucida Console" w:hAnsi="Lucida Console"/>
                                <w:sz w:val="12"/>
                              </w:rPr>
                              <w:t xml:space="preserve"> := </w:t>
                            </w:r>
                            <w:proofErr w:type="spellStart"/>
                            <w:r w:rsidRPr="001C5E68">
                              <w:rPr>
                                <w:rFonts w:ascii="Lucida Console" w:hAnsi="Lucida Console"/>
                                <w:sz w:val="12"/>
                              </w:rPr>
                              <w:t>messagedlg</w:t>
                            </w:r>
                            <w:proofErr w:type="spellEnd"/>
                            <w:r w:rsidRPr="001C5E68">
                              <w:rPr>
                                <w:rFonts w:ascii="Lucida Console" w:hAnsi="Lucida Console"/>
                                <w:sz w:val="12"/>
                              </w:rPr>
                              <w:t>('Confirm that the user "' + user +</w:t>
                            </w:r>
                          </w:p>
                          <w:p w14:paraId="458AED85"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 will be REMOVED from the database.', </w:t>
                            </w:r>
                            <w:proofErr w:type="spellStart"/>
                            <w:r w:rsidRPr="001C5E68">
                              <w:rPr>
                                <w:rFonts w:ascii="Lucida Console" w:hAnsi="Lucida Console"/>
                                <w:sz w:val="12"/>
                              </w:rPr>
                              <w:t>mtCustom</w:t>
                            </w:r>
                            <w:proofErr w:type="spellEnd"/>
                            <w:r w:rsidRPr="001C5E68">
                              <w:rPr>
                                <w:rFonts w:ascii="Lucida Console" w:hAnsi="Lucida Console"/>
                                <w:sz w:val="12"/>
                              </w:rPr>
                              <w:t xml:space="preserve">, </w:t>
                            </w:r>
                            <w:proofErr w:type="spellStart"/>
                            <w:r w:rsidRPr="001C5E68">
                              <w:rPr>
                                <w:rFonts w:ascii="Lucida Console" w:hAnsi="Lucida Console"/>
                                <w:sz w:val="12"/>
                              </w:rPr>
                              <w:t>mbOKCancel</w:t>
                            </w:r>
                            <w:proofErr w:type="spellEnd"/>
                            <w:r w:rsidRPr="001C5E68">
                              <w:rPr>
                                <w:rFonts w:ascii="Lucida Console" w:hAnsi="Lucida Console"/>
                                <w:sz w:val="12"/>
                              </w:rPr>
                              <w:t>, 0);</w:t>
                            </w:r>
                          </w:p>
                          <w:p w14:paraId="7DC6E9D8"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 Locate and delete user if user presses ok on confirmation dialog</w:t>
                            </w:r>
                          </w:p>
                          <w:p w14:paraId="5305FE33"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if </w:t>
                            </w:r>
                            <w:proofErr w:type="spellStart"/>
                            <w:r w:rsidRPr="001C5E68">
                              <w:rPr>
                                <w:rFonts w:ascii="Lucida Console" w:hAnsi="Lucida Console"/>
                                <w:sz w:val="12"/>
                              </w:rPr>
                              <w:t>buttonSelected</w:t>
                            </w:r>
                            <w:proofErr w:type="spellEnd"/>
                            <w:r w:rsidRPr="001C5E68">
                              <w:rPr>
                                <w:rFonts w:ascii="Lucida Console" w:hAnsi="Lucida Console"/>
                                <w:sz w:val="12"/>
                              </w:rPr>
                              <w:t xml:space="preserve"> = </w:t>
                            </w:r>
                            <w:proofErr w:type="spellStart"/>
                            <w:r w:rsidRPr="001C5E68">
                              <w:rPr>
                                <w:rFonts w:ascii="Lucida Console" w:hAnsi="Lucida Console"/>
                                <w:sz w:val="12"/>
                              </w:rPr>
                              <w:t>mrOK</w:t>
                            </w:r>
                            <w:proofErr w:type="spellEnd"/>
                            <w:r w:rsidRPr="001C5E68">
                              <w:rPr>
                                <w:rFonts w:ascii="Lucida Console" w:hAnsi="Lucida Console"/>
                                <w:sz w:val="12"/>
                              </w:rPr>
                              <w:t xml:space="preserve"> then</w:t>
                            </w:r>
                          </w:p>
                          <w:p w14:paraId="27F5D8C0"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begin</w:t>
                            </w:r>
                          </w:p>
                          <w:p w14:paraId="1D88F8A5"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dbGrid.DataSource.DataSet.Locate</w:t>
                            </w:r>
                            <w:proofErr w:type="spellEnd"/>
                            <w:r w:rsidRPr="001C5E68">
                              <w:rPr>
                                <w:rFonts w:ascii="Lucida Console" w:hAnsi="Lucida Console"/>
                                <w:sz w:val="12"/>
                              </w:rPr>
                              <w:t>(</w:t>
                            </w:r>
                            <w:proofErr w:type="gramEnd"/>
                            <w:r w:rsidRPr="001C5E68">
                              <w:rPr>
                                <w:rFonts w:ascii="Lucida Console" w:hAnsi="Lucida Console"/>
                                <w:sz w:val="12"/>
                              </w:rPr>
                              <w:t>'Username', user, []);</w:t>
                            </w:r>
                          </w:p>
                          <w:p w14:paraId="2AB7A2F1"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r w:rsidRPr="001C5E68">
                              <w:rPr>
                                <w:rFonts w:ascii="Lucida Console" w:hAnsi="Lucida Console"/>
                                <w:sz w:val="12"/>
                              </w:rPr>
                              <w:t>dbGrid.DataSource.DataSet.Delete</w:t>
                            </w:r>
                            <w:proofErr w:type="spellEnd"/>
                            <w:r w:rsidRPr="001C5E68">
                              <w:rPr>
                                <w:rFonts w:ascii="Lucida Console" w:hAnsi="Lucida Console"/>
                                <w:sz w:val="12"/>
                              </w:rPr>
                              <w:t>;</w:t>
                            </w:r>
                          </w:p>
                          <w:p w14:paraId="61F2B896"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showmessage</w:t>
                            </w:r>
                            <w:proofErr w:type="spellEnd"/>
                            <w:r w:rsidRPr="001C5E68">
                              <w:rPr>
                                <w:rFonts w:ascii="Lucida Console" w:hAnsi="Lucida Console"/>
                                <w:sz w:val="12"/>
                              </w:rPr>
                              <w:t>(</w:t>
                            </w:r>
                            <w:proofErr w:type="gramEnd"/>
                            <w:r w:rsidRPr="001C5E68">
                              <w:rPr>
                                <w:rFonts w:ascii="Lucida Console" w:hAnsi="Lucida Console"/>
                                <w:sz w:val="12"/>
                              </w:rPr>
                              <w:t>'"' + user + '" has been removed from the database.');</w:t>
                            </w:r>
                          </w:p>
                          <w:p w14:paraId="37A045CF"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end</w:t>
                            </w:r>
                          </w:p>
                          <w:p w14:paraId="1AA2DE95" w14:textId="39746800" w:rsidR="000E59C1" w:rsidRPr="001C5E68" w:rsidRDefault="000E59C1" w:rsidP="000E59C1">
                            <w:pPr>
                              <w:rPr>
                                <w:rFonts w:ascii="Lucida Console" w:hAnsi="Lucida Console"/>
                                <w:sz w:val="12"/>
                              </w:rPr>
                            </w:pPr>
                            <w:r w:rsidRPr="001C5E68">
                              <w:rPr>
                                <w:rFonts w:ascii="Lucida Console" w:hAnsi="Lucida Console"/>
                                <w:sz w:val="12"/>
                              </w:rPr>
                              <w:t xml:space="preserve">    else</w:t>
                            </w:r>
                            <w:r>
                              <w:rPr>
                                <w:rFonts w:ascii="Lucida Console" w:hAnsi="Lucida Console"/>
                                <w:sz w:val="12"/>
                              </w:rPr>
                              <w:t xml:space="preserve"> if </w:t>
                            </w:r>
                            <w:proofErr w:type="spellStart"/>
                            <w:r>
                              <w:rPr>
                                <w:rFonts w:ascii="Lucida Console" w:hAnsi="Lucida Console"/>
                                <w:sz w:val="12"/>
                              </w:rPr>
                              <w:t>buttonSelected</w:t>
                            </w:r>
                            <w:proofErr w:type="spellEnd"/>
                            <w:r>
                              <w:rPr>
                                <w:rFonts w:ascii="Lucida Console" w:hAnsi="Lucida Console"/>
                                <w:sz w:val="12"/>
                              </w:rPr>
                              <w:t xml:space="preserve"> = </w:t>
                            </w:r>
                            <w:proofErr w:type="spellStart"/>
                            <w:r>
                              <w:rPr>
                                <w:rFonts w:ascii="Lucida Console" w:hAnsi="Lucida Console"/>
                                <w:sz w:val="12"/>
                              </w:rPr>
                              <w:t>mrCancel</w:t>
                            </w:r>
                            <w:proofErr w:type="spellEnd"/>
                            <w:r>
                              <w:rPr>
                                <w:rFonts w:ascii="Lucida Console" w:hAnsi="Lucida Console"/>
                                <w:sz w:val="12"/>
                              </w:rPr>
                              <w:t xml:space="preserve"> then</w:t>
                            </w:r>
                          </w:p>
                          <w:p w14:paraId="7541BF6F"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showmessage</w:t>
                            </w:r>
                            <w:proofErr w:type="spellEnd"/>
                            <w:r w:rsidRPr="001C5E68">
                              <w:rPr>
                                <w:rFonts w:ascii="Lucida Console" w:hAnsi="Lucida Console"/>
                                <w:sz w:val="12"/>
                              </w:rPr>
                              <w:t>(</w:t>
                            </w:r>
                            <w:proofErr w:type="gramEnd"/>
                            <w:r w:rsidRPr="001C5E68">
                              <w:rPr>
                                <w:rFonts w:ascii="Lucida Console" w:hAnsi="Lucida Console"/>
                                <w:sz w:val="12"/>
                              </w:rPr>
                              <w:t>'"' + user + '" has NOT been removed from the database.');</w:t>
                            </w:r>
                          </w:p>
                          <w:p w14:paraId="35F7B29D" w14:textId="77777777" w:rsidR="000E59C1" w:rsidRDefault="000E59C1" w:rsidP="000E59C1">
                            <w:pPr>
                              <w:rPr>
                                <w:rFonts w:ascii="Lucida Console" w:hAnsi="Lucida Console"/>
                                <w:sz w:val="12"/>
                              </w:rPr>
                            </w:pPr>
                            <w:r w:rsidRPr="001C5E68">
                              <w:rPr>
                                <w:rFonts w:ascii="Lucida Console" w:hAnsi="Lucida Console"/>
                                <w:sz w:val="12"/>
                              </w:rPr>
                              <w:t xml:space="preserve">  end</w:t>
                            </w:r>
                          </w:p>
                          <w:p w14:paraId="7A378101" w14:textId="40988373" w:rsidR="000E59C1" w:rsidRPr="001737C6" w:rsidRDefault="000E59C1" w:rsidP="000E59C1">
                            <w:pPr>
                              <w:rPr>
                                <w:rFonts w:ascii="Lucida Console" w:hAnsi="Lucida Console"/>
                                <w:sz w:val="12"/>
                              </w:rPr>
                            </w:pPr>
                            <w:r w:rsidRPr="001C5E68">
                              <w:rPr>
                                <w:rFonts w:ascii="Lucida Console" w:hAnsi="Lucida Console"/>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BEB22" id="Text Box 95" o:spid="_x0000_s1078" type="#_x0000_t202" style="position:absolute;margin-left:0;margin-top:80.25pt;width:6in;height:129pt;z-index:-251504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" fillcolor="white [3201]" strokeweight=".5pt">
                <v:textbox>
                  <w:txbxContent>
                    <w:p w14:paraId="3D2E9157" w14:textId="77777777" w:rsidR="000E59C1" w:rsidRPr="001C5E68" w:rsidRDefault="000E59C1" w:rsidP="000E59C1">
                      <w:pPr>
                        <w:rPr>
                          <w:rFonts w:ascii="Lucida Console" w:hAnsi="Lucida Console"/>
                          <w:sz w:val="12"/>
                        </w:rPr>
                      </w:pPr>
                      <w:r w:rsidRPr="001C5E68">
                        <w:rPr>
                          <w:rFonts w:ascii="Lucida Console" w:hAnsi="Lucida Console"/>
                          <w:sz w:val="12"/>
                        </w:rPr>
                        <w:t xml:space="preserve">procedure </w:t>
                      </w:r>
                      <w:proofErr w:type="spellStart"/>
                      <w:r w:rsidRPr="001C5E68">
                        <w:rPr>
                          <w:rFonts w:ascii="Lucida Console" w:hAnsi="Lucida Console"/>
                          <w:sz w:val="12"/>
                        </w:rPr>
                        <w:t>TfrmViewusers.btnRemoveUserClick</w:t>
                      </w:r>
                      <w:proofErr w:type="spellEnd"/>
                      <w:r w:rsidRPr="001C5E68">
                        <w:rPr>
                          <w:rFonts w:ascii="Lucida Console" w:hAnsi="Lucida Console"/>
                          <w:sz w:val="12"/>
                        </w:rPr>
                        <w:t xml:space="preserve">(Sender: </w:t>
                      </w:r>
                      <w:proofErr w:type="spellStart"/>
                      <w:r w:rsidRPr="001C5E68">
                        <w:rPr>
                          <w:rFonts w:ascii="Lucida Console" w:hAnsi="Lucida Console"/>
                          <w:sz w:val="12"/>
                        </w:rPr>
                        <w:t>TObject</w:t>
                      </w:r>
                      <w:proofErr w:type="spellEnd"/>
                      <w:r w:rsidRPr="001C5E68">
                        <w:rPr>
                          <w:rFonts w:ascii="Lucida Console" w:hAnsi="Lucida Console"/>
                          <w:sz w:val="12"/>
                        </w:rPr>
                        <w:t>);</w:t>
                      </w:r>
                    </w:p>
                    <w:p w14:paraId="3E8A8C2D" w14:textId="77777777" w:rsidR="000E59C1" w:rsidRPr="001C5E68" w:rsidRDefault="000E59C1" w:rsidP="000E59C1">
                      <w:pPr>
                        <w:rPr>
                          <w:rFonts w:ascii="Lucida Console" w:hAnsi="Lucida Console"/>
                          <w:sz w:val="12"/>
                        </w:rPr>
                      </w:pPr>
                      <w:r w:rsidRPr="001C5E68">
                        <w:rPr>
                          <w:rFonts w:ascii="Lucida Console" w:hAnsi="Lucida Console"/>
                          <w:sz w:val="12"/>
                        </w:rPr>
                        <w:t>var</w:t>
                      </w:r>
                    </w:p>
                    <w:p w14:paraId="64305E75"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password: string;</w:t>
                      </w:r>
                    </w:p>
                    <w:p w14:paraId="2EA48C9D"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r w:rsidRPr="001C5E68">
                        <w:rPr>
                          <w:rFonts w:ascii="Lucida Console" w:hAnsi="Lucida Console"/>
                          <w:sz w:val="12"/>
                        </w:rPr>
                        <w:t>buttonSelected</w:t>
                      </w:r>
                      <w:proofErr w:type="spellEnd"/>
                      <w:r w:rsidRPr="001C5E68">
                        <w:rPr>
                          <w:rFonts w:ascii="Lucida Console" w:hAnsi="Lucida Console"/>
                          <w:sz w:val="12"/>
                        </w:rPr>
                        <w:t>: integer;</w:t>
                      </w:r>
                    </w:p>
                    <w:p w14:paraId="79B34244"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user: string;</w:t>
                      </w:r>
                    </w:p>
                    <w:p w14:paraId="6D0225BC" w14:textId="7A8BF0B9" w:rsidR="000E59C1" w:rsidRDefault="000E59C1" w:rsidP="000E59C1">
                      <w:pPr>
                        <w:rPr>
                          <w:rFonts w:ascii="Lucida Console" w:hAnsi="Lucida Console"/>
                          <w:sz w:val="12"/>
                        </w:rPr>
                      </w:pPr>
                      <w:r w:rsidRPr="001C5E68">
                        <w:rPr>
                          <w:rFonts w:ascii="Lucida Console" w:hAnsi="Lucida Console"/>
                          <w:sz w:val="12"/>
                        </w:rPr>
                        <w:t>begin</w:t>
                      </w:r>
                    </w:p>
                    <w:p w14:paraId="659ED22E" w14:textId="3D21A03C" w:rsidR="000E59C1" w:rsidRPr="000E59C1" w:rsidRDefault="000E59C1" w:rsidP="000E59C1">
                      <w:pPr>
                        <w:rPr>
                          <w:rFonts w:ascii="Lucida Console" w:hAnsi="Lucida Console"/>
                          <w:color w:val="FF0000"/>
                          <w:sz w:val="12"/>
                        </w:rPr>
                      </w:pPr>
                      <w:r w:rsidRPr="000E59C1">
                        <w:rPr>
                          <w:rFonts w:ascii="Lucida Console" w:hAnsi="Lucida Console"/>
                          <w:color w:val="FF0000"/>
                          <w:sz w:val="12"/>
                        </w:rPr>
                        <w:t>(..)</w:t>
                      </w:r>
                    </w:p>
                    <w:p w14:paraId="1F70CD91"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buttonSelected</w:t>
                      </w:r>
                      <w:proofErr w:type="spellEnd"/>
                      <w:proofErr w:type="gramEnd"/>
                      <w:r w:rsidRPr="001C5E68">
                        <w:rPr>
                          <w:rFonts w:ascii="Lucida Console" w:hAnsi="Lucida Console"/>
                          <w:sz w:val="12"/>
                        </w:rPr>
                        <w:t xml:space="preserve"> := </w:t>
                      </w:r>
                      <w:proofErr w:type="spellStart"/>
                      <w:r w:rsidRPr="001C5E68">
                        <w:rPr>
                          <w:rFonts w:ascii="Lucida Console" w:hAnsi="Lucida Console"/>
                          <w:sz w:val="12"/>
                        </w:rPr>
                        <w:t>messagedlg</w:t>
                      </w:r>
                      <w:proofErr w:type="spellEnd"/>
                      <w:r w:rsidRPr="001C5E68">
                        <w:rPr>
                          <w:rFonts w:ascii="Lucida Console" w:hAnsi="Lucida Console"/>
                          <w:sz w:val="12"/>
                        </w:rPr>
                        <w:t>('Confirm that the user "' + user +</w:t>
                      </w:r>
                    </w:p>
                    <w:p w14:paraId="458AED85"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 will be REMOVED from the database.', </w:t>
                      </w:r>
                      <w:proofErr w:type="spellStart"/>
                      <w:r w:rsidRPr="001C5E68">
                        <w:rPr>
                          <w:rFonts w:ascii="Lucida Console" w:hAnsi="Lucida Console"/>
                          <w:sz w:val="12"/>
                        </w:rPr>
                        <w:t>mtCustom</w:t>
                      </w:r>
                      <w:proofErr w:type="spellEnd"/>
                      <w:r w:rsidRPr="001C5E68">
                        <w:rPr>
                          <w:rFonts w:ascii="Lucida Console" w:hAnsi="Lucida Console"/>
                          <w:sz w:val="12"/>
                        </w:rPr>
                        <w:t xml:space="preserve">, </w:t>
                      </w:r>
                      <w:proofErr w:type="spellStart"/>
                      <w:r w:rsidRPr="001C5E68">
                        <w:rPr>
                          <w:rFonts w:ascii="Lucida Console" w:hAnsi="Lucida Console"/>
                          <w:sz w:val="12"/>
                        </w:rPr>
                        <w:t>mbOKCancel</w:t>
                      </w:r>
                      <w:proofErr w:type="spellEnd"/>
                      <w:r w:rsidRPr="001C5E68">
                        <w:rPr>
                          <w:rFonts w:ascii="Lucida Console" w:hAnsi="Lucida Console"/>
                          <w:sz w:val="12"/>
                        </w:rPr>
                        <w:t>, 0);</w:t>
                      </w:r>
                    </w:p>
                    <w:p w14:paraId="7DC6E9D8"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 Locate and delete user if user presses ok on confirmation dialog</w:t>
                      </w:r>
                    </w:p>
                    <w:p w14:paraId="5305FE33"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if </w:t>
                      </w:r>
                      <w:proofErr w:type="spellStart"/>
                      <w:r w:rsidRPr="001C5E68">
                        <w:rPr>
                          <w:rFonts w:ascii="Lucida Console" w:hAnsi="Lucida Console"/>
                          <w:sz w:val="12"/>
                        </w:rPr>
                        <w:t>buttonSelected</w:t>
                      </w:r>
                      <w:proofErr w:type="spellEnd"/>
                      <w:r w:rsidRPr="001C5E68">
                        <w:rPr>
                          <w:rFonts w:ascii="Lucida Console" w:hAnsi="Lucida Console"/>
                          <w:sz w:val="12"/>
                        </w:rPr>
                        <w:t xml:space="preserve"> = </w:t>
                      </w:r>
                      <w:proofErr w:type="spellStart"/>
                      <w:r w:rsidRPr="001C5E68">
                        <w:rPr>
                          <w:rFonts w:ascii="Lucida Console" w:hAnsi="Lucida Console"/>
                          <w:sz w:val="12"/>
                        </w:rPr>
                        <w:t>mrOK</w:t>
                      </w:r>
                      <w:proofErr w:type="spellEnd"/>
                      <w:r w:rsidRPr="001C5E68">
                        <w:rPr>
                          <w:rFonts w:ascii="Lucida Console" w:hAnsi="Lucida Console"/>
                          <w:sz w:val="12"/>
                        </w:rPr>
                        <w:t xml:space="preserve"> then</w:t>
                      </w:r>
                    </w:p>
                    <w:p w14:paraId="27F5D8C0"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begin</w:t>
                      </w:r>
                    </w:p>
                    <w:p w14:paraId="1D88F8A5"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dbGrid.DataSource.DataSet.Locate</w:t>
                      </w:r>
                      <w:proofErr w:type="spellEnd"/>
                      <w:r w:rsidRPr="001C5E68">
                        <w:rPr>
                          <w:rFonts w:ascii="Lucida Console" w:hAnsi="Lucida Console"/>
                          <w:sz w:val="12"/>
                        </w:rPr>
                        <w:t>(</w:t>
                      </w:r>
                      <w:proofErr w:type="gramEnd"/>
                      <w:r w:rsidRPr="001C5E68">
                        <w:rPr>
                          <w:rFonts w:ascii="Lucida Console" w:hAnsi="Lucida Console"/>
                          <w:sz w:val="12"/>
                        </w:rPr>
                        <w:t>'Username', user, []);</w:t>
                      </w:r>
                    </w:p>
                    <w:p w14:paraId="2AB7A2F1"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r w:rsidRPr="001C5E68">
                        <w:rPr>
                          <w:rFonts w:ascii="Lucida Console" w:hAnsi="Lucida Console"/>
                          <w:sz w:val="12"/>
                        </w:rPr>
                        <w:t>dbGrid.DataSource.DataSet.Delete</w:t>
                      </w:r>
                      <w:proofErr w:type="spellEnd"/>
                      <w:r w:rsidRPr="001C5E68">
                        <w:rPr>
                          <w:rFonts w:ascii="Lucida Console" w:hAnsi="Lucida Console"/>
                          <w:sz w:val="12"/>
                        </w:rPr>
                        <w:t>;</w:t>
                      </w:r>
                    </w:p>
                    <w:p w14:paraId="61F2B896"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showmessage</w:t>
                      </w:r>
                      <w:proofErr w:type="spellEnd"/>
                      <w:r w:rsidRPr="001C5E68">
                        <w:rPr>
                          <w:rFonts w:ascii="Lucida Console" w:hAnsi="Lucida Console"/>
                          <w:sz w:val="12"/>
                        </w:rPr>
                        <w:t>(</w:t>
                      </w:r>
                      <w:proofErr w:type="gramEnd"/>
                      <w:r w:rsidRPr="001C5E68">
                        <w:rPr>
                          <w:rFonts w:ascii="Lucida Console" w:hAnsi="Lucida Console"/>
                          <w:sz w:val="12"/>
                        </w:rPr>
                        <w:t>'"' + user + '" has been removed from the database.');</w:t>
                      </w:r>
                    </w:p>
                    <w:p w14:paraId="37A045CF"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end</w:t>
                      </w:r>
                    </w:p>
                    <w:p w14:paraId="1AA2DE95" w14:textId="39746800" w:rsidR="000E59C1" w:rsidRPr="001C5E68" w:rsidRDefault="000E59C1" w:rsidP="000E59C1">
                      <w:pPr>
                        <w:rPr>
                          <w:rFonts w:ascii="Lucida Console" w:hAnsi="Lucida Console"/>
                          <w:sz w:val="12"/>
                        </w:rPr>
                      </w:pPr>
                      <w:r w:rsidRPr="001C5E68">
                        <w:rPr>
                          <w:rFonts w:ascii="Lucida Console" w:hAnsi="Lucida Console"/>
                          <w:sz w:val="12"/>
                        </w:rPr>
                        <w:t xml:space="preserve">    else</w:t>
                      </w:r>
                      <w:r>
                        <w:rPr>
                          <w:rFonts w:ascii="Lucida Console" w:hAnsi="Lucida Console"/>
                          <w:sz w:val="12"/>
                        </w:rPr>
                        <w:t xml:space="preserve"> if </w:t>
                      </w:r>
                      <w:proofErr w:type="spellStart"/>
                      <w:r>
                        <w:rPr>
                          <w:rFonts w:ascii="Lucida Console" w:hAnsi="Lucida Console"/>
                          <w:sz w:val="12"/>
                        </w:rPr>
                        <w:t>buttonSelected</w:t>
                      </w:r>
                      <w:proofErr w:type="spellEnd"/>
                      <w:r>
                        <w:rPr>
                          <w:rFonts w:ascii="Lucida Console" w:hAnsi="Lucida Console"/>
                          <w:sz w:val="12"/>
                        </w:rPr>
                        <w:t xml:space="preserve"> = </w:t>
                      </w:r>
                      <w:proofErr w:type="spellStart"/>
                      <w:r>
                        <w:rPr>
                          <w:rFonts w:ascii="Lucida Console" w:hAnsi="Lucida Console"/>
                          <w:sz w:val="12"/>
                        </w:rPr>
                        <w:t>mrCancel</w:t>
                      </w:r>
                      <w:proofErr w:type="spellEnd"/>
                      <w:r>
                        <w:rPr>
                          <w:rFonts w:ascii="Lucida Console" w:hAnsi="Lucida Console"/>
                          <w:sz w:val="12"/>
                        </w:rPr>
                        <w:t xml:space="preserve"> then</w:t>
                      </w:r>
                    </w:p>
                    <w:p w14:paraId="7541BF6F" w14:textId="77777777" w:rsidR="000E59C1" w:rsidRPr="001C5E68" w:rsidRDefault="000E59C1" w:rsidP="000E59C1">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showmessage</w:t>
                      </w:r>
                      <w:proofErr w:type="spellEnd"/>
                      <w:r w:rsidRPr="001C5E68">
                        <w:rPr>
                          <w:rFonts w:ascii="Lucida Console" w:hAnsi="Lucida Console"/>
                          <w:sz w:val="12"/>
                        </w:rPr>
                        <w:t>(</w:t>
                      </w:r>
                      <w:proofErr w:type="gramEnd"/>
                      <w:r w:rsidRPr="001C5E68">
                        <w:rPr>
                          <w:rFonts w:ascii="Lucida Console" w:hAnsi="Lucida Console"/>
                          <w:sz w:val="12"/>
                        </w:rPr>
                        <w:t>'"' + user + '" has NOT been removed from the database.');</w:t>
                      </w:r>
                    </w:p>
                    <w:p w14:paraId="35F7B29D" w14:textId="77777777" w:rsidR="000E59C1" w:rsidRDefault="000E59C1" w:rsidP="000E59C1">
                      <w:pPr>
                        <w:rPr>
                          <w:rFonts w:ascii="Lucida Console" w:hAnsi="Lucida Console"/>
                          <w:sz w:val="12"/>
                        </w:rPr>
                      </w:pPr>
                      <w:r w:rsidRPr="001C5E68">
                        <w:rPr>
                          <w:rFonts w:ascii="Lucida Console" w:hAnsi="Lucida Console"/>
                          <w:sz w:val="12"/>
                        </w:rPr>
                        <w:t xml:space="preserve">  end</w:t>
                      </w:r>
                    </w:p>
                    <w:p w14:paraId="7A378101" w14:textId="40988373" w:rsidR="000E59C1" w:rsidRPr="001737C6" w:rsidRDefault="000E59C1" w:rsidP="000E59C1">
                      <w:pPr>
                        <w:rPr>
                          <w:rFonts w:ascii="Lucida Console" w:hAnsi="Lucida Console"/>
                          <w:sz w:val="12"/>
                        </w:rPr>
                      </w:pPr>
                      <w:r w:rsidRPr="001C5E68">
                        <w:rPr>
                          <w:rFonts w:ascii="Lucida Console" w:hAnsi="Lucida Console"/>
                          <w:sz w:val="12"/>
                        </w:rPr>
                        <w:t>end;</w:t>
                      </w:r>
                    </w:p>
                  </w:txbxContent>
                </v:textbox>
                <w10:wrap type="tight" anchorx="margin"/>
              </v:shape>
            </w:pict>
          </mc:Fallback>
        </mc:AlternateContent>
      </w:r>
      <w:r w:rsidR="00166583">
        <w:t>As well as the view/hide passwords function, the remove user function also requires some verification of identity. Following on from the testing made on the view/hide button, updates were made to the checking</w:t>
      </w:r>
      <w:r>
        <w:t xml:space="preserve"> of the db password. However, the message dialog that makes a confirmation on deleting a user must be tested, since the action is so sensitive:</w:t>
      </w:r>
    </w:p>
    <w:tbl>
      <w:tblPr>
        <w:tblStyle w:val="TableGrid"/>
        <w:tblW w:w="0" w:type="auto"/>
        <w:tblLook w:val="04A0" w:firstRow="1" w:lastRow="0" w:firstColumn="1" w:lastColumn="0" w:noHBand="0" w:noVBand="1"/>
      </w:tblPr>
      <w:tblGrid>
        <w:gridCol w:w="701"/>
        <w:gridCol w:w="2050"/>
        <w:gridCol w:w="2244"/>
        <w:gridCol w:w="2090"/>
        <w:gridCol w:w="1211"/>
      </w:tblGrid>
      <w:tr w:rsidR="000E59C1" w:rsidRPr="00D10B59" w14:paraId="4BA8AC7F" w14:textId="77777777" w:rsidTr="00663C9C">
        <w:tc>
          <w:tcPr>
            <w:tcW w:w="701" w:type="dxa"/>
          </w:tcPr>
          <w:p w14:paraId="3C88C299" w14:textId="77777777" w:rsidR="000E59C1" w:rsidRPr="00D10B59" w:rsidRDefault="000E59C1" w:rsidP="00663C9C">
            <w:pPr>
              <w:jc w:val="center"/>
              <w:rPr>
                <w:b/>
              </w:rPr>
            </w:pPr>
            <w:r>
              <w:rPr>
                <w:b/>
              </w:rPr>
              <w:t>Test No.</w:t>
            </w:r>
          </w:p>
        </w:tc>
        <w:tc>
          <w:tcPr>
            <w:tcW w:w="2050" w:type="dxa"/>
          </w:tcPr>
          <w:p w14:paraId="659E3475" w14:textId="77777777" w:rsidR="000E59C1" w:rsidRPr="00D10B59" w:rsidRDefault="000E59C1" w:rsidP="00663C9C">
            <w:pPr>
              <w:jc w:val="center"/>
              <w:rPr>
                <w:b/>
              </w:rPr>
            </w:pPr>
            <w:r>
              <w:rPr>
                <w:b/>
              </w:rPr>
              <w:t>Function Tested</w:t>
            </w:r>
          </w:p>
        </w:tc>
        <w:tc>
          <w:tcPr>
            <w:tcW w:w="2244" w:type="dxa"/>
          </w:tcPr>
          <w:p w14:paraId="014F5449" w14:textId="77777777" w:rsidR="000E59C1" w:rsidRPr="00D10B59" w:rsidRDefault="000E59C1" w:rsidP="00663C9C">
            <w:pPr>
              <w:jc w:val="center"/>
              <w:rPr>
                <w:b/>
              </w:rPr>
            </w:pPr>
            <w:r>
              <w:rPr>
                <w:b/>
              </w:rPr>
              <w:t>Test Data</w:t>
            </w:r>
          </w:p>
        </w:tc>
        <w:tc>
          <w:tcPr>
            <w:tcW w:w="2090" w:type="dxa"/>
          </w:tcPr>
          <w:p w14:paraId="5B611796" w14:textId="77777777" w:rsidR="000E59C1" w:rsidRPr="00D10B59" w:rsidRDefault="000E59C1" w:rsidP="00663C9C">
            <w:pPr>
              <w:jc w:val="center"/>
              <w:rPr>
                <w:b/>
              </w:rPr>
            </w:pPr>
            <w:r>
              <w:rPr>
                <w:b/>
              </w:rPr>
              <w:t>Expected Result</w:t>
            </w:r>
          </w:p>
        </w:tc>
        <w:tc>
          <w:tcPr>
            <w:tcW w:w="1211" w:type="dxa"/>
          </w:tcPr>
          <w:p w14:paraId="36D2AFA2" w14:textId="77777777" w:rsidR="000E59C1" w:rsidRPr="00D10B59" w:rsidRDefault="000E59C1" w:rsidP="00663C9C">
            <w:pPr>
              <w:jc w:val="center"/>
              <w:rPr>
                <w:b/>
              </w:rPr>
            </w:pPr>
            <w:r>
              <w:rPr>
                <w:b/>
              </w:rPr>
              <w:t>Pass/Fail</w:t>
            </w:r>
          </w:p>
        </w:tc>
      </w:tr>
      <w:tr w:rsidR="000E59C1" w14:paraId="607955B4" w14:textId="77777777" w:rsidTr="00663C9C">
        <w:tc>
          <w:tcPr>
            <w:tcW w:w="701" w:type="dxa"/>
          </w:tcPr>
          <w:p w14:paraId="20EE6B64" w14:textId="77777777" w:rsidR="000E59C1" w:rsidRDefault="000E59C1" w:rsidP="00663C9C">
            <w:r>
              <w:t>1</w:t>
            </w:r>
          </w:p>
        </w:tc>
        <w:tc>
          <w:tcPr>
            <w:tcW w:w="2050" w:type="dxa"/>
          </w:tcPr>
          <w:p w14:paraId="759A9A57" w14:textId="368335CE" w:rsidR="000E59C1" w:rsidRDefault="000E59C1" w:rsidP="00663C9C">
            <w:r>
              <w:t>buttonSelected with ‘ok’ pressed (normal)</w:t>
            </w:r>
          </w:p>
        </w:tc>
        <w:tc>
          <w:tcPr>
            <w:tcW w:w="2244" w:type="dxa"/>
          </w:tcPr>
          <w:p w14:paraId="471FF297" w14:textId="09BC472A" w:rsidR="000E59C1" w:rsidRDefault="000E59C1" w:rsidP="00663C9C">
            <w:r>
              <w:t>OK pressed</w:t>
            </w:r>
          </w:p>
        </w:tc>
        <w:tc>
          <w:tcPr>
            <w:tcW w:w="2090" w:type="dxa"/>
          </w:tcPr>
          <w:p w14:paraId="2FAA75C8" w14:textId="349DCE64" w:rsidR="000E59C1" w:rsidRDefault="000E59C1" w:rsidP="00663C9C">
            <w:r>
              <w:t>User deleted</w:t>
            </w:r>
          </w:p>
        </w:tc>
        <w:tc>
          <w:tcPr>
            <w:tcW w:w="1211" w:type="dxa"/>
          </w:tcPr>
          <w:p w14:paraId="397534DA" w14:textId="77777777" w:rsidR="000E59C1" w:rsidRDefault="000E59C1" w:rsidP="00663C9C">
            <w:r>
              <w:t>Pass</w:t>
            </w:r>
          </w:p>
        </w:tc>
      </w:tr>
      <w:tr w:rsidR="000E59C1" w14:paraId="6FC8F246" w14:textId="77777777" w:rsidTr="00663C9C">
        <w:tc>
          <w:tcPr>
            <w:tcW w:w="701" w:type="dxa"/>
          </w:tcPr>
          <w:p w14:paraId="29D9B14F" w14:textId="77777777" w:rsidR="000E59C1" w:rsidRDefault="000E59C1" w:rsidP="00663C9C">
            <w:r>
              <w:t>2</w:t>
            </w:r>
          </w:p>
        </w:tc>
        <w:tc>
          <w:tcPr>
            <w:tcW w:w="2050" w:type="dxa"/>
          </w:tcPr>
          <w:p w14:paraId="1F73F227" w14:textId="5D78066E" w:rsidR="000E59C1" w:rsidRDefault="000E59C1" w:rsidP="00663C9C">
            <w:r>
              <w:t>buttonSelected with ‘cancel’ pressed (normal)</w:t>
            </w:r>
          </w:p>
        </w:tc>
        <w:tc>
          <w:tcPr>
            <w:tcW w:w="2244" w:type="dxa"/>
          </w:tcPr>
          <w:p w14:paraId="3E1D7C76" w14:textId="4C1AFE7C" w:rsidR="000E59C1" w:rsidRDefault="000E59C1" w:rsidP="00663C9C">
            <w:r>
              <w:t>CANCEL pressed</w:t>
            </w:r>
          </w:p>
        </w:tc>
        <w:tc>
          <w:tcPr>
            <w:tcW w:w="2090" w:type="dxa"/>
          </w:tcPr>
          <w:p w14:paraId="0C3CA0D9" w14:textId="07D6C1E4" w:rsidR="000E59C1" w:rsidRDefault="000E59C1" w:rsidP="00663C9C">
            <w:r>
              <w:t>User not deleted</w:t>
            </w:r>
          </w:p>
        </w:tc>
        <w:tc>
          <w:tcPr>
            <w:tcW w:w="1211" w:type="dxa"/>
          </w:tcPr>
          <w:p w14:paraId="0CF3607A" w14:textId="77777777" w:rsidR="000E59C1" w:rsidRDefault="000E59C1" w:rsidP="00663C9C">
            <w:r>
              <w:t>Pass</w:t>
            </w:r>
          </w:p>
        </w:tc>
      </w:tr>
      <w:tr w:rsidR="000E59C1" w14:paraId="53951C3E" w14:textId="77777777" w:rsidTr="00663C9C">
        <w:tc>
          <w:tcPr>
            <w:tcW w:w="701" w:type="dxa"/>
          </w:tcPr>
          <w:p w14:paraId="0B034BFD" w14:textId="77777777" w:rsidR="000E59C1" w:rsidRDefault="000E59C1" w:rsidP="00663C9C">
            <w:r>
              <w:t>3</w:t>
            </w:r>
          </w:p>
        </w:tc>
        <w:tc>
          <w:tcPr>
            <w:tcW w:w="2050" w:type="dxa"/>
          </w:tcPr>
          <w:p w14:paraId="1886D366" w14:textId="032FA4EE" w:rsidR="000E59C1" w:rsidRDefault="000E59C1" w:rsidP="00663C9C">
            <w:r>
              <w:t>Dialog box closed by user (boundary)</w:t>
            </w:r>
          </w:p>
        </w:tc>
        <w:tc>
          <w:tcPr>
            <w:tcW w:w="2244" w:type="dxa"/>
          </w:tcPr>
          <w:p w14:paraId="0768A329" w14:textId="411AF28D" w:rsidR="000E59C1" w:rsidRDefault="000E59C1" w:rsidP="00663C9C">
            <w:r>
              <w:t>Dialog closed</w:t>
            </w:r>
          </w:p>
        </w:tc>
        <w:tc>
          <w:tcPr>
            <w:tcW w:w="2090" w:type="dxa"/>
          </w:tcPr>
          <w:p w14:paraId="54480AB9" w14:textId="63CCA753" w:rsidR="000E59C1" w:rsidRDefault="000E59C1" w:rsidP="00663C9C">
            <w:r>
              <w:t>User not deleted</w:t>
            </w:r>
          </w:p>
        </w:tc>
        <w:tc>
          <w:tcPr>
            <w:tcW w:w="1211" w:type="dxa"/>
          </w:tcPr>
          <w:p w14:paraId="6AD04933" w14:textId="49C1A5F4" w:rsidR="000E59C1" w:rsidRDefault="000E59C1" w:rsidP="00663C9C">
            <w:r>
              <w:t>Pass</w:t>
            </w:r>
          </w:p>
        </w:tc>
      </w:tr>
    </w:tbl>
    <w:p w14:paraId="3AA92618" w14:textId="18EBD7D5" w:rsidR="00166583" w:rsidRPr="00166583" w:rsidRDefault="00166583" w:rsidP="00166583"/>
    <w:p w14:paraId="280A6079" w14:textId="41C9BF02" w:rsidR="00166583" w:rsidRDefault="000E59C1" w:rsidP="00166583">
      <w:r>
        <w:t>Test 1 evidence:</w:t>
      </w:r>
    </w:p>
    <w:p w14:paraId="73B18392" w14:textId="5FAFA300" w:rsidR="000E59C1" w:rsidRPr="00166583" w:rsidRDefault="000E59C1" w:rsidP="00166583">
      <w:r>
        <w:rPr>
          <w:noProof/>
          <w:lang w:eastAsia="en-GB"/>
        </w:rPr>
        <mc:AlternateContent>
          <mc:Choice Requires="wps">
            <w:drawing>
              <wp:anchor distT="0" distB="0" distL="114300" distR="114300" simplePos="0" relativeHeight="251815936" behindDoc="0" locked="0" layoutInCell="1" allowOverlap="1" wp14:anchorId="3CC8079D" wp14:editId="580DDADD">
                <wp:simplePos x="0" y="0"/>
                <wp:positionH relativeFrom="column">
                  <wp:posOffset>2476500</wp:posOffset>
                </wp:positionH>
                <wp:positionV relativeFrom="paragraph">
                  <wp:posOffset>2913380</wp:posOffset>
                </wp:positionV>
                <wp:extent cx="9525" cy="180975"/>
                <wp:effectExtent l="38100" t="0" r="66675" b="47625"/>
                <wp:wrapNone/>
                <wp:docPr id="98" name="Straight Arrow Connector 98"/>
                <wp:cNvGraphicFramePr/>
                <a:graphic xmlns:a="http://schemas.openxmlformats.org/drawingml/2006/main">
                  <a:graphicData uri="http://schemas.microsoft.com/office/word/2010/wordprocessingShape">
                    <wps:wsp>
                      <wps:cNvCnPr/>
                      <wps:spPr>
                        <a:xfrm>
                          <a:off x="0" y="0"/>
                          <a:ext cx="952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7FF33BC" id="Straight Arrow Connector 98" o:spid="_x0000_s1026" type="#_x0000_t32" style="position:absolute;margin-left:195pt;margin-top:229.4pt;width:.75pt;height:1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" strokecolor="black [3213]" strokeweight=".5pt">
                <v:stroke endarrow="block" joinstyle="miter"/>
              </v:shape>
            </w:pict>
          </mc:Fallback>
        </mc:AlternateContent>
      </w:r>
      <w:r w:rsidRPr="00A83445">
        <w:rPr>
          <w:noProof/>
          <w:lang w:eastAsia="en-GB"/>
        </w:rPr>
        <mc:AlternateContent>
          <mc:Choice Requires="wps">
            <w:drawing>
              <wp:anchor distT="0" distB="0" distL="114300" distR="114300" simplePos="0" relativeHeight="251820032" behindDoc="0" locked="0" layoutInCell="1" allowOverlap="1" wp14:anchorId="734E8091" wp14:editId="4A02C4B6">
                <wp:simplePos x="0" y="0"/>
                <wp:positionH relativeFrom="margin">
                  <wp:posOffset>2819400</wp:posOffset>
                </wp:positionH>
                <wp:positionV relativeFrom="paragraph">
                  <wp:posOffset>2703830</wp:posOffset>
                </wp:positionV>
                <wp:extent cx="2771775" cy="352425"/>
                <wp:effectExtent l="0" t="0" r="28575" b="28575"/>
                <wp:wrapNone/>
                <wp:docPr id="100" name="Text Box 100"/>
                <wp:cNvGraphicFramePr/>
                <a:graphic xmlns:a="http://schemas.openxmlformats.org/drawingml/2006/main">
                  <a:graphicData uri="http://schemas.microsoft.com/office/word/2010/wordprocessingShape">
                    <wps:wsp>
                      <wps:cNvSpPr txBox="1"/>
                      <wps:spPr>
                        <a:xfrm>
                          <a:off x="0" y="0"/>
                          <a:ext cx="2771775" cy="352425"/>
                        </a:xfrm>
                        <a:prstGeom prst="rect">
                          <a:avLst/>
                        </a:prstGeom>
                        <a:solidFill>
                          <a:schemeClr val="lt1"/>
                        </a:solidFill>
                        <a:ln w="6350">
                          <a:solidFill>
                            <a:schemeClr val="tx1"/>
                          </a:solidFill>
                        </a:ln>
                      </wps:spPr>
                      <wps:txbx>
                        <w:txbxContent>
                          <w:p w14:paraId="0DCE1AFE" w14:textId="016CF0E2" w:rsidR="000E59C1" w:rsidRPr="004032B9" w:rsidRDefault="000E59C1" w:rsidP="000E59C1">
                            <w:pPr>
                              <w:rPr>
                                <w:b/>
                              </w:rPr>
                            </w:pPr>
                            <w:r>
                              <w:t>Test 1 successful, with the user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E8091" id="Text Box 100" o:spid="_x0000_s1079" type="#_x0000_t202" style="position:absolute;margin-left:222pt;margin-top:212.9pt;width:218.25pt;height:27.7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" fillcolor="white [3201]" strokecolor="black [3213]" strokeweight=".5pt">
                <v:textbox>
                  <w:txbxContent>
                    <w:p w14:paraId="0DCE1AFE" w14:textId="016CF0E2" w:rsidR="000E59C1" w:rsidRPr="004032B9" w:rsidRDefault="000E59C1" w:rsidP="000E59C1">
                      <w:pPr>
                        <w:rPr>
                          <w:b/>
                        </w:rPr>
                      </w:pPr>
                      <w:r>
                        <w:t>Test 1 successful, with the user deleted.</w:t>
                      </w:r>
                    </w:p>
                  </w:txbxContent>
                </v:textbox>
                <w10:wrap anchorx="margin"/>
              </v:shape>
            </w:pict>
          </mc:Fallback>
        </mc:AlternateContent>
      </w:r>
      <w:r>
        <w:rPr>
          <w:noProof/>
          <w:lang w:eastAsia="en-GB"/>
        </w:rPr>
        <w:drawing>
          <wp:anchor distT="0" distB="0" distL="114300" distR="114300" simplePos="0" relativeHeight="251814912" behindDoc="0" locked="0" layoutInCell="1" allowOverlap="1" wp14:anchorId="565BF9BB" wp14:editId="21885C6B">
            <wp:simplePos x="0" y="0"/>
            <wp:positionH relativeFrom="column">
              <wp:posOffset>0</wp:posOffset>
            </wp:positionH>
            <wp:positionV relativeFrom="paragraph">
              <wp:posOffset>180340</wp:posOffset>
            </wp:positionV>
            <wp:extent cx="5274310" cy="2745105"/>
            <wp:effectExtent l="0" t="0" r="2540" b="0"/>
            <wp:wrapTight wrapText="bothSides">
              <wp:wrapPolygon edited="0">
                <wp:start x="0" y="0"/>
                <wp:lineTo x="0" y="21435"/>
                <wp:lineTo x="21532" y="21435"/>
                <wp:lineTo x="21532"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45105"/>
                    </a:xfrm>
                    <a:prstGeom prst="rect">
                      <a:avLst/>
                    </a:prstGeom>
                  </pic:spPr>
                </pic:pic>
              </a:graphicData>
            </a:graphic>
          </wp:anchor>
        </w:drawing>
      </w:r>
    </w:p>
    <w:p w14:paraId="4386A2E4" w14:textId="2459B4B2" w:rsidR="00166583" w:rsidRPr="00166583" w:rsidRDefault="000E59C1" w:rsidP="00166583">
      <w:r w:rsidRPr="00166583">
        <w:rPr>
          <w:noProof/>
          <w:lang w:eastAsia="en-GB"/>
        </w:rPr>
        <mc:AlternateContent>
          <mc:Choice Requires="wps">
            <w:drawing>
              <wp:anchor distT="0" distB="0" distL="114300" distR="114300" simplePos="0" relativeHeight="251817984" behindDoc="0" locked="0" layoutInCell="1" allowOverlap="1" wp14:anchorId="32A1BCBA" wp14:editId="567EF90A">
                <wp:simplePos x="0" y="0"/>
                <wp:positionH relativeFrom="margin">
                  <wp:posOffset>1704975</wp:posOffset>
                </wp:positionH>
                <wp:positionV relativeFrom="paragraph">
                  <wp:posOffset>2938780</wp:posOffset>
                </wp:positionV>
                <wp:extent cx="1590675" cy="828675"/>
                <wp:effectExtent l="0" t="0" r="28575" b="28575"/>
                <wp:wrapNone/>
                <wp:docPr id="99" name="Text Box 99"/>
                <wp:cNvGraphicFramePr/>
                <a:graphic xmlns:a="http://schemas.openxmlformats.org/drawingml/2006/main">
                  <a:graphicData uri="http://schemas.microsoft.com/office/word/2010/wordprocessingShape">
                    <wps:wsp>
                      <wps:cNvSpPr txBox="1"/>
                      <wps:spPr>
                        <a:xfrm>
                          <a:off x="0" y="0"/>
                          <a:ext cx="1590675" cy="828675"/>
                        </a:xfrm>
                        <a:prstGeom prst="rect">
                          <a:avLst/>
                        </a:prstGeom>
                        <a:solidFill>
                          <a:schemeClr val="lt1"/>
                        </a:solidFill>
                        <a:ln w="6350">
                          <a:solidFill>
                            <a:schemeClr val="tx1"/>
                          </a:solidFill>
                        </a:ln>
                      </wps:spPr>
                      <wps:txbx>
                        <w:txbxContent>
                          <w:p w14:paraId="77443E26" w14:textId="29603A97" w:rsidR="000E59C1" w:rsidRPr="00166583" w:rsidRDefault="000E59C1" w:rsidP="000E59C1">
                            <w:r>
                              <w:t>When OK is pressed, the user ‘AAAAAAA’ is removed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1BCBA" id="Text Box 99" o:spid="_x0000_s1080" type="#_x0000_t202" style="position:absolute;margin-left:134.25pt;margin-top:231.4pt;width:125.25pt;height:65.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" fillcolor="white [3201]" strokecolor="black [3213]" strokeweight=".5pt">
                <v:textbox>
                  <w:txbxContent>
                    <w:p w14:paraId="77443E26" w14:textId="29603A97" w:rsidR="000E59C1" w:rsidRPr="00166583" w:rsidRDefault="000E59C1" w:rsidP="000E59C1">
                      <w:r>
                        <w:t>When OK is pressed, the user ‘AAAAAAA’ is removed from the database.</w:t>
                      </w:r>
                    </w:p>
                  </w:txbxContent>
                </v:textbox>
                <w10:wrap anchorx="margin"/>
              </v:shape>
            </w:pict>
          </mc:Fallback>
        </mc:AlternateContent>
      </w:r>
    </w:p>
    <w:p w14:paraId="3863AE2F" w14:textId="4458BD91" w:rsidR="000E59C1" w:rsidRDefault="000E59C1" w:rsidP="00166583"/>
    <w:p w14:paraId="13016B72" w14:textId="2057871B" w:rsidR="000E59C1" w:rsidRDefault="000E59C1" w:rsidP="00166583"/>
    <w:p w14:paraId="58E6E901" w14:textId="77777777" w:rsidR="000E59C1" w:rsidRDefault="000E59C1" w:rsidP="00166583"/>
    <w:p w14:paraId="08C2ECFE" w14:textId="52F51C9D" w:rsidR="000E59C1" w:rsidRPr="00166583" w:rsidRDefault="000E59C1" w:rsidP="00166583">
      <w:r>
        <w:t>Test 3 evidence:</w:t>
      </w:r>
      <w:r>
        <w:rPr>
          <w:noProof/>
          <w:lang w:eastAsia="en-GB"/>
        </w:rPr>
        <w:drawing>
          <wp:anchor distT="0" distB="0" distL="114300" distR="114300" simplePos="0" relativeHeight="251822080" behindDoc="0" locked="0" layoutInCell="1" allowOverlap="1" wp14:anchorId="66300341" wp14:editId="4A30F35D">
            <wp:simplePos x="0" y="0"/>
            <wp:positionH relativeFrom="margin">
              <wp:align>right</wp:align>
            </wp:positionH>
            <wp:positionV relativeFrom="paragraph">
              <wp:posOffset>290830</wp:posOffset>
            </wp:positionV>
            <wp:extent cx="5274310" cy="2740660"/>
            <wp:effectExtent l="0" t="0" r="2540" b="2540"/>
            <wp:wrapTight wrapText="bothSides">
              <wp:wrapPolygon edited="0">
                <wp:start x="0" y="0"/>
                <wp:lineTo x="0" y="21470"/>
                <wp:lineTo x="21532" y="21470"/>
                <wp:lineTo x="21532"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40660"/>
                    </a:xfrm>
                    <a:prstGeom prst="rect">
                      <a:avLst/>
                    </a:prstGeom>
                  </pic:spPr>
                </pic:pic>
              </a:graphicData>
            </a:graphic>
          </wp:anchor>
        </w:drawing>
      </w:r>
    </w:p>
    <w:p w14:paraId="01F5F710" w14:textId="369CA144" w:rsidR="00166583" w:rsidRPr="00166583" w:rsidRDefault="009013D6" w:rsidP="00166583">
      <w:r w:rsidRPr="009013D6">
        <w:rPr>
          <w:noProof/>
          <w:lang w:eastAsia="en-GB"/>
        </w:rPr>
        <mc:AlternateContent>
          <mc:Choice Requires="wps">
            <w:drawing>
              <wp:anchor distT="0" distB="0" distL="114300" distR="114300" simplePos="0" relativeHeight="251824128" behindDoc="0" locked="0" layoutInCell="1" allowOverlap="1" wp14:anchorId="17431895" wp14:editId="76900E06">
                <wp:simplePos x="0" y="0"/>
                <wp:positionH relativeFrom="column">
                  <wp:posOffset>2362200</wp:posOffset>
                </wp:positionH>
                <wp:positionV relativeFrom="paragraph">
                  <wp:posOffset>6985</wp:posOffset>
                </wp:positionV>
                <wp:extent cx="9525" cy="180975"/>
                <wp:effectExtent l="38100" t="0" r="66675" b="47625"/>
                <wp:wrapNone/>
                <wp:docPr id="102" name="Straight Arrow Connector 102"/>
                <wp:cNvGraphicFramePr/>
                <a:graphic xmlns:a="http://schemas.openxmlformats.org/drawingml/2006/main">
                  <a:graphicData uri="http://schemas.microsoft.com/office/word/2010/wordprocessingShape">
                    <wps:wsp>
                      <wps:cNvCnPr/>
                      <wps:spPr>
                        <a:xfrm>
                          <a:off x="0" y="0"/>
                          <a:ext cx="952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CB4F71" id="Straight Arrow Connector 102" o:spid="_x0000_s1026" type="#_x0000_t32" style="position:absolute;margin-left:186pt;margin-top:.55pt;width:.75pt;height:14.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" strokecolor="black [3213]" strokeweight=".5pt">
                <v:stroke endarrow="block" joinstyle="miter"/>
              </v:shape>
            </w:pict>
          </mc:Fallback>
        </mc:AlternateContent>
      </w:r>
      <w:r w:rsidRPr="00A83445">
        <w:rPr>
          <w:noProof/>
          <w:lang w:eastAsia="en-GB"/>
        </w:rPr>
        <mc:AlternateContent>
          <mc:Choice Requires="wps">
            <w:drawing>
              <wp:anchor distT="0" distB="0" distL="114300" distR="114300" simplePos="0" relativeHeight="251827200" behindDoc="0" locked="0" layoutInCell="1" allowOverlap="1" wp14:anchorId="3BBF8861" wp14:editId="22CD4B13">
                <wp:simplePos x="0" y="0"/>
                <wp:positionH relativeFrom="margin">
                  <wp:posOffset>3324225</wp:posOffset>
                </wp:positionH>
                <wp:positionV relativeFrom="paragraph">
                  <wp:posOffset>-635</wp:posOffset>
                </wp:positionV>
                <wp:extent cx="2343150" cy="1381125"/>
                <wp:effectExtent l="0" t="0" r="19050" b="28575"/>
                <wp:wrapNone/>
                <wp:docPr id="104" name="Text Box 104"/>
                <wp:cNvGraphicFramePr/>
                <a:graphic xmlns:a="http://schemas.openxmlformats.org/drawingml/2006/main">
                  <a:graphicData uri="http://schemas.microsoft.com/office/word/2010/wordprocessingShape">
                    <wps:wsp>
                      <wps:cNvSpPr txBox="1"/>
                      <wps:spPr>
                        <a:xfrm>
                          <a:off x="0" y="0"/>
                          <a:ext cx="2343150" cy="1381125"/>
                        </a:xfrm>
                        <a:prstGeom prst="rect">
                          <a:avLst/>
                        </a:prstGeom>
                        <a:solidFill>
                          <a:schemeClr val="lt1"/>
                        </a:solidFill>
                        <a:ln w="6350">
                          <a:solidFill>
                            <a:schemeClr val="tx1"/>
                          </a:solidFill>
                        </a:ln>
                      </wps:spPr>
                      <wps:txbx>
                        <w:txbxContent>
                          <w:p w14:paraId="31154D8A" w14:textId="4DC40A07" w:rsidR="009013D6" w:rsidRPr="009013D6" w:rsidRDefault="009013D6" w:rsidP="009013D6">
                            <w:pPr>
                              <w:rPr>
                                <w:b/>
                              </w:rPr>
                            </w:pPr>
                            <w:r>
                              <w:t xml:space="preserve">Test 3 successful, with the user not being deleted. </w:t>
                            </w:r>
                            <w:r w:rsidRPr="009013D6">
                              <w:rPr>
                                <w:b/>
                              </w:rPr>
                              <w:t>However, the message informing the admin of this action is not shown</w:t>
                            </w:r>
                            <w:r>
                              <w:rPr>
                                <w:b/>
                              </w:rPr>
                              <w:t>. They wouldn’t know the result of the action, causing unnecessary concern.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F8861" id="Text Box 104" o:spid="_x0000_s1081" type="#_x0000_t202" style="position:absolute;margin-left:261.75pt;margin-top:-.05pt;width:184.5pt;height:108.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" fillcolor="white [3201]" strokecolor="black [3213]" strokeweight=".5pt">
                <v:textbox>
                  <w:txbxContent>
                    <w:p w14:paraId="31154D8A" w14:textId="4DC40A07" w:rsidR="009013D6" w:rsidRPr="009013D6" w:rsidRDefault="009013D6" w:rsidP="009013D6">
                      <w:pPr>
                        <w:rPr>
                          <w:b/>
                        </w:rPr>
                      </w:pPr>
                      <w:r>
                        <w:t xml:space="preserve">Test 3 successful, with the user not being deleted. </w:t>
                      </w:r>
                      <w:r w:rsidRPr="009013D6">
                        <w:rPr>
                          <w:b/>
                        </w:rPr>
                        <w:t>However, the message informing the admin of this action is not shown</w:t>
                      </w:r>
                      <w:r>
                        <w:rPr>
                          <w:b/>
                        </w:rPr>
                        <w:t>. They wouldn’t know the result of the action, causing unnecessary concern.</w:t>
                      </w:r>
                    </w:p>
                  </w:txbxContent>
                </v:textbox>
                <w10:wrap anchorx="margin"/>
              </v:shape>
            </w:pict>
          </mc:Fallback>
        </mc:AlternateContent>
      </w:r>
    </w:p>
    <w:p w14:paraId="1822C84B" w14:textId="7930107D" w:rsidR="00166583" w:rsidRPr="00166583" w:rsidRDefault="009013D6" w:rsidP="00166583">
      <w:r w:rsidRPr="009013D6">
        <w:rPr>
          <w:noProof/>
          <w:lang w:eastAsia="en-GB"/>
        </w:rPr>
        <mc:AlternateContent>
          <mc:Choice Requires="wps">
            <w:drawing>
              <wp:anchor distT="0" distB="0" distL="114300" distR="114300" simplePos="0" relativeHeight="251825152" behindDoc="0" locked="0" layoutInCell="1" allowOverlap="1" wp14:anchorId="61A60871" wp14:editId="3F224B9E">
                <wp:simplePos x="0" y="0"/>
                <wp:positionH relativeFrom="margin">
                  <wp:posOffset>1619250</wp:posOffset>
                </wp:positionH>
                <wp:positionV relativeFrom="paragraph">
                  <wp:posOffset>15240</wp:posOffset>
                </wp:positionV>
                <wp:extent cx="1590675" cy="96202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1590675" cy="962025"/>
                        </a:xfrm>
                        <a:prstGeom prst="rect">
                          <a:avLst/>
                        </a:prstGeom>
                        <a:solidFill>
                          <a:schemeClr val="lt1"/>
                        </a:solidFill>
                        <a:ln w="6350">
                          <a:solidFill>
                            <a:schemeClr val="tx1"/>
                          </a:solidFill>
                        </a:ln>
                      </wps:spPr>
                      <wps:txbx>
                        <w:txbxContent>
                          <w:p w14:paraId="613DCA00" w14:textId="4FE2FF47" w:rsidR="009013D6" w:rsidRPr="00166583" w:rsidRDefault="009013D6" w:rsidP="009013D6">
                            <w:r>
                              <w:t>When the dialog is closed, the user ‘AAAAAAA’ is not removed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60871" id="Text Box 103" o:spid="_x0000_s1082" type="#_x0000_t202" style="position:absolute;margin-left:127.5pt;margin-top:1.2pt;width:125.25pt;height:75.7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" fillcolor="white [3201]" strokecolor="black [3213]" strokeweight=".5pt">
                <v:textbox>
                  <w:txbxContent>
                    <w:p w14:paraId="613DCA00" w14:textId="4FE2FF47" w:rsidR="009013D6" w:rsidRPr="00166583" w:rsidRDefault="009013D6" w:rsidP="009013D6">
                      <w:r>
                        <w:t>When the dialog is closed, the user ‘AAAAAAA’ is not removed from the database.</w:t>
                      </w:r>
                    </w:p>
                  </w:txbxContent>
                </v:textbox>
                <w10:wrap anchorx="margin"/>
              </v:shape>
            </w:pict>
          </mc:Fallback>
        </mc:AlternateContent>
      </w:r>
    </w:p>
    <w:p w14:paraId="59B10008" w14:textId="2CE600E1" w:rsidR="00166583" w:rsidRPr="00166583" w:rsidRDefault="00166583" w:rsidP="00166583"/>
    <w:p w14:paraId="219CA3AD" w14:textId="74C19112" w:rsidR="00166583" w:rsidRDefault="00166583" w:rsidP="00166583"/>
    <w:p w14:paraId="40E75A46" w14:textId="067EF74A" w:rsidR="009013D6" w:rsidRDefault="009013D6" w:rsidP="00166583"/>
    <w:p w14:paraId="4FE18CC7" w14:textId="1AE27F4B" w:rsidR="009013D6" w:rsidRDefault="009013D6" w:rsidP="00166583"/>
    <w:p w14:paraId="7E3A2148" w14:textId="171BBA79" w:rsidR="009013D6" w:rsidRDefault="009013D6" w:rsidP="00166583"/>
    <w:p w14:paraId="1DCD7C6A" w14:textId="6F2ABAC8" w:rsidR="009013D6" w:rsidRDefault="009013D6" w:rsidP="00166583"/>
    <w:p w14:paraId="554C8769" w14:textId="73F3B19D" w:rsidR="009013D6" w:rsidRDefault="009013D6" w:rsidP="00166583"/>
    <w:p w14:paraId="4B95CD89" w14:textId="61F960F7" w:rsidR="009013D6" w:rsidRDefault="009013D6" w:rsidP="00166583">
      <w:r w:rsidRPr="00A83445">
        <w:rPr>
          <w:noProof/>
          <w:lang w:eastAsia="en-GB"/>
        </w:rPr>
        <mc:AlternateContent>
          <mc:Choice Requires="wps">
            <w:drawing>
              <wp:anchor distT="0" distB="0" distL="114300" distR="114300" simplePos="0" relativeHeight="251832320" behindDoc="0" locked="0" layoutInCell="1" allowOverlap="1" wp14:anchorId="3709E056" wp14:editId="499711BB">
                <wp:simplePos x="0" y="0"/>
                <wp:positionH relativeFrom="margin">
                  <wp:posOffset>3429000</wp:posOffset>
                </wp:positionH>
                <wp:positionV relativeFrom="paragraph">
                  <wp:posOffset>127636</wp:posOffset>
                </wp:positionV>
                <wp:extent cx="2343150" cy="1257300"/>
                <wp:effectExtent l="0" t="0" r="19050" b="19050"/>
                <wp:wrapNone/>
                <wp:docPr id="107" name="Text Box 107"/>
                <wp:cNvGraphicFramePr/>
                <a:graphic xmlns:a="http://schemas.openxmlformats.org/drawingml/2006/main">
                  <a:graphicData uri="http://schemas.microsoft.com/office/word/2010/wordprocessingShape">
                    <wps:wsp>
                      <wps:cNvSpPr txBox="1"/>
                      <wps:spPr>
                        <a:xfrm>
                          <a:off x="0" y="0"/>
                          <a:ext cx="2343150" cy="1257300"/>
                        </a:xfrm>
                        <a:prstGeom prst="rect">
                          <a:avLst/>
                        </a:prstGeom>
                        <a:solidFill>
                          <a:schemeClr val="lt1"/>
                        </a:solidFill>
                        <a:ln w="6350">
                          <a:solidFill>
                            <a:schemeClr val="tx1"/>
                          </a:solidFill>
                        </a:ln>
                      </wps:spPr>
                      <wps:txbx>
                        <w:txbxContent>
                          <w:p w14:paraId="14FA7FC4" w14:textId="4EA0BCF2" w:rsidR="009013D6" w:rsidRPr="009013D6" w:rsidRDefault="009013D6" w:rsidP="009013D6">
                            <w:pPr>
                              <w:rPr>
                                <w:b/>
                              </w:rPr>
                            </w:pPr>
                            <w:r>
                              <w:t>To fix this issue, the 2</w:t>
                            </w:r>
                            <w:r w:rsidRPr="009013D6">
                              <w:rPr>
                                <w:vertAlign w:val="superscript"/>
                              </w:rPr>
                              <w:t>nd</w:t>
                            </w:r>
                            <w:r>
                              <w:t xml:space="preserve"> if statement was removed. This way, any function made to the dialog box other than pressing ok results in the action being aborted and the message being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9E056" id="Text Box 107" o:spid="_x0000_s1083" type="#_x0000_t202" style="position:absolute;margin-left:270pt;margin-top:10.05pt;width:184.5pt;height:99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" fillcolor="white [3201]" strokecolor="black [3213]" strokeweight=".5pt">
                <v:textbox>
                  <w:txbxContent>
                    <w:p w14:paraId="14FA7FC4" w14:textId="4EA0BCF2" w:rsidR="009013D6" w:rsidRPr="009013D6" w:rsidRDefault="009013D6" w:rsidP="009013D6">
                      <w:pPr>
                        <w:rPr>
                          <w:b/>
                        </w:rPr>
                      </w:pPr>
                      <w:r>
                        <w:t>To fix this issue, the 2</w:t>
                      </w:r>
                      <w:r w:rsidRPr="009013D6">
                        <w:rPr>
                          <w:vertAlign w:val="superscript"/>
                        </w:rPr>
                        <w:t>nd</w:t>
                      </w:r>
                      <w:r>
                        <w:t xml:space="preserve"> if statement was removed. This way, any function made to the dialog box other than pressing ok results in the action being aborted and the message being displayed.</w:t>
                      </w:r>
                    </w:p>
                  </w:txbxContent>
                </v:textbox>
                <w10:wrap anchorx="margin"/>
              </v:shape>
            </w:pict>
          </mc:Fallback>
        </mc:AlternateContent>
      </w:r>
      <w:r w:rsidRPr="009013D6">
        <w:rPr>
          <w:noProof/>
          <w:lang w:eastAsia="en-GB"/>
        </w:rPr>
        <mc:AlternateContent>
          <mc:Choice Requires="wps">
            <w:drawing>
              <wp:anchor distT="0" distB="0" distL="114300" distR="114300" simplePos="0" relativeHeight="251830272" behindDoc="0" locked="0" layoutInCell="1" allowOverlap="1" wp14:anchorId="0AF6FAA9" wp14:editId="49731E5A">
                <wp:simplePos x="0" y="0"/>
                <wp:positionH relativeFrom="column">
                  <wp:posOffset>266700</wp:posOffset>
                </wp:positionH>
                <wp:positionV relativeFrom="paragraph">
                  <wp:posOffset>1594485</wp:posOffset>
                </wp:positionV>
                <wp:extent cx="3609975" cy="209550"/>
                <wp:effectExtent l="0" t="0" r="28575" b="19050"/>
                <wp:wrapNone/>
                <wp:docPr id="106" name="Rectangle 106"/>
                <wp:cNvGraphicFramePr/>
                <a:graphic xmlns:a="http://schemas.openxmlformats.org/drawingml/2006/main">
                  <a:graphicData uri="http://schemas.microsoft.com/office/word/2010/wordprocessingShape">
                    <wps:wsp>
                      <wps:cNvSpPr/>
                      <wps:spPr>
                        <a:xfrm>
                          <a:off x="0" y="0"/>
                          <a:ext cx="36099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111433C" id="Rectangle 106" o:spid="_x0000_s1026" style="position:absolute;margin-left:21pt;margin-top:125.55pt;width:284.25pt;height:16.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" filled="f" strokecolor="red" strokeweight="1pt"/>
            </w:pict>
          </mc:Fallback>
        </mc:AlternateContent>
      </w:r>
      <w:r>
        <w:t>Improvements:</w:t>
      </w:r>
    </w:p>
    <w:p w14:paraId="0142E7EB" w14:textId="5F3C231E" w:rsidR="009013D6" w:rsidRDefault="009013D6" w:rsidP="00166583">
      <w:r w:rsidRPr="009013D6">
        <w:rPr>
          <w:noProof/>
          <w:lang w:eastAsia="en-GB"/>
        </w:rPr>
        <mc:AlternateContent>
          <mc:Choice Requires="wps">
            <w:drawing>
              <wp:anchor distT="0" distB="0" distL="114300" distR="114300" simplePos="0" relativeHeight="251829248" behindDoc="1" locked="0" layoutInCell="1" allowOverlap="1" wp14:anchorId="0AF4F99B" wp14:editId="2A178245">
                <wp:simplePos x="0" y="0"/>
                <wp:positionH relativeFrom="margin">
                  <wp:posOffset>0</wp:posOffset>
                </wp:positionH>
                <wp:positionV relativeFrom="paragraph">
                  <wp:posOffset>170815</wp:posOffset>
                </wp:positionV>
                <wp:extent cx="5486400" cy="1638300"/>
                <wp:effectExtent l="0" t="0" r="19050" b="19050"/>
                <wp:wrapTight wrapText="bothSides">
                  <wp:wrapPolygon edited="0">
                    <wp:start x="0" y="0"/>
                    <wp:lineTo x="0" y="21600"/>
                    <wp:lineTo x="21600" y="21600"/>
                    <wp:lineTo x="21600" y="0"/>
                    <wp:lineTo x="0" y="0"/>
                  </wp:wrapPolygon>
                </wp:wrapTight>
                <wp:docPr id="105" name="Text Box 105"/>
                <wp:cNvGraphicFramePr/>
                <a:graphic xmlns:a="http://schemas.openxmlformats.org/drawingml/2006/main">
                  <a:graphicData uri="http://schemas.microsoft.com/office/word/2010/wordprocessingShape">
                    <wps:wsp>
                      <wps:cNvSpPr txBox="1"/>
                      <wps:spPr>
                        <a:xfrm>
                          <a:off x="0" y="0"/>
                          <a:ext cx="5486400" cy="1638300"/>
                        </a:xfrm>
                        <a:prstGeom prst="rect">
                          <a:avLst/>
                        </a:prstGeom>
                        <a:solidFill>
                          <a:schemeClr val="lt1"/>
                        </a:solidFill>
                        <a:ln w="6350">
                          <a:solidFill>
                            <a:prstClr val="black"/>
                          </a:solidFill>
                        </a:ln>
                      </wps:spPr>
                      <wps:txbx>
                        <w:txbxContent>
                          <w:p w14:paraId="368982DD" w14:textId="77777777" w:rsidR="009013D6" w:rsidRPr="001C5E68" w:rsidRDefault="009013D6" w:rsidP="009013D6">
                            <w:pPr>
                              <w:rPr>
                                <w:rFonts w:ascii="Lucida Console" w:hAnsi="Lucida Console"/>
                                <w:sz w:val="12"/>
                              </w:rPr>
                            </w:pPr>
                            <w:r w:rsidRPr="001C5E68">
                              <w:rPr>
                                <w:rFonts w:ascii="Lucida Console" w:hAnsi="Lucida Console"/>
                                <w:sz w:val="12"/>
                              </w:rPr>
                              <w:t xml:space="preserve">procedure </w:t>
                            </w:r>
                            <w:proofErr w:type="spellStart"/>
                            <w:r w:rsidRPr="001C5E68">
                              <w:rPr>
                                <w:rFonts w:ascii="Lucida Console" w:hAnsi="Lucida Console"/>
                                <w:sz w:val="12"/>
                              </w:rPr>
                              <w:t>TfrmViewusers.btnRemoveUserClick</w:t>
                            </w:r>
                            <w:proofErr w:type="spellEnd"/>
                            <w:r w:rsidRPr="001C5E68">
                              <w:rPr>
                                <w:rFonts w:ascii="Lucida Console" w:hAnsi="Lucida Console"/>
                                <w:sz w:val="12"/>
                              </w:rPr>
                              <w:t xml:space="preserve">(Sender: </w:t>
                            </w:r>
                            <w:proofErr w:type="spellStart"/>
                            <w:r w:rsidRPr="001C5E68">
                              <w:rPr>
                                <w:rFonts w:ascii="Lucida Console" w:hAnsi="Lucida Console"/>
                                <w:sz w:val="12"/>
                              </w:rPr>
                              <w:t>TObject</w:t>
                            </w:r>
                            <w:proofErr w:type="spellEnd"/>
                            <w:r w:rsidRPr="001C5E68">
                              <w:rPr>
                                <w:rFonts w:ascii="Lucida Console" w:hAnsi="Lucida Console"/>
                                <w:sz w:val="12"/>
                              </w:rPr>
                              <w:t>);</w:t>
                            </w:r>
                          </w:p>
                          <w:p w14:paraId="546E3066" w14:textId="77777777" w:rsidR="009013D6" w:rsidRPr="001C5E68" w:rsidRDefault="009013D6" w:rsidP="009013D6">
                            <w:pPr>
                              <w:rPr>
                                <w:rFonts w:ascii="Lucida Console" w:hAnsi="Lucida Console"/>
                                <w:sz w:val="12"/>
                              </w:rPr>
                            </w:pPr>
                            <w:r w:rsidRPr="001C5E68">
                              <w:rPr>
                                <w:rFonts w:ascii="Lucida Console" w:hAnsi="Lucida Console"/>
                                <w:sz w:val="12"/>
                              </w:rPr>
                              <w:t>var</w:t>
                            </w:r>
                          </w:p>
                          <w:p w14:paraId="2243AA46"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password: string;</w:t>
                            </w:r>
                          </w:p>
                          <w:p w14:paraId="18E80484"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r w:rsidRPr="001C5E68">
                              <w:rPr>
                                <w:rFonts w:ascii="Lucida Console" w:hAnsi="Lucida Console"/>
                                <w:sz w:val="12"/>
                              </w:rPr>
                              <w:t>buttonSelected</w:t>
                            </w:r>
                            <w:proofErr w:type="spellEnd"/>
                            <w:r w:rsidRPr="001C5E68">
                              <w:rPr>
                                <w:rFonts w:ascii="Lucida Console" w:hAnsi="Lucida Console"/>
                                <w:sz w:val="12"/>
                              </w:rPr>
                              <w:t>: integer;</w:t>
                            </w:r>
                          </w:p>
                          <w:p w14:paraId="18020190"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user: string;</w:t>
                            </w:r>
                          </w:p>
                          <w:p w14:paraId="2002C157" w14:textId="77777777" w:rsidR="009013D6" w:rsidRDefault="009013D6" w:rsidP="009013D6">
                            <w:pPr>
                              <w:rPr>
                                <w:rFonts w:ascii="Lucida Console" w:hAnsi="Lucida Console"/>
                                <w:sz w:val="12"/>
                              </w:rPr>
                            </w:pPr>
                            <w:r w:rsidRPr="001C5E68">
                              <w:rPr>
                                <w:rFonts w:ascii="Lucida Console" w:hAnsi="Lucida Console"/>
                                <w:sz w:val="12"/>
                              </w:rPr>
                              <w:t>begin</w:t>
                            </w:r>
                          </w:p>
                          <w:p w14:paraId="24BFD9C9" w14:textId="77777777" w:rsidR="009013D6" w:rsidRPr="000E59C1" w:rsidRDefault="009013D6" w:rsidP="009013D6">
                            <w:pPr>
                              <w:rPr>
                                <w:rFonts w:ascii="Lucida Console" w:hAnsi="Lucida Console"/>
                                <w:color w:val="FF0000"/>
                                <w:sz w:val="12"/>
                              </w:rPr>
                            </w:pPr>
                            <w:r w:rsidRPr="000E59C1">
                              <w:rPr>
                                <w:rFonts w:ascii="Lucida Console" w:hAnsi="Lucida Console"/>
                                <w:color w:val="FF0000"/>
                                <w:sz w:val="12"/>
                              </w:rPr>
                              <w:t>(..)</w:t>
                            </w:r>
                          </w:p>
                          <w:p w14:paraId="6F12A9D1"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buttonSelected</w:t>
                            </w:r>
                            <w:proofErr w:type="spellEnd"/>
                            <w:proofErr w:type="gramEnd"/>
                            <w:r w:rsidRPr="001C5E68">
                              <w:rPr>
                                <w:rFonts w:ascii="Lucida Console" w:hAnsi="Lucida Console"/>
                                <w:sz w:val="12"/>
                              </w:rPr>
                              <w:t xml:space="preserve"> := </w:t>
                            </w:r>
                            <w:proofErr w:type="spellStart"/>
                            <w:r w:rsidRPr="001C5E68">
                              <w:rPr>
                                <w:rFonts w:ascii="Lucida Console" w:hAnsi="Lucida Console"/>
                                <w:sz w:val="12"/>
                              </w:rPr>
                              <w:t>messagedlg</w:t>
                            </w:r>
                            <w:proofErr w:type="spellEnd"/>
                            <w:r w:rsidRPr="001C5E68">
                              <w:rPr>
                                <w:rFonts w:ascii="Lucida Console" w:hAnsi="Lucida Console"/>
                                <w:sz w:val="12"/>
                              </w:rPr>
                              <w:t>('Confirm that the user "' + user +</w:t>
                            </w:r>
                          </w:p>
                          <w:p w14:paraId="3A09A0CD"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 will be REMOVED from the database.', </w:t>
                            </w:r>
                            <w:proofErr w:type="spellStart"/>
                            <w:r w:rsidRPr="001C5E68">
                              <w:rPr>
                                <w:rFonts w:ascii="Lucida Console" w:hAnsi="Lucida Console"/>
                                <w:sz w:val="12"/>
                              </w:rPr>
                              <w:t>mtCustom</w:t>
                            </w:r>
                            <w:proofErr w:type="spellEnd"/>
                            <w:r w:rsidRPr="001C5E68">
                              <w:rPr>
                                <w:rFonts w:ascii="Lucida Console" w:hAnsi="Lucida Console"/>
                                <w:sz w:val="12"/>
                              </w:rPr>
                              <w:t xml:space="preserve">, </w:t>
                            </w:r>
                            <w:proofErr w:type="spellStart"/>
                            <w:r w:rsidRPr="001C5E68">
                              <w:rPr>
                                <w:rFonts w:ascii="Lucida Console" w:hAnsi="Lucida Console"/>
                                <w:sz w:val="12"/>
                              </w:rPr>
                              <w:t>mbOKCancel</w:t>
                            </w:r>
                            <w:proofErr w:type="spellEnd"/>
                            <w:r w:rsidRPr="001C5E68">
                              <w:rPr>
                                <w:rFonts w:ascii="Lucida Console" w:hAnsi="Lucida Console"/>
                                <w:sz w:val="12"/>
                              </w:rPr>
                              <w:t>, 0);</w:t>
                            </w:r>
                          </w:p>
                          <w:p w14:paraId="1E6AA547"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 Locate and delete user if user presses ok on confirmation dialog</w:t>
                            </w:r>
                          </w:p>
                          <w:p w14:paraId="7C534F3C"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if </w:t>
                            </w:r>
                            <w:proofErr w:type="spellStart"/>
                            <w:r w:rsidRPr="001C5E68">
                              <w:rPr>
                                <w:rFonts w:ascii="Lucida Console" w:hAnsi="Lucida Console"/>
                                <w:sz w:val="12"/>
                              </w:rPr>
                              <w:t>buttonSelected</w:t>
                            </w:r>
                            <w:proofErr w:type="spellEnd"/>
                            <w:r w:rsidRPr="001C5E68">
                              <w:rPr>
                                <w:rFonts w:ascii="Lucida Console" w:hAnsi="Lucida Console"/>
                                <w:sz w:val="12"/>
                              </w:rPr>
                              <w:t xml:space="preserve"> = </w:t>
                            </w:r>
                            <w:proofErr w:type="spellStart"/>
                            <w:r w:rsidRPr="001C5E68">
                              <w:rPr>
                                <w:rFonts w:ascii="Lucida Console" w:hAnsi="Lucida Console"/>
                                <w:sz w:val="12"/>
                              </w:rPr>
                              <w:t>mrOK</w:t>
                            </w:r>
                            <w:proofErr w:type="spellEnd"/>
                            <w:r w:rsidRPr="001C5E68">
                              <w:rPr>
                                <w:rFonts w:ascii="Lucida Console" w:hAnsi="Lucida Console"/>
                                <w:sz w:val="12"/>
                              </w:rPr>
                              <w:t xml:space="preserve"> then</w:t>
                            </w:r>
                          </w:p>
                          <w:p w14:paraId="2313A4B7"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begin</w:t>
                            </w:r>
                          </w:p>
                          <w:p w14:paraId="43A2B3F5"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dbGrid.DataSource.DataSet.Locate</w:t>
                            </w:r>
                            <w:proofErr w:type="spellEnd"/>
                            <w:r w:rsidRPr="001C5E68">
                              <w:rPr>
                                <w:rFonts w:ascii="Lucida Console" w:hAnsi="Lucida Console"/>
                                <w:sz w:val="12"/>
                              </w:rPr>
                              <w:t>(</w:t>
                            </w:r>
                            <w:proofErr w:type="gramEnd"/>
                            <w:r w:rsidRPr="001C5E68">
                              <w:rPr>
                                <w:rFonts w:ascii="Lucida Console" w:hAnsi="Lucida Console"/>
                                <w:sz w:val="12"/>
                              </w:rPr>
                              <w:t>'Username', user, []);</w:t>
                            </w:r>
                          </w:p>
                          <w:p w14:paraId="53DE8FAD"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r w:rsidRPr="001C5E68">
                              <w:rPr>
                                <w:rFonts w:ascii="Lucida Console" w:hAnsi="Lucida Console"/>
                                <w:sz w:val="12"/>
                              </w:rPr>
                              <w:t>dbGrid.DataSource.DataSet.Delete</w:t>
                            </w:r>
                            <w:proofErr w:type="spellEnd"/>
                            <w:r w:rsidRPr="001C5E68">
                              <w:rPr>
                                <w:rFonts w:ascii="Lucida Console" w:hAnsi="Lucida Console"/>
                                <w:sz w:val="12"/>
                              </w:rPr>
                              <w:t>;</w:t>
                            </w:r>
                          </w:p>
                          <w:p w14:paraId="1C3AB93D"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showmessage</w:t>
                            </w:r>
                            <w:proofErr w:type="spellEnd"/>
                            <w:r w:rsidRPr="001C5E68">
                              <w:rPr>
                                <w:rFonts w:ascii="Lucida Console" w:hAnsi="Lucida Console"/>
                                <w:sz w:val="12"/>
                              </w:rPr>
                              <w:t>(</w:t>
                            </w:r>
                            <w:proofErr w:type="gramEnd"/>
                            <w:r w:rsidRPr="001C5E68">
                              <w:rPr>
                                <w:rFonts w:ascii="Lucida Console" w:hAnsi="Lucida Console"/>
                                <w:sz w:val="12"/>
                              </w:rPr>
                              <w:t>'"' + user + '" has been removed from the database.');</w:t>
                            </w:r>
                          </w:p>
                          <w:p w14:paraId="13E12763"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end</w:t>
                            </w:r>
                          </w:p>
                          <w:p w14:paraId="3FB0CCB8" w14:textId="37EBA36F" w:rsidR="009013D6" w:rsidRPr="001C5E68" w:rsidRDefault="009013D6" w:rsidP="009013D6">
                            <w:pPr>
                              <w:rPr>
                                <w:rFonts w:ascii="Lucida Console" w:hAnsi="Lucida Console"/>
                                <w:sz w:val="12"/>
                              </w:rPr>
                            </w:pPr>
                            <w:r w:rsidRPr="001C5E68">
                              <w:rPr>
                                <w:rFonts w:ascii="Lucida Console" w:hAnsi="Lucida Console"/>
                                <w:sz w:val="12"/>
                              </w:rPr>
                              <w:t xml:space="preserve">    els</w:t>
                            </w:r>
                            <w:r>
                              <w:rPr>
                                <w:rFonts w:ascii="Lucida Console" w:hAnsi="Lucida Console"/>
                                <w:sz w:val="12"/>
                              </w:rPr>
                              <w:t>e then</w:t>
                            </w:r>
                          </w:p>
                          <w:p w14:paraId="7CAA7AD1"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showmessage</w:t>
                            </w:r>
                            <w:proofErr w:type="spellEnd"/>
                            <w:r w:rsidRPr="001C5E68">
                              <w:rPr>
                                <w:rFonts w:ascii="Lucida Console" w:hAnsi="Lucida Console"/>
                                <w:sz w:val="12"/>
                              </w:rPr>
                              <w:t>(</w:t>
                            </w:r>
                            <w:proofErr w:type="gramEnd"/>
                            <w:r w:rsidRPr="001C5E68">
                              <w:rPr>
                                <w:rFonts w:ascii="Lucida Console" w:hAnsi="Lucida Console"/>
                                <w:sz w:val="12"/>
                              </w:rPr>
                              <w:t>'"' + user + '" has NOT been removed from the database.');</w:t>
                            </w:r>
                          </w:p>
                          <w:p w14:paraId="3336AB2C" w14:textId="77777777" w:rsidR="009013D6" w:rsidRDefault="009013D6" w:rsidP="009013D6">
                            <w:pPr>
                              <w:rPr>
                                <w:rFonts w:ascii="Lucida Console" w:hAnsi="Lucida Console"/>
                                <w:sz w:val="12"/>
                              </w:rPr>
                            </w:pPr>
                            <w:r w:rsidRPr="001C5E68">
                              <w:rPr>
                                <w:rFonts w:ascii="Lucida Console" w:hAnsi="Lucida Console"/>
                                <w:sz w:val="12"/>
                              </w:rPr>
                              <w:t xml:space="preserve">  end</w:t>
                            </w:r>
                          </w:p>
                          <w:p w14:paraId="53518B94" w14:textId="77777777" w:rsidR="009013D6" w:rsidRPr="001737C6" w:rsidRDefault="009013D6" w:rsidP="009013D6">
                            <w:pPr>
                              <w:rPr>
                                <w:rFonts w:ascii="Lucida Console" w:hAnsi="Lucida Console"/>
                                <w:sz w:val="12"/>
                              </w:rPr>
                            </w:pPr>
                            <w:r w:rsidRPr="001C5E68">
                              <w:rPr>
                                <w:rFonts w:ascii="Lucida Console" w:hAnsi="Lucida Console"/>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4F99B" id="Text Box 105" o:spid="_x0000_s1084" type="#_x0000_t202" style="position:absolute;margin-left:0;margin-top:13.45pt;width:6in;height:129pt;z-index:-251487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" fillcolor="white [3201]" strokeweight=".5pt">
                <v:textbox>
                  <w:txbxContent>
                    <w:p w14:paraId="368982DD" w14:textId="77777777" w:rsidR="009013D6" w:rsidRPr="001C5E68" w:rsidRDefault="009013D6" w:rsidP="009013D6">
                      <w:pPr>
                        <w:rPr>
                          <w:rFonts w:ascii="Lucida Console" w:hAnsi="Lucida Console"/>
                          <w:sz w:val="12"/>
                        </w:rPr>
                      </w:pPr>
                      <w:r w:rsidRPr="001C5E68">
                        <w:rPr>
                          <w:rFonts w:ascii="Lucida Console" w:hAnsi="Lucida Console"/>
                          <w:sz w:val="12"/>
                        </w:rPr>
                        <w:t xml:space="preserve">procedure </w:t>
                      </w:r>
                      <w:proofErr w:type="spellStart"/>
                      <w:r w:rsidRPr="001C5E68">
                        <w:rPr>
                          <w:rFonts w:ascii="Lucida Console" w:hAnsi="Lucida Console"/>
                          <w:sz w:val="12"/>
                        </w:rPr>
                        <w:t>TfrmViewusers.btnRemoveUserClick</w:t>
                      </w:r>
                      <w:proofErr w:type="spellEnd"/>
                      <w:r w:rsidRPr="001C5E68">
                        <w:rPr>
                          <w:rFonts w:ascii="Lucida Console" w:hAnsi="Lucida Console"/>
                          <w:sz w:val="12"/>
                        </w:rPr>
                        <w:t xml:space="preserve">(Sender: </w:t>
                      </w:r>
                      <w:proofErr w:type="spellStart"/>
                      <w:r w:rsidRPr="001C5E68">
                        <w:rPr>
                          <w:rFonts w:ascii="Lucida Console" w:hAnsi="Lucida Console"/>
                          <w:sz w:val="12"/>
                        </w:rPr>
                        <w:t>TObject</w:t>
                      </w:r>
                      <w:proofErr w:type="spellEnd"/>
                      <w:r w:rsidRPr="001C5E68">
                        <w:rPr>
                          <w:rFonts w:ascii="Lucida Console" w:hAnsi="Lucida Console"/>
                          <w:sz w:val="12"/>
                        </w:rPr>
                        <w:t>);</w:t>
                      </w:r>
                    </w:p>
                    <w:p w14:paraId="546E3066" w14:textId="77777777" w:rsidR="009013D6" w:rsidRPr="001C5E68" w:rsidRDefault="009013D6" w:rsidP="009013D6">
                      <w:pPr>
                        <w:rPr>
                          <w:rFonts w:ascii="Lucida Console" w:hAnsi="Lucida Console"/>
                          <w:sz w:val="12"/>
                        </w:rPr>
                      </w:pPr>
                      <w:r w:rsidRPr="001C5E68">
                        <w:rPr>
                          <w:rFonts w:ascii="Lucida Console" w:hAnsi="Lucida Console"/>
                          <w:sz w:val="12"/>
                        </w:rPr>
                        <w:t>var</w:t>
                      </w:r>
                    </w:p>
                    <w:p w14:paraId="2243AA46"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password: string;</w:t>
                      </w:r>
                    </w:p>
                    <w:p w14:paraId="18E80484"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r w:rsidRPr="001C5E68">
                        <w:rPr>
                          <w:rFonts w:ascii="Lucida Console" w:hAnsi="Lucida Console"/>
                          <w:sz w:val="12"/>
                        </w:rPr>
                        <w:t>buttonSelected</w:t>
                      </w:r>
                      <w:proofErr w:type="spellEnd"/>
                      <w:r w:rsidRPr="001C5E68">
                        <w:rPr>
                          <w:rFonts w:ascii="Lucida Console" w:hAnsi="Lucida Console"/>
                          <w:sz w:val="12"/>
                        </w:rPr>
                        <w:t>: integer;</w:t>
                      </w:r>
                    </w:p>
                    <w:p w14:paraId="18020190"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user: string;</w:t>
                      </w:r>
                    </w:p>
                    <w:p w14:paraId="2002C157" w14:textId="77777777" w:rsidR="009013D6" w:rsidRDefault="009013D6" w:rsidP="009013D6">
                      <w:pPr>
                        <w:rPr>
                          <w:rFonts w:ascii="Lucida Console" w:hAnsi="Lucida Console"/>
                          <w:sz w:val="12"/>
                        </w:rPr>
                      </w:pPr>
                      <w:r w:rsidRPr="001C5E68">
                        <w:rPr>
                          <w:rFonts w:ascii="Lucida Console" w:hAnsi="Lucida Console"/>
                          <w:sz w:val="12"/>
                        </w:rPr>
                        <w:t>begin</w:t>
                      </w:r>
                    </w:p>
                    <w:p w14:paraId="24BFD9C9" w14:textId="77777777" w:rsidR="009013D6" w:rsidRPr="000E59C1" w:rsidRDefault="009013D6" w:rsidP="009013D6">
                      <w:pPr>
                        <w:rPr>
                          <w:rFonts w:ascii="Lucida Console" w:hAnsi="Lucida Console"/>
                          <w:color w:val="FF0000"/>
                          <w:sz w:val="12"/>
                        </w:rPr>
                      </w:pPr>
                      <w:r w:rsidRPr="000E59C1">
                        <w:rPr>
                          <w:rFonts w:ascii="Lucida Console" w:hAnsi="Lucida Console"/>
                          <w:color w:val="FF0000"/>
                          <w:sz w:val="12"/>
                        </w:rPr>
                        <w:t>(..)</w:t>
                      </w:r>
                    </w:p>
                    <w:p w14:paraId="6F12A9D1"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buttonSelected</w:t>
                      </w:r>
                      <w:proofErr w:type="spellEnd"/>
                      <w:proofErr w:type="gramEnd"/>
                      <w:r w:rsidRPr="001C5E68">
                        <w:rPr>
                          <w:rFonts w:ascii="Lucida Console" w:hAnsi="Lucida Console"/>
                          <w:sz w:val="12"/>
                        </w:rPr>
                        <w:t xml:space="preserve"> := </w:t>
                      </w:r>
                      <w:proofErr w:type="spellStart"/>
                      <w:r w:rsidRPr="001C5E68">
                        <w:rPr>
                          <w:rFonts w:ascii="Lucida Console" w:hAnsi="Lucida Console"/>
                          <w:sz w:val="12"/>
                        </w:rPr>
                        <w:t>messagedlg</w:t>
                      </w:r>
                      <w:proofErr w:type="spellEnd"/>
                      <w:r w:rsidRPr="001C5E68">
                        <w:rPr>
                          <w:rFonts w:ascii="Lucida Console" w:hAnsi="Lucida Console"/>
                          <w:sz w:val="12"/>
                        </w:rPr>
                        <w:t>('Confirm that the user "' + user +</w:t>
                      </w:r>
                    </w:p>
                    <w:p w14:paraId="3A09A0CD"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 will be REMOVED from the database.', </w:t>
                      </w:r>
                      <w:proofErr w:type="spellStart"/>
                      <w:r w:rsidRPr="001C5E68">
                        <w:rPr>
                          <w:rFonts w:ascii="Lucida Console" w:hAnsi="Lucida Console"/>
                          <w:sz w:val="12"/>
                        </w:rPr>
                        <w:t>mtCustom</w:t>
                      </w:r>
                      <w:proofErr w:type="spellEnd"/>
                      <w:r w:rsidRPr="001C5E68">
                        <w:rPr>
                          <w:rFonts w:ascii="Lucida Console" w:hAnsi="Lucida Console"/>
                          <w:sz w:val="12"/>
                        </w:rPr>
                        <w:t xml:space="preserve">, </w:t>
                      </w:r>
                      <w:proofErr w:type="spellStart"/>
                      <w:r w:rsidRPr="001C5E68">
                        <w:rPr>
                          <w:rFonts w:ascii="Lucida Console" w:hAnsi="Lucida Console"/>
                          <w:sz w:val="12"/>
                        </w:rPr>
                        <w:t>mbOKCancel</w:t>
                      </w:r>
                      <w:proofErr w:type="spellEnd"/>
                      <w:r w:rsidRPr="001C5E68">
                        <w:rPr>
                          <w:rFonts w:ascii="Lucida Console" w:hAnsi="Lucida Console"/>
                          <w:sz w:val="12"/>
                        </w:rPr>
                        <w:t>, 0);</w:t>
                      </w:r>
                    </w:p>
                    <w:p w14:paraId="1E6AA547"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 Locate and delete user if user presses ok on confirmation dialog</w:t>
                      </w:r>
                    </w:p>
                    <w:p w14:paraId="7C534F3C"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if </w:t>
                      </w:r>
                      <w:proofErr w:type="spellStart"/>
                      <w:r w:rsidRPr="001C5E68">
                        <w:rPr>
                          <w:rFonts w:ascii="Lucida Console" w:hAnsi="Lucida Console"/>
                          <w:sz w:val="12"/>
                        </w:rPr>
                        <w:t>buttonSelected</w:t>
                      </w:r>
                      <w:proofErr w:type="spellEnd"/>
                      <w:r w:rsidRPr="001C5E68">
                        <w:rPr>
                          <w:rFonts w:ascii="Lucida Console" w:hAnsi="Lucida Console"/>
                          <w:sz w:val="12"/>
                        </w:rPr>
                        <w:t xml:space="preserve"> = </w:t>
                      </w:r>
                      <w:proofErr w:type="spellStart"/>
                      <w:r w:rsidRPr="001C5E68">
                        <w:rPr>
                          <w:rFonts w:ascii="Lucida Console" w:hAnsi="Lucida Console"/>
                          <w:sz w:val="12"/>
                        </w:rPr>
                        <w:t>mrOK</w:t>
                      </w:r>
                      <w:proofErr w:type="spellEnd"/>
                      <w:r w:rsidRPr="001C5E68">
                        <w:rPr>
                          <w:rFonts w:ascii="Lucida Console" w:hAnsi="Lucida Console"/>
                          <w:sz w:val="12"/>
                        </w:rPr>
                        <w:t xml:space="preserve"> then</w:t>
                      </w:r>
                    </w:p>
                    <w:p w14:paraId="2313A4B7"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begin</w:t>
                      </w:r>
                    </w:p>
                    <w:p w14:paraId="43A2B3F5"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dbGrid.DataSource.DataSet.Locate</w:t>
                      </w:r>
                      <w:proofErr w:type="spellEnd"/>
                      <w:r w:rsidRPr="001C5E68">
                        <w:rPr>
                          <w:rFonts w:ascii="Lucida Console" w:hAnsi="Lucida Console"/>
                          <w:sz w:val="12"/>
                        </w:rPr>
                        <w:t>(</w:t>
                      </w:r>
                      <w:proofErr w:type="gramEnd"/>
                      <w:r w:rsidRPr="001C5E68">
                        <w:rPr>
                          <w:rFonts w:ascii="Lucida Console" w:hAnsi="Lucida Console"/>
                          <w:sz w:val="12"/>
                        </w:rPr>
                        <w:t>'Username', user, []);</w:t>
                      </w:r>
                    </w:p>
                    <w:p w14:paraId="53DE8FAD"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r w:rsidRPr="001C5E68">
                        <w:rPr>
                          <w:rFonts w:ascii="Lucida Console" w:hAnsi="Lucida Console"/>
                          <w:sz w:val="12"/>
                        </w:rPr>
                        <w:t>dbGrid.DataSource.DataSet.Delete</w:t>
                      </w:r>
                      <w:proofErr w:type="spellEnd"/>
                      <w:r w:rsidRPr="001C5E68">
                        <w:rPr>
                          <w:rFonts w:ascii="Lucida Console" w:hAnsi="Lucida Console"/>
                          <w:sz w:val="12"/>
                        </w:rPr>
                        <w:t>;</w:t>
                      </w:r>
                    </w:p>
                    <w:p w14:paraId="1C3AB93D"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showmessage</w:t>
                      </w:r>
                      <w:proofErr w:type="spellEnd"/>
                      <w:r w:rsidRPr="001C5E68">
                        <w:rPr>
                          <w:rFonts w:ascii="Lucida Console" w:hAnsi="Lucida Console"/>
                          <w:sz w:val="12"/>
                        </w:rPr>
                        <w:t>(</w:t>
                      </w:r>
                      <w:proofErr w:type="gramEnd"/>
                      <w:r w:rsidRPr="001C5E68">
                        <w:rPr>
                          <w:rFonts w:ascii="Lucida Console" w:hAnsi="Lucida Console"/>
                          <w:sz w:val="12"/>
                        </w:rPr>
                        <w:t>'"' + user + '" has been removed from the database.');</w:t>
                      </w:r>
                    </w:p>
                    <w:p w14:paraId="13E12763"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end</w:t>
                      </w:r>
                    </w:p>
                    <w:p w14:paraId="3FB0CCB8" w14:textId="37EBA36F" w:rsidR="009013D6" w:rsidRPr="001C5E68" w:rsidRDefault="009013D6" w:rsidP="009013D6">
                      <w:pPr>
                        <w:rPr>
                          <w:rFonts w:ascii="Lucida Console" w:hAnsi="Lucida Console"/>
                          <w:sz w:val="12"/>
                        </w:rPr>
                      </w:pPr>
                      <w:r w:rsidRPr="001C5E68">
                        <w:rPr>
                          <w:rFonts w:ascii="Lucida Console" w:hAnsi="Lucida Console"/>
                          <w:sz w:val="12"/>
                        </w:rPr>
                        <w:t xml:space="preserve">    els</w:t>
                      </w:r>
                      <w:r>
                        <w:rPr>
                          <w:rFonts w:ascii="Lucida Console" w:hAnsi="Lucida Console"/>
                          <w:sz w:val="12"/>
                        </w:rPr>
                        <w:t>e then</w:t>
                      </w:r>
                    </w:p>
                    <w:p w14:paraId="7CAA7AD1" w14:textId="77777777" w:rsidR="009013D6" w:rsidRPr="001C5E68" w:rsidRDefault="009013D6" w:rsidP="009013D6">
                      <w:pPr>
                        <w:rPr>
                          <w:rFonts w:ascii="Lucida Console" w:hAnsi="Lucida Console"/>
                          <w:sz w:val="12"/>
                        </w:rPr>
                      </w:pPr>
                      <w:r w:rsidRPr="001C5E68">
                        <w:rPr>
                          <w:rFonts w:ascii="Lucida Console" w:hAnsi="Lucida Console"/>
                          <w:sz w:val="12"/>
                        </w:rPr>
                        <w:t xml:space="preserve">      </w:t>
                      </w:r>
                      <w:proofErr w:type="spellStart"/>
                      <w:proofErr w:type="gramStart"/>
                      <w:r w:rsidRPr="001C5E68">
                        <w:rPr>
                          <w:rFonts w:ascii="Lucida Console" w:hAnsi="Lucida Console"/>
                          <w:sz w:val="12"/>
                        </w:rPr>
                        <w:t>showmessage</w:t>
                      </w:r>
                      <w:proofErr w:type="spellEnd"/>
                      <w:r w:rsidRPr="001C5E68">
                        <w:rPr>
                          <w:rFonts w:ascii="Lucida Console" w:hAnsi="Lucida Console"/>
                          <w:sz w:val="12"/>
                        </w:rPr>
                        <w:t>(</w:t>
                      </w:r>
                      <w:proofErr w:type="gramEnd"/>
                      <w:r w:rsidRPr="001C5E68">
                        <w:rPr>
                          <w:rFonts w:ascii="Lucida Console" w:hAnsi="Lucida Console"/>
                          <w:sz w:val="12"/>
                        </w:rPr>
                        <w:t>'"' + user + '" has NOT been removed from the database.');</w:t>
                      </w:r>
                    </w:p>
                    <w:p w14:paraId="3336AB2C" w14:textId="77777777" w:rsidR="009013D6" w:rsidRDefault="009013D6" w:rsidP="009013D6">
                      <w:pPr>
                        <w:rPr>
                          <w:rFonts w:ascii="Lucida Console" w:hAnsi="Lucida Console"/>
                          <w:sz w:val="12"/>
                        </w:rPr>
                      </w:pPr>
                      <w:r w:rsidRPr="001C5E68">
                        <w:rPr>
                          <w:rFonts w:ascii="Lucida Console" w:hAnsi="Lucida Console"/>
                          <w:sz w:val="12"/>
                        </w:rPr>
                        <w:t xml:space="preserve">  end</w:t>
                      </w:r>
                    </w:p>
                    <w:p w14:paraId="53518B94" w14:textId="77777777" w:rsidR="009013D6" w:rsidRPr="001737C6" w:rsidRDefault="009013D6" w:rsidP="009013D6">
                      <w:pPr>
                        <w:rPr>
                          <w:rFonts w:ascii="Lucida Console" w:hAnsi="Lucida Console"/>
                          <w:sz w:val="12"/>
                        </w:rPr>
                      </w:pPr>
                      <w:r w:rsidRPr="001C5E68">
                        <w:rPr>
                          <w:rFonts w:ascii="Lucida Console" w:hAnsi="Lucida Console"/>
                          <w:sz w:val="12"/>
                        </w:rPr>
                        <w:t>end;</w:t>
                      </w:r>
                    </w:p>
                  </w:txbxContent>
                </v:textbox>
                <w10:wrap type="tight" anchorx="margin"/>
              </v:shape>
            </w:pict>
          </mc:Fallback>
        </mc:AlternateContent>
      </w:r>
    </w:p>
    <w:p w14:paraId="211C2086" w14:textId="725C2673" w:rsidR="00C06EEA" w:rsidRDefault="00C06EEA" w:rsidP="00C06EEA">
      <w:pPr>
        <w:pStyle w:val="Heading1"/>
      </w:pPr>
      <w:r>
        <w:t>14/01/19</w:t>
      </w:r>
    </w:p>
    <w:p w14:paraId="543C07BB" w14:textId="1EB728CE" w:rsidR="00C06EEA" w:rsidRDefault="00C06EEA" w:rsidP="00C06EEA">
      <w:r>
        <w:t xml:space="preserve">The AddUser form, as mentioned in the development diary, contains validation on the client side to prevent breaking validation rules on the server/database side. Testing must therefore be performed on the data entry to ensure these validation rules are met. Otherwise, an error will be made to the database, rendering the program useless. Errors in this form have a direct impact on the functionality of the program, so this testing must be thorough. </w:t>
      </w:r>
    </w:p>
    <w:p w14:paraId="73A519C9" w14:textId="1FDB21A4" w:rsidR="00C06EEA" w:rsidRDefault="00C06EEA" w:rsidP="00C06EEA"/>
    <w:tbl>
      <w:tblPr>
        <w:tblStyle w:val="TableGrid"/>
        <w:tblW w:w="0" w:type="auto"/>
        <w:tblLook w:val="04A0" w:firstRow="1" w:lastRow="0" w:firstColumn="1" w:lastColumn="0" w:noHBand="0" w:noVBand="1"/>
      </w:tblPr>
      <w:tblGrid>
        <w:gridCol w:w="701"/>
        <w:gridCol w:w="2050"/>
        <w:gridCol w:w="2244"/>
        <w:gridCol w:w="2090"/>
        <w:gridCol w:w="1211"/>
      </w:tblGrid>
      <w:tr w:rsidR="00C06EEA" w:rsidRPr="00D10B59" w14:paraId="20BA9883" w14:textId="77777777" w:rsidTr="00663C9C">
        <w:tc>
          <w:tcPr>
            <w:tcW w:w="701" w:type="dxa"/>
          </w:tcPr>
          <w:p w14:paraId="6DD1ED9D" w14:textId="77777777" w:rsidR="00C06EEA" w:rsidRPr="00D10B59" w:rsidRDefault="00C06EEA" w:rsidP="00663C9C">
            <w:pPr>
              <w:jc w:val="center"/>
              <w:rPr>
                <w:b/>
              </w:rPr>
            </w:pPr>
            <w:r>
              <w:rPr>
                <w:b/>
              </w:rPr>
              <w:t>Test No.</w:t>
            </w:r>
          </w:p>
        </w:tc>
        <w:tc>
          <w:tcPr>
            <w:tcW w:w="2050" w:type="dxa"/>
          </w:tcPr>
          <w:p w14:paraId="29958052" w14:textId="77777777" w:rsidR="00C06EEA" w:rsidRPr="00D10B59" w:rsidRDefault="00C06EEA" w:rsidP="00663C9C">
            <w:pPr>
              <w:jc w:val="center"/>
              <w:rPr>
                <w:b/>
              </w:rPr>
            </w:pPr>
            <w:r>
              <w:rPr>
                <w:b/>
              </w:rPr>
              <w:t>Function Tested</w:t>
            </w:r>
          </w:p>
        </w:tc>
        <w:tc>
          <w:tcPr>
            <w:tcW w:w="2244" w:type="dxa"/>
          </w:tcPr>
          <w:p w14:paraId="67688CFF" w14:textId="77777777" w:rsidR="00C06EEA" w:rsidRPr="00D10B59" w:rsidRDefault="00C06EEA" w:rsidP="00663C9C">
            <w:pPr>
              <w:jc w:val="center"/>
              <w:rPr>
                <w:b/>
              </w:rPr>
            </w:pPr>
            <w:r>
              <w:rPr>
                <w:b/>
              </w:rPr>
              <w:t>Test Data</w:t>
            </w:r>
          </w:p>
        </w:tc>
        <w:tc>
          <w:tcPr>
            <w:tcW w:w="2090" w:type="dxa"/>
          </w:tcPr>
          <w:p w14:paraId="30F61038" w14:textId="77777777" w:rsidR="00C06EEA" w:rsidRPr="00D10B59" w:rsidRDefault="00C06EEA" w:rsidP="00663C9C">
            <w:pPr>
              <w:jc w:val="center"/>
              <w:rPr>
                <w:b/>
              </w:rPr>
            </w:pPr>
            <w:r>
              <w:rPr>
                <w:b/>
              </w:rPr>
              <w:t>Expected Result</w:t>
            </w:r>
          </w:p>
        </w:tc>
        <w:tc>
          <w:tcPr>
            <w:tcW w:w="1211" w:type="dxa"/>
          </w:tcPr>
          <w:p w14:paraId="6AD8F84D" w14:textId="77777777" w:rsidR="00C06EEA" w:rsidRPr="00D10B59" w:rsidRDefault="00C06EEA" w:rsidP="00663C9C">
            <w:pPr>
              <w:jc w:val="center"/>
              <w:rPr>
                <w:b/>
              </w:rPr>
            </w:pPr>
            <w:r>
              <w:rPr>
                <w:b/>
              </w:rPr>
              <w:t>Pass/Fail</w:t>
            </w:r>
          </w:p>
        </w:tc>
      </w:tr>
      <w:tr w:rsidR="00C06EEA" w14:paraId="2A8A2088" w14:textId="77777777" w:rsidTr="00663C9C">
        <w:tc>
          <w:tcPr>
            <w:tcW w:w="701" w:type="dxa"/>
          </w:tcPr>
          <w:p w14:paraId="31799ADB" w14:textId="77777777" w:rsidR="00C06EEA" w:rsidRDefault="00C06EEA" w:rsidP="00663C9C">
            <w:r>
              <w:t>1</w:t>
            </w:r>
          </w:p>
        </w:tc>
        <w:tc>
          <w:tcPr>
            <w:tcW w:w="2050" w:type="dxa"/>
          </w:tcPr>
          <w:p w14:paraId="21367F0E" w14:textId="5D04B0DB" w:rsidR="00C06EEA" w:rsidRDefault="004D01F6" w:rsidP="00663C9C">
            <w:r>
              <w:t>Adding user with standard information</w:t>
            </w:r>
            <w:r w:rsidR="00DC145C">
              <w:t>. Optional fields filled (normal)</w:t>
            </w:r>
          </w:p>
        </w:tc>
        <w:tc>
          <w:tcPr>
            <w:tcW w:w="2244" w:type="dxa"/>
          </w:tcPr>
          <w:p w14:paraId="42B4F81B" w14:textId="0A512F7A" w:rsidR="00C06EEA" w:rsidRDefault="00515208" w:rsidP="00663C9C">
            <w:r>
              <w:t>testtest3,test,testtest ,test@test.com, 3.png, 01/05/19,20 ,20</w:t>
            </w:r>
          </w:p>
        </w:tc>
        <w:tc>
          <w:tcPr>
            <w:tcW w:w="2090" w:type="dxa"/>
          </w:tcPr>
          <w:p w14:paraId="339EEA3E" w14:textId="3A0DFE71" w:rsidR="00C06EEA" w:rsidRDefault="00C06EEA" w:rsidP="00663C9C">
            <w:r>
              <w:t xml:space="preserve">User </w:t>
            </w:r>
            <w:r w:rsidR="00DC145C">
              <w:t>added with correct information</w:t>
            </w:r>
          </w:p>
        </w:tc>
        <w:tc>
          <w:tcPr>
            <w:tcW w:w="1211" w:type="dxa"/>
          </w:tcPr>
          <w:p w14:paraId="728D1C78" w14:textId="77777777" w:rsidR="00C06EEA" w:rsidRDefault="00C06EEA" w:rsidP="00663C9C">
            <w:r>
              <w:t>Pass</w:t>
            </w:r>
          </w:p>
        </w:tc>
      </w:tr>
      <w:tr w:rsidR="00C06EEA" w14:paraId="3E926213" w14:textId="77777777" w:rsidTr="00663C9C">
        <w:tc>
          <w:tcPr>
            <w:tcW w:w="701" w:type="dxa"/>
          </w:tcPr>
          <w:p w14:paraId="100EBB7B" w14:textId="77777777" w:rsidR="00C06EEA" w:rsidRDefault="00C06EEA" w:rsidP="00663C9C">
            <w:r>
              <w:t>2</w:t>
            </w:r>
          </w:p>
        </w:tc>
        <w:tc>
          <w:tcPr>
            <w:tcW w:w="2050" w:type="dxa"/>
          </w:tcPr>
          <w:p w14:paraId="203B0865" w14:textId="6821C5D7" w:rsidR="00C06EEA" w:rsidRDefault="00DC145C" w:rsidP="00663C9C">
            <w:r>
              <w:t>Adding user with standard information. (normal)</w:t>
            </w:r>
          </w:p>
        </w:tc>
        <w:tc>
          <w:tcPr>
            <w:tcW w:w="2244" w:type="dxa"/>
          </w:tcPr>
          <w:p w14:paraId="13BDD2B3" w14:textId="4C346CC9" w:rsidR="00C06EEA" w:rsidRDefault="00515208" w:rsidP="00663C9C">
            <w:r>
              <w:t>testtest4,testtest ,test@test.com</w:t>
            </w:r>
          </w:p>
        </w:tc>
        <w:tc>
          <w:tcPr>
            <w:tcW w:w="2090" w:type="dxa"/>
          </w:tcPr>
          <w:p w14:paraId="7448E5DB" w14:textId="1E710C72" w:rsidR="00C06EEA" w:rsidRDefault="00DC145C" w:rsidP="00663C9C">
            <w:r>
              <w:t>User added with correct information ,optional fields: default values</w:t>
            </w:r>
          </w:p>
        </w:tc>
        <w:tc>
          <w:tcPr>
            <w:tcW w:w="1211" w:type="dxa"/>
          </w:tcPr>
          <w:p w14:paraId="2BA6F1AE" w14:textId="77777777" w:rsidR="00C06EEA" w:rsidRDefault="00C06EEA" w:rsidP="00663C9C">
            <w:r>
              <w:t>Pass</w:t>
            </w:r>
          </w:p>
        </w:tc>
      </w:tr>
      <w:tr w:rsidR="00C06EEA" w14:paraId="361C5217" w14:textId="77777777" w:rsidTr="00663C9C">
        <w:tc>
          <w:tcPr>
            <w:tcW w:w="701" w:type="dxa"/>
          </w:tcPr>
          <w:p w14:paraId="10C93FC8" w14:textId="77777777" w:rsidR="00C06EEA" w:rsidRDefault="00C06EEA" w:rsidP="00663C9C">
            <w:r>
              <w:t>3</w:t>
            </w:r>
          </w:p>
        </w:tc>
        <w:tc>
          <w:tcPr>
            <w:tcW w:w="2050" w:type="dxa"/>
          </w:tcPr>
          <w:p w14:paraId="13A09D12" w14:textId="6CC8CF7C" w:rsidR="00C06EEA" w:rsidRDefault="00DC145C" w:rsidP="00663C9C">
            <w:r>
              <w:t>Adding user that meets max validation rules (boundary)</w:t>
            </w:r>
          </w:p>
        </w:tc>
        <w:tc>
          <w:tcPr>
            <w:tcW w:w="2244" w:type="dxa"/>
          </w:tcPr>
          <w:p w14:paraId="13B684F9" w14:textId="0380422C" w:rsidR="00C06EEA" w:rsidRDefault="00515208" w:rsidP="00663C9C">
            <w:r>
              <w:t>testtesttesttes, testtesttesttes, testtest@testtesttest test.com</w:t>
            </w:r>
          </w:p>
        </w:tc>
        <w:tc>
          <w:tcPr>
            <w:tcW w:w="2090" w:type="dxa"/>
          </w:tcPr>
          <w:p w14:paraId="5C17F83B" w14:textId="487BC5C5" w:rsidR="00C06EEA" w:rsidRDefault="00DC145C" w:rsidP="00663C9C">
            <w:r w:rsidRPr="00DC145C">
              <w:t>User added with correct information</w:t>
            </w:r>
          </w:p>
        </w:tc>
        <w:tc>
          <w:tcPr>
            <w:tcW w:w="1211" w:type="dxa"/>
          </w:tcPr>
          <w:p w14:paraId="1E9ADCFB" w14:textId="77777777" w:rsidR="00C06EEA" w:rsidRDefault="00C06EEA" w:rsidP="00663C9C">
            <w:r>
              <w:t>Pass</w:t>
            </w:r>
          </w:p>
        </w:tc>
      </w:tr>
      <w:tr w:rsidR="00C06EEA" w14:paraId="7BCB68B0" w14:textId="77777777" w:rsidTr="00663C9C">
        <w:tc>
          <w:tcPr>
            <w:tcW w:w="701" w:type="dxa"/>
          </w:tcPr>
          <w:p w14:paraId="12D903DC" w14:textId="4F5EEA7C" w:rsidR="00C06EEA" w:rsidRDefault="00DC145C" w:rsidP="00663C9C">
            <w:r>
              <w:t>4</w:t>
            </w:r>
          </w:p>
        </w:tc>
        <w:tc>
          <w:tcPr>
            <w:tcW w:w="2050" w:type="dxa"/>
          </w:tcPr>
          <w:p w14:paraId="2A75DBBA" w14:textId="49C99F5B" w:rsidR="00C06EEA" w:rsidRDefault="00DC145C" w:rsidP="00663C9C">
            <w:r>
              <w:t>Adding user that does not meet validation rules (boundary)</w:t>
            </w:r>
          </w:p>
        </w:tc>
        <w:tc>
          <w:tcPr>
            <w:tcW w:w="2244" w:type="dxa"/>
          </w:tcPr>
          <w:p w14:paraId="067B2905" w14:textId="325438DB" w:rsidR="00C06EEA" w:rsidRDefault="00515208" w:rsidP="00663C9C">
            <w:r>
              <w:t>test, testtesttesttest, @.com</w:t>
            </w:r>
          </w:p>
        </w:tc>
        <w:tc>
          <w:tcPr>
            <w:tcW w:w="2090" w:type="dxa"/>
          </w:tcPr>
          <w:p w14:paraId="3DE14C01" w14:textId="1BAE579D" w:rsidR="00C06EEA" w:rsidRDefault="00DC145C" w:rsidP="00663C9C">
            <w:r>
              <w:t>User not added, admin informed of errors</w:t>
            </w:r>
          </w:p>
        </w:tc>
        <w:tc>
          <w:tcPr>
            <w:tcW w:w="1211" w:type="dxa"/>
          </w:tcPr>
          <w:p w14:paraId="072D9C22" w14:textId="66389060" w:rsidR="00C06EEA" w:rsidRDefault="00DC145C" w:rsidP="00663C9C">
            <w:r>
              <w:t>Pass</w:t>
            </w:r>
          </w:p>
        </w:tc>
      </w:tr>
      <w:tr w:rsidR="00C06EEA" w14:paraId="372460CB" w14:textId="77777777" w:rsidTr="00663C9C">
        <w:tc>
          <w:tcPr>
            <w:tcW w:w="701" w:type="dxa"/>
          </w:tcPr>
          <w:p w14:paraId="26D25CC0" w14:textId="56F354CD" w:rsidR="00C06EEA" w:rsidRDefault="00DC145C" w:rsidP="00663C9C">
            <w:r>
              <w:t>5</w:t>
            </w:r>
          </w:p>
        </w:tc>
        <w:tc>
          <w:tcPr>
            <w:tcW w:w="2050" w:type="dxa"/>
          </w:tcPr>
          <w:p w14:paraId="6F3CFB54" w14:textId="00050A73" w:rsidR="00C06EEA" w:rsidRDefault="00DC145C" w:rsidP="00663C9C">
            <w:r>
              <w:t>Adding user with blank fields (boundary)</w:t>
            </w:r>
          </w:p>
        </w:tc>
        <w:tc>
          <w:tcPr>
            <w:tcW w:w="2244" w:type="dxa"/>
          </w:tcPr>
          <w:p w14:paraId="1182AD98" w14:textId="3B3A4044" w:rsidR="00C06EEA" w:rsidRDefault="00515208" w:rsidP="00663C9C">
            <w:r>
              <w:t>‘’ blank fields</w:t>
            </w:r>
          </w:p>
        </w:tc>
        <w:tc>
          <w:tcPr>
            <w:tcW w:w="2090" w:type="dxa"/>
          </w:tcPr>
          <w:p w14:paraId="5D4A5F3B" w14:textId="206F17E8" w:rsidR="00C06EEA" w:rsidRDefault="00DC145C" w:rsidP="00663C9C">
            <w:r>
              <w:t>User not added, admin informed of errors</w:t>
            </w:r>
          </w:p>
        </w:tc>
        <w:tc>
          <w:tcPr>
            <w:tcW w:w="1211" w:type="dxa"/>
          </w:tcPr>
          <w:p w14:paraId="0934516C" w14:textId="203D6B0E" w:rsidR="00C06EEA" w:rsidRDefault="00DC145C" w:rsidP="00663C9C">
            <w:r>
              <w:t>Pass</w:t>
            </w:r>
          </w:p>
        </w:tc>
      </w:tr>
      <w:tr w:rsidR="00C06EEA" w14:paraId="12E155E3" w14:textId="77777777" w:rsidTr="00663C9C">
        <w:tc>
          <w:tcPr>
            <w:tcW w:w="701" w:type="dxa"/>
          </w:tcPr>
          <w:p w14:paraId="1F2EB41C" w14:textId="45655167" w:rsidR="00C06EEA" w:rsidRDefault="00DC145C" w:rsidP="00663C9C">
            <w:r>
              <w:t>6</w:t>
            </w:r>
          </w:p>
        </w:tc>
        <w:tc>
          <w:tcPr>
            <w:tcW w:w="2050" w:type="dxa"/>
          </w:tcPr>
          <w:p w14:paraId="5DC04DD8" w14:textId="0D6586FF" w:rsidR="00C06EEA" w:rsidRDefault="00DC145C" w:rsidP="00663C9C">
            <w:r>
              <w:t>Adding user with unusual characters and information (abnormal)</w:t>
            </w:r>
          </w:p>
        </w:tc>
        <w:tc>
          <w:tcPr>
            <w:tcW w:w="2244" w:type="dxa"/>
          </w:tcPr>
          <w:p w14:paraId="35772FBC" w14:textId="76A8D905" w:rsidR="00C06EEA" w:rsidRDefault="00515208" w:rsidP="00663C9C">
            <w:r>
              <w:t>‘@#/?&gt;&lt;”’,’ @#/?&gt;&lt;”</w:t>
            </w:r>
            <w:r w:rsidR="00C200AC">
              <w:t>’, @@@.com</w:t>
            </w:r>
          </w:p>
        </w:tc>
        <w:tc>
          <w:tcPr>
            <w:tcW w:w="2090" w:type="dxa"/>
          </w:tcPr>
          <w:p w14:paraId="386F1816" w14:textId="66F4397B" w:rsidR="00C06EEA" w:rsidRDefault="009A7189" w:rsidP="00663C9C">
            <w:r>
              <w:t>User added with correct information</w:t>
            </w:r>
          </w:p>
        </w:tc>
        <w:tc>
          <w:tcPr>
            <w:tcW w:w="1211" w:type="dxa"/>
          </w:tcPr>
          <w:p w14:paraId="18FBE733" w14:textId="766C84C0" w:rsidR="00C06EEA" w:rsidRDefault="00DC145C" w:rsidP="00663C9C">
            <w:r>
              <w:t>Pass</w:t>
            </w:r>
          </w:p>
        </w:tc>
      </w:tr>
    </w:tbl>
    <w:p w14:paraId="2DF1EC4A" w14:textId="13818046" w:rsidR="00C06EEA" w:rsidRDefault="00C06EEA" w:rsidP="00C06EEA"/>
    <w:p w14:paraId="4E391384" w14:textId="067C8A4D" w:rsidR="00C06EEA" w:rsidRDefault="00C06EEA" w:rsidP="00C06EEA">
      <w:r>
        <w:t>Code:</w:t>
      </w:r>
    </w:p>
    <w:p w14:paraId="76B281AC" w14:textId="72533F69" w:rsidR="00C06EEA" w:rsidRDefault="00C200AC" w:rsidP="00C06EEA">
      <w:r>
        <w:rPr>
          <w:noProof/>
          <w:lang w:eastAsia="en-GB"/>
        </w:rPr>
        <w:drawing>
          <wp:anchor distT="0" distB="0" distL="114300" distR="114300" simplePos="0" relativeHeight="251836416" behindDoc="0" locked="0" layoutInCell="1" allowOverlap="1" wp14:anchorId="255C9F68" wp14:editId="7EB48FC2">
            <wp:simplePos x="0" y="0"/>
            <wp:positionH relativeFrom="margin">
              <wp:align>right</wp:align>
            </wp:positionH>
            <wp:positionV relativeFrom="paragraph">
              <wp:posOffset>4528185</wp:posOffset>
            </wp:positionV>
            <wp:extent cx="5274310" cy="2447925"/>
            <wp:effectExtent l="0" t="0" r="2540" b="9525"/>
            <wp:wrapTight wrapText="bothSides">
              <wp:wrapPolygon edited="0">
                <wp:start x="0" y="0"/>
                <wp:lineTo x="0" y="21516"/>
                <wp:lineTo x="21532" y="21516"/>
                <wp:lineTo x="21532"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0681"/>
                    <a:stretch/>
                  </pic:blipFill>
                  <pic:spPr bwMode="auto">
                    <a:xfrm>
                      <a:off x="0" y="0"/>
                      <a:ext cx="5274310" cy="2447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06EEA">
        <w:rPr>
          <w:noProof/>
          <w:lang w:eastAsia="en-GB"/>
        </w:rPr>
        <mc:AlternateContent>
          <mc:Choice Requires="wps">
            <w:drawing>
              <wp:anchor distT="0" distB="0" distL="114300" distR="114300" simplePos="0" relativeHeight="251834368" behindDoc="1" locked="0" layoutInCell="1" allowOverlap="1" wp14:anchorId="227E61E4" wp14:editId="3A31E29A">
                <wp:simplePos x="0" y="0"/>
                <wp:positionH relativeFrom="margin">
                  <wp:posOffset>0</wp:posOffset>
                </wp:positionH>
                <wp:positionV relativeFrom="paragraph">
                  <wp:posOffset>171450</wp:posOffset>
                </wp:positionV>
                <wp:extent cx="5486400" cy="3886200"/>
                <wp:effectExtent l="0" t="0" r="19050" b="19050"/>
                <wp:wrapTight wrapText="bothSides">
                  <wp:wrapPolygon edited="0">
                    <wp:start x="0" y="0"/>
                    <wp:lineTo x="0" y="21600"/>
                    <wp:lineTo x="21600" y="21600"/>
                    <wp:lineTo x="21600" y="0"/>
                    <wp:lineTo x="0" y="0"/>
                  </wp:wrapPolygon>
                </wp:wrapTight>
                <wp:docPr id="108" name="Text Box 108"/>
                <wp:cNvGraphicFramePr/>
                <a:graphic xmlns:a="http://schemas.openxmlformats.org/drawingml/2006/main">
                  <a:graphicData uri="http://schemas.microsoft.com/office/word/2010/wordprocessingShape">
                    <wps:wsp>
                      <wps:cNvSpPr txBox="1"/>
                      <wps:spPr>
                        <a:xfrm>
                          <a:off x="0" y="0"/>
                          <a:ext cx="5486400" cy="3886200"/>
                        </a:xfrm>
                        <a:prstGeom prst="rect">
                          <a:avLst/>
                        </a:prstGeom>
                        <a:solidFill>
                          <a:schemeClr val="lt1"/>
                        </a:solidFill>
                        <a:ln w="6350">
                          <a:solidFill>
                            <a:prstClr val="black"/>
                          </a:solidFill>
                        </a:ln>
                      </wps:spPr>
                      <wps:txbx>
                        <w:txbxContent>
                          <w:p w14:paraId="3925A5B6" w14:textId="77777777" w:rsidR="00C06EEA" w:rsidRPr="003F126B" w:rsidRDefault="00C06EEA" w:rsidP="00C06EEA">
                            <w:pPr>
                              <w:rPr>
                                <w:rFonts w:ascii="Lucida Console" w:hAnsi="Lucida Console"/>
                                <w:sz w:val="12"/>
                              </w:rPr>
                            </w:pPr>
                            <w:r w:rsidRPr="003F126B">
                              <w:rPr>
                                <w:rFonts w:ascii="Lucida Console" w:hAnsi="Lucida Console"/>
                                <w:sz w:val="12"/>
                              </w:rPr>
                              <w:t xml:space="preserve">procedure </w:t>
                            </w:r>
                            <w:proofErr w:type="spellStart"/>
                            <w:r w:rsidRPr="003F126B">
                              <w:rPr>
                                <w:rFonts w:ascii="Lucida Console" w:hAnsi="Lucida Console"/>
                                <w:sz w:val="12"/>
                              </w:rPr>
                              <w:t>TfrmAdduser.btnAddUserClick</w:t>
                            </w:r>
                            <w:proofErr w:type="spellEnd"/>
                            <w:r w:rsidRPr="003F126B">
                              <w:rPr>
                                <w:rFonts w:ascii="Lucida Console" w:hAnsi="Lucida Console"/>
                                <w:sz w:val="12"/>
                              </w:rPr>
                              <w:t xml:space="preserve">(Sender: </w:t>
                            </w:r>
                            <w:proofErr w:type="spellStart"/>
                            <w:r w:rsidRPr="003F126B">
                              <w:rPr>
                                <w:rFonts w:ascii="Lucida Console" w:hAnsi="Lucida Console"/>
                                <w:sz w:val="12"/>
                              </w:rPr>
                              <w:t>TObject</w:t>
                            </w:r>
                            <w:proofErr w:type="spellEnd"/>
                            <w:r w:rsidRPr="003F126B">
                              <w:rPr>
                                <w:rFonts w:ascii="Lucida Console" w:hAnsi="Lucida Console"/>
                                <w:sz w:val="12"/>
                              </w:rPr>
                              <w:t>);</w:t>
                            </w:r>
                          </w:p>
                          <w:p w14:paraId="74530544" w14:textId="77777777" w:rsidR="00C06EEA" w:rsidRPr="003F126B" w:rsidRDefault="00C06EEA" w:rsidP="00C06EEA">
                            <w:pPr>
                              <w:rPr>
                                <w:rFonts w:ascii="Lucida Console" w:hAnsi="Lucida Console"/>
                                <w:sz w:val="12"/>
                              </w:rPr>
                            </w:pPr>
                            <w:r w:rsidRPr="003F126B">
                              <w:rPr>
                                <w:rFonts w:ascii="Lucida Console" w:hAnsi="Lucida Console"/>
                                <w:sz w:val="12"/>
                              </w:rPr>
                              <w:t>var</w:t>
                            </w:r>
                          </w:p>
                          <w:p w14:paraId="2FFDECD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i: Integer;</w:t>
                            </w:r>
                          </w:p>
                          <w:p w14:paraId="3B743772"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Error: </w:t>
                            </w:r>
                            <w:proofErr w:type="spellStart"/>
                            <w:r w:rsidRPr="003F126B">
                              <w:rPr>
                                <w:rFonts w:ascii="Lucida Console" w:hAnsi="Lucida Console"/>
                                <w:sz w:val="12"/>
                              </w:rPr>
                              <w:t>boolean</w:t>
                            </w:r>
                            <w:proofErr w:type="spellEnd"/>
                            <w:r w:rsidRPr="003F126B">
                              <w:rPr>
                                <w:rFonts w:ascii="Lucida Console" w:hAnsi="Lucida Console"/>
                                <w:sz w:val="12"/>
                              </w:rPr>
                              <w:t>;</w:t>
                            </w:r>
                          </w:p>
                          <w:p w14:paraId="747FD87E"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vInt</w:t>
                            </w:r>
                            <w:proofErr w:type="spellEnd"/>
                            <w:r w:rsidRPr="003F126B">
                              <w:rPr>
                                <w:rFonts w:ascii="Lucida Console" w:hAnsi="Lucida Console"/>
                                <w:sz w:val="12"/>
                              </w:rPr>
                              <w:t>: Integer;</w:t>
                            </w:r>
                          </w:p>
                          <w:p w14:paraId="67A14FEF"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vStr</w:t>
                            </w:r>
                            <w:proofErr w:type="spellEnd"/>
                            <w:r w:rsidRPr="003F126B">
                              <w:rPr>
                                <w:rFonts w:ascii="Lucida Console" w:hAnsi="Lucida Console"/>
                                <w:sz w:val="12"/>
                              </w:rPr>
                              <w:t>: string;</w:t>
                            </w:r>
                          </w:p>
                          <w:p w14:paraId="32846EE6" w14:textId="77777777" w:rsidR="00C06EEA" w:rsidRPr="003F126B" w:rsidRDefault="00C06EEA" w:rsidP="00C06EEA">
                            <w:pPr>
                              <w:rPr>
                                <w:rFonts w:ascii="Lucida Console" w:hAnsi="Lucida Console"/>
                                <w:sz w:val="12"/>
                              </w:rPr>
                            </w:pPr>
                            <w:r w:rsidRPr="003F126B">
                              <w:rPr>
                                <w:rFonts w:ascii="Lucida Console" w:hAnsi="Lucida Console"/>
                                <w:sz w:val="12"/>
                              </w:rPr>
                              <w:t>begin</w:t>
                            </w:r>
                          </w:p>
                          <w:p w14:paraId="1D9F36B0"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 Set Error variable to false. If there is one error in input validation then Error is true</w:t>
                            </w:r>
                          </w:p>
                          <w:p w14:paraId="0001BC35"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 Input validation corresponds to the validation rules set in the database (or if input blank)</w:t>
                            </w:r>
                          </w:p>
                          <w:p w14:paraId="5D9DEE8E"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 For each input error, display error hint to user and set focus to the input box</w:t>
                            </w:r>
                          </w:p>
                          <w:p w14:paraId="0ED5AB5C"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false;</w:t>
                            </w:r>
                          </w:p>
                          <w:p w14:paraId="361BADBB"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if</w:t>
                            </w:r>
                            <w:proofErr w:type="gramEnd"/>
                            <w:r w:rsidRPr="003F126B">
                              <w:rPr>
                                <w:rFonts w:ascii="Lucida Console" w:hAnsi="Lucida Console"/>
                                <w:sz w:val="12"/>
                              </w:rPr>
                              <w:t xml:space="preserve"> (</w:t>
                            </w:r>
                            <w:proofErr w:type="spellStart"/>
                            <w:r w:rsidRPr="003F126B">
                              <w:rPr>
                                <w:rFonts w:ascii="Lucida Console" w:hAnsi="Lucida Console"/>
                                <w:sz w:val="12"/>
                              </w:rPr>
                              <w:t>edtUsername.Text</w:t>
                            </w:r>
                            <w:proofErr w:type="spellEnd"/>
                            <w:r w:rsidRPr="003F126B">
                              <w:rPr>
                                <w:rFonts w:ascii="Lucida Console" w:hAnsi="Lucida Console"/>
                                <w:sz w:val="12"/>
                              </w:rPr>
                              <w:t xml:space="preserve"> = '') or (Length(</w:t>
                            </w:r>
                            <w:proofErr w:type="spellStart"/>
                            <w:r w:rsidRPr="003F126B">
                              <w:rPr>
                                <w:rFonts w:ascii="Lucida Console" w:hAnsi="Lucida Console"/>
                                <w:sz w:val="12"/>
                              </w:rPr>
                              <w:t>edtUsername.Text</w:t>
                            </w:r>
                            <w:proofErr w:type="spellEnd"/>
                            <w:r w:rsidRPr="003F126B">
                              <w:rPr>
                                <w:rFonts w:ascii="Lucida Console" w:hAnsi="Lucida Console"/>
                                <w:sz w:val="12"/>
                              </w:rPr>
                              <w:t>) &lt; 6) or</w:t>
                            </w:r>
                          </w:p>
                          <w:p w14:paraId="5EE4B972"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Length(</w:t>
                            </w:r>
                            <w:proofErr w:type="spellStart"/>
                            <w:proofErr w:type="gramEnd"/>
                            <w:r w:rsidRPr="003F126B">
                              <w:rPr>
                                <w:rFonts w:ascii="Lucida Console" w:hAnsi="Lucida Console"/>
                                <w:sz w:val="12"/>
                              </w:rPr>
                              <w:t>edtUsername.Text</w:t>
                            </w:r>
                            <w:proofErr w:type="spellEnd"/>
                            <w:r w:rsidRPr="003F126B">
                              <w:rPr>
                                <w:rFonts w:ascii="Lucida Console" w:hAnsi="Lucida Console"/>
                                <w:sz w:val="12"/>
                              </w:rPr>
                              <w:t>) &gt; 15) then</w:t>
                            </w:r>
                          </w:p>
                          <w:p w14:paraId="07AB3471"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begin</w:t>
                            </w:r>
                          </w:p>
                          <w:p w14:paraId="4E07875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lblUsernameError.Visible</w:t>
                            </w:r>
                            <w:proofErr w:type="spellEnd"/>
                            <w:r w:rsidRPr="003F126B">
                              <w:rPr>
                                <w:rFonts w:ascii="Lucida Console" w:hAnsi="Lucida Console"/>
                                <w:sz w:val="12"/>
                              </w:rPr>
                              <w:t xml:space="preserve"> :</w:t>
                            </w:r>
                            <w:proofErr w:type="gramEnd"/>
                            <w:r w:rsidRPr="003F126B">
                              <w:rPr>
                                <w:rFonts w:ascii="Lucida Console" w:hAnsi="Lucida Console"/>
                                <w:sz w:val="12"/>
                              </w:rPr>
                              <w:t>= true;</w:t>
                            </w:r>
                          </w:p>
                          <w:p w14:paraId="11E0594C"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edtUsername.SetFocus</w:t>
                            </w:r>
                            <w:proofErr w:type="spellEnd"/>
                            <w:r w:rsidRPr="003F126B">
                              <w:rPr>
                                <w:rFonts w:ascii="Lucida Console" w:hAnsi="Lucida Console"/>
                                <w:sz w:val="12"/>
                              </w:rPr>
                              <w:t>;</w:t>
                            </w:r>
                          </w:p>
                          <w:p w14:paraId="66CE64A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true;</w:t>
                            </w:r>
                          </w:p>
                          <w:p w14:paraId="16F8C678"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end</w:t>
                            </w:r>
                          </w:p>
                          <w:p w14:paraId="60E2B4F8"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else</w:t>
                            </w:r>
                          </w:p>
                          <w:p w14:paraId="744583F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lblUsernameError.Visible</w:t>
                            </w:r>
                            <w:proofErr w:type="spellEnd"/>
                            <w:r w:rsidRPr="003F126B">
                              <w:rPr>
                                <w:rFonts w:ascii="Lucida Console" w:hAnsi="Lucida Console"/>
                                <w:sz w:val="12"/>
                              </w:rPr>
                              <w:t xml:space="preserve"> :</w:t>
                            </w:r>
                            <w:proofErr w:type="gramEnd"/>
                            <w:r w:rsidRPr="003F126B">
                              <w:rPr>
                                <w:rFonts w:ascii="Lucida Console" w:hAnsi="Lucida Console"/>
                                <w:sz w:val="12"/>
                              </w:rPr>
                              <w:t>= false;</w:t>
                            </w:r>
                          </w:p>
                          <w:p w14:paraId="29E41D21"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if</w:t>
                            </w:r>
                            <w:proofErr w:type="gramEnd"/>
                            <w:r w:rsidRPr="003F126B">
                              <w:rPr>
                                <w:rFonts w:ascii="Lucida Console" w:hAnsi="Lucida Console"/>
                                <w:sz w:val="12"/>
                              </w:rPr>
                              <w:t xml:space="preserve"> (Length(</w:t>
                            </w:r>
                            <w:proofErr w:type="spellStart"/>
                            <w:r w:rsidRPr="003F126B">
                              <w:rPr>
                                <w:rFonts w:ascii="Lucida Console" w:hAnsi="Lucida Console"/>
                                <w:sz w:val="12"/>
                              </w:rPr>
                              <w:t>edtForename.Text</w:t>
                            </w:r>
                            <w:proofErr w:type="spellEnd"/>
                            <w:r w:rsidRPr="003F126B">
                              <w:rPr>
                                <w:rFonts w:ascii="Lucida Console" w:hAnsi="Lucida Console"/>
                                <w:sz w:val="12"/>
                              </w:rPr>
                              <w:t>) &gt; 20) then</w:t>
                            </w:r>
                          </w:p>
                          <w:p w14:paraId="2F3E4DA3"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begin</w:t>
                            </w:r>
                          </w:p>
                          <w:p w14:paraId="0435271B"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lblForenameError.Visible</w:t>
                            </w:r>
                            <w:proofErr w:type="spellEnd"/>
                            <w:r w:rsidRPr="003F126B">
                              <w:rPr>
                                <w:rFonts w:ascii="Lucida Console" w:hAnsi="Lucida Console"/>
                                <w:sz w:val="12"/>
                              </w:rPr>
                              <w:t xml:space="preserve"> :</w:t>
                            </w:r>
                            <w:proofErr w:type="gramEnd"/>
                            <w:r w:rsidRPr="003F126B">
                              <w:rPr>
                                <w:rFonts w:ascii="Lucida Console" w:hAnsi="Lucida Console"/>
                                <w:sz w:val="12"/>
                              </w:rPr>
                              <w:t>= true;</w:t>
                            </w:r>
                          </w:p>
                          <w:p w14:paraId="0629F5D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edtForename.SetFocus</w:t>
                            </w:r>
                            <w:proofErr w:type="spellEnd"/>
                            <w:r w:rsidRPr="003F126B">
                              <w:rPr>
                                <w:rFonts w:ascii="Lucida Console" w:hAnsi="Lucida Console"/>
                                <w:sz w:val="12"/>
                              </w:rPr>
                              <w:t>;</w:t>
                            </w:r>
                          </w:p>
                          <w:p w14:paraId="12C87047"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true;</w:t>
                            </w:r>
                          </w:p>
                          <w:p w14:paraId="2E88185B"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end</w:t>
                            </w:r>
                          </w:p>
                          <w:p w14:paraId="361B1641"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else</w:t>
                            </w:r>
                          </w:p>
                          <w:p w14:paraId="4831821F"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lblForenameError.Visible</w:t>
                            </w:r>
                            <w:proofErr w:type="spellEnd"/>
                            <w:r w:rsidRPr="003F126B">
                              <w:rPr>
                                <w:rFonts w:ascii="Lucida Console" w:hAnsi="Lucida Console"/>
                                <w:sz w:val="12"/>
                              </w:rPr>
                              <w:t xml:space="preserve"> :</w:t>
                            </w:r>
                            <w:proofErr w:type="gramEnd"/>
                            <w:r w:rsidRPr="003F126B">
                              <w:rPr>
                                <w:rFonts w:ascii="Lucida Console" w:hAnsi="Lucida Console"/>
                                <w:sz w:val="12"/>
                              </w:rPr>
                              <w:t>= false;</w:t>
                            </w:r>
                          </w:p>
                          <w:p w14:paraId="2E59B62E"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if</w:t>
                            </w:r>
                            <w:proofErr w:type="gramEnd"/>
                            <w:r w:rsidRPr="003F126B">
                              <w:rPr>
                                <w:rFonts w:ascii="Lucida Console" w:hAnsi="Lucida Console"/>
                                <w:sz w:val="12"/>
                              </w:rPr>
                              <w:t xml:space="preserve"> (</w:t>
                            </w:r>
                            <w:proofErr w:type="spellStart"/>
                            <w:r w:rsidRPr="003F126B">
                              <w:rPr>
                                <w:rFonts w:ascii="Lucida Console" w:hAnsi="Lucida Console"/>
                                <w:sz w:val="12"/>
                              </w:rPr>
                              <w:t>edtPassword.Text</w:t>
                            </w:r>
                            <w:proofErr w:type="spellEnd"/>
                            <w:r w:rsidRPr="003F126B">
                              <w:rPr>
                                <w:rFonts w:ascii="Lucida Console" w:hAnsi="Lucida Console"/>
                                <w:sz w:val="12"/>
                              </w:rPr>
                              <w:t xml:space="preserve"> = '') or (Length(</w:t>
                            </w:r>
                            <w:proofErr w:type="spellStart"/>
                            <w:r w:rsidRPr="003F126B">
                              <w:rPr>
                                <w:rFonts w:ascii="Lucida Console" w:hAnsi="Lucida Console"/>
                                <w:sz w:val="12"/>
                              </w:rPr>
                              <w:t>edtPassword.Text</w:t>
                            </w:r>
                            <w:proofErr w:type="spellEnd"/>
                            <w:r w:rsidRPr="003F126B">
                              <w:rPr>
                                <w:rFonts w:ascii="Lucida Console" w:hAnsi="Lucida Console"/>
                                <w:sz w:val="12"/>
                              </w:rPr>
                              <w:t>) &lt; 6) or</w:t>
                            </w:r>
                          </w:p>
                          <w:p w14:paraId="42AED129"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Length(</w:t>
                            </w:r>
                            <w:proofErr w:type="spellStart"/>
                            <w:proofErr w:type="gramEnd"/>
                            <w:r w:rsidRPr="003F126B">
                              <w:rPr>
                                <w:rFonts w:ascii="Lucida Console" w:hAnsi="Lucida Console"/>
                                <w:sz w:val="12"/>
                              </w:rPr>
                              <w:t>edtPassword.Text</w:t>
                            </w:r>
                            <w:proofErr w:type="spellEnd"/>
                            <w:r w:rsidRPr="003F126B">
                              <w:rPr>
                                <w:rFonts w:ascii="Lucida Console" w:hAnsi="Lucida Console"/>
                                <w:sz w:val="12"/>
                              </w:rPr>
                              <w:t>) &gt; 15) then</w:t>
                            </w:r>
                          </w:p>
                          <w:p w14:paraId="479AF28D"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begin</w:t>
                            </w:r>
                          </w:p>
                          <w:p w14:paraId="1E57F13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lblPasswordError.Visible</w:t>
                            </w:r>
                            <w:proofErr w:type="spellEnd"/>
                            <w:r w:rsidRPr="003F126B">
                              <w:rPr>
                                <w:rFonts w:ascii="Lucida Console" w:hAnsi="Lucida Console"/>
                                <w:sz w:val="12"/>
                              </w:rPr>
                              <w:t xml:space="preserve"> :</w:t>
                            </w:r>
                            <w:proofErr w:type="gramEnd"/>
                            <w:r w:rsidRPr="003F126B">
                              <w:rPr>
                                <w:rFonts w:ascii="Lucida Console" w:hAnsi="Lucida Console"/>
                                <w:sz w:val="12"/>
                              </w:rPr>
                              <w:t>= true;</w:t>
                            </w:r>
                          </w:p>
                          <w:p w14:paraId="2ECD1389"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edtPassword.SetFocus</w:t>
                            </w:r>
                            <w:proofErr w:type="spellEnd"/>
                            <w:r w:rsidRPr="003F126B">
                              <w:rPr>
                                <w:rFonts w:ascii="Lucida Console" w:hAnsi="Lucida Console"/>
                                <w:sz w:val="12"/>
                              </w:rPr>
                              <w:t>;</w:t>
                            </w:r>
                          </w:p>
                          <w:p w14:paraId="0C7338B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true;</w:t>
                            </w:r>
                          </w:p>
                          <w:p w14:paraId="3B53F5C3"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end</w:t>
                            </w:r>
                          </w:p>
                          <w:p w14:paraId="1F080A8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else</w:t>
                            </w:r>
                          </w:p>
                          <w:p w14:paraId="12891BA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lblPasswordError.Visible</w:t>
                            </w:r>
                            <w:proofErr w:type="spellEnd"/>
                            <w:r w:rsidRPr="003F126B">
                              <w:rPr>
                                <w:rFonts w:ascii="Lucida Console" w:hAnsi="Lucida Console"/>
                                <w:sz w:val="12"/>
                              </w:rPr>
                              <w:t xml:space="preserve"> :</w:t>
                            </w:r>
                            <w:proofErr w:type="gramEnd"/>
                            <w:r w:rsidRPr="003F126B">
                              <w:rPr>
                                <w:rFonts w:ascii="Lucida Console" w:hAnsi="Lucida Console"/>
                                <w:sz w:val="12"/>
                              </w:rPr>
                              <w:t>= false;</w:t>
                            </w:r>
                          </w:p>
                          <w:p w14:paraId="30F6FFD5"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if (</w:t>
                            </w:r>
                            <w:proofErr w:type="spellStart"/>
                            <w:r w:rsidRPr="003F126B">
                              <w:rPr>
                                <w:rFonts w:ascii="Lucida Console" w:hAnsi="Lucida Console"/>
                                <w:sz w:val="12"/>
                              </w:rPr>
                              <w:t>edtEmailPre.Text</w:t>
                            </w:r>
                            <w:proofErr w:type="spellEnd"/>
                            <w:r w:rsidRPr="003F126B">
                              <w:rPr>
                                <w:rFonts w:ascii="Lucida Console" w:hAnsi="Lucida Console"/>
                                <w:sz w:val="12"/>
                              </w:rPr>
                              <w:t xml:space="preserve"> = '') or (</w:t>
                            </w:r>
                            <w:proofErr w:type="spellStart"/>
                            <w:r w:rsidRPr="003F126B">
                              <w:rPr>
                                <w:rFonts w:ascii="Lucida Console" w:hAnsi="Lucida Console"/>
                                <w:sz w:val="12"/>
                              </w:rPr>
                              <w:t>edtEmailSuf.Text</w:t>
                            </w:r>
                            <w:proofErr w:type="spellEnd"/>
                            <w:r w:rsidRPr="003F126B">
                              <w:rPr>
                                <w:rFonts w:ascii="Lucida Console" w:hAnsi="Lucida Console"/>
                                <w:sz w:val="12"/>
                              </w:rPr>
                              <w:t xml:space="preserve"> = '') or</w:t>
                            </w:r>
                          </w:p>
                          <w:p w14:paraId="0EC1554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cbEmail.ItemIndex</w:t>
                            </w:r>
                            <w:proofErr w:type="spellEnd"/>
                            <w:r w:rsidRPr="003F126B">
                              <w:rPr>
                                <w:rFonts w:ascii="Lucida Console" w:hAnsi="Lucida Console"/>
                                <w:sz w:val="12"/>
                              </w:rPr>
                              <w:t xml:space="preserve"> = -1) or</w:t>
                            </w:r>
                          </w:p>
                          <w:p w14:paraId="29F0BEBD"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Length(</w:t>
                            </w:r>
                            <w:proofErr w:type="spellStart"/>
                            <w:proofErr w:type="gramEnd"/>
                            <w:r w:rsidRPr="003F126B">
                              <w:rPr>
                                <w:rFonts w:ascii="Lucida Console" w:hAnsi="Lucida Console"/>
                                <w:sz w:val="12"/>
                              </w:rPr>
                              <w:t>edtEmailPre.Text</w:t>
                            </w:r>
                            <w:proofErr w:type="spellEnd"/>
                            <w:r w:rsidRPr="003F126B">
                              <w:rPr>
                                <w:rFonts w:ascii="Lucida Console" w:hAnsi="Lucida Console"/>
                                <w:sz w:val="12"/>
                              </w:rPr>
                              <w:t>) + Length(</w:t>
                            </w:r>
                            <w:proofErr w:type="spellStart"/>
                            <w:r w:rsidRPr="003F126B">
                              <w:rPr>
                                <w:rFonts w:ascii="Lucida Console" w:hAnsi="Lucida Console"/>
                                <w:sz w:val="12"/>
                              </w:rPr>
                              <w:t>edtEmailSuf.Text</w:t>
                            </w:r>
                            <w:proofErr w:type="spellEnd"/>
                            <w:r w:rsidRPr="003F126B">
                              <w:rPr>
                                <w:rFonts w:ascii="Lucida Console" w:hAnsi="Lucida Console"/>
                                <w:sz w:val="12"/>
                              </w:rPr>
                              <w:t>) + 6) &gt; 30) then</w:t>
                            </w:r>
                          </w:p>
                          <w:p w14:paraId="13D21282"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begin</w:t>
                            </w:r>
                          </w:p>
                          <w:p w14:paraId="7D1CC16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lblEmailError.Visible</w:t>
                            </w:r>
                            <w:proofErr w:type="spellEnd"/>
                            <w:r w:rsidRPr="003F126B">
                              <w:rPr>
                                <w:rFonts w:ascii="Lucida Console" w:hAnsi="Lucida Console"/>
                                <w:sz w:val="12"/>
                              </w:rPr>
                              <w:t xml:space="preserve"> :</w:t>
                            </w:r>
                            <w:proofErr w:type="gramEnd"/>
                            <w:r w:rsidRPr="003F126B">
                              <w:rPr>
                                <w:rFonts w:ascii="Lucida Console" w:hAnsi="Lucida Console"/>
                                <w:sz w:val="12"/>
                              </w:rPr>
                              <w:t>= true;</w:t>
                            </w:r>
                          </w:p>
                          <w:p w14:paraId="5334140F"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edtEmailPre.SetFocus</w:t>
                            </w:r>
                            <w:proofErr w:type="spellEnd"/>
                            <w:r w:rsidRPr="003F126B">
                              <w:rPr>
                                <w:rFonts w:ascii="Lucida Console" w:hAnsi="Lucida Console"/>
                                <w:sz w:val="12"/>
                              </w:rPr>
                              <w:t>;</w:t>
                            </w:r>
                          </w:p>
                          <w:p w14:paraId="0FF271AC"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true;</w:t>
                            </w:r>
                          </w:p>
                          <w:p w14:paraId="62FF8E60"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end</w:t>
                            </w:r>
                          </w:p>
                          <w:p w14:paraId="0105F03D"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else</w:t>
                            </w:r>
                          </w:p>
                          <w:p w14:paraId="5BDE1532"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lblEmailError.Visible</w:t>
                            </w:r>
                            <w:proofErr w:type="spellEnd"/>
                            <w:r w:rsidRPr="003F126B">
                              <w:rPr>
                                <w:rFonts w:ascii="Lucida Console" w:hAnsi="Lucida Console"/>
                                <w:sz w:val="12"/>
                              </w:rPr>
                              <w:t xml:space="preserve"> :</w:t>
                            </w:r>
                            <w:proofErr w:type="gramEnd"/>
                            <w:r w:rsidRPr="003F126B">
                              <w:rPr>
                                <w:rFonts w:ascii="Lucida Console" w:hAnsi="Lucida Console"/>
                                <w:sz w:val="12"/>
                              </w:rPr>
                              <w:t>= false;</w:t>
                            </w:r>
                          </w:p>
                          <w:p w14:paraId="71E0127A" w14:textId="77777777" w:rsidR="00C06EEA" w:rsidRDefault="00C06EEA" w:rsidP="00C06EEA">
                            <w:pPr>
                              <w:rPr>
                                <w:rFonts w:ascii="Lucida Console" w:hAnsi="Lucida Console"/>
                                <w:sz w:val="12"/>
                              </w:rPr>
                            </w:pPr>
                            <w:r w:rsidRPr="003F126B">
                              <w:rPr>
                                <w:rFonts w:ascii="Lucida Console" w:hAnsi="Lucida Console"/>
                                <w:sz w:val="12"/>
                              </w:rPr>
                              <w:t xml:space="preserve">  if not Error then</w:t>
                            </w:r>
                          </w:p>
                          <w:p w14:paraId="3C31CC87" w14:textId="77777777" w:rsidR="00C06EEA" w:rsidRPr="003F126B" w:rsidRDefault="00C06EEA" w:rsidP="00C06EEA">
                            <w:pPr>
                              <w:rPr>
                                <w:rFonts w:ascii="Lucida Console" w:hAnsi="Lucida Console"/>
                                <w:color w:val="FF0000"/>
                                <w:sz w:val="12"/>
                              </w:rPr>
                            </w:pPr>
                            <w:bookmarkStart w:id="1" w:name="_Hlk7528375"/>
                            <w:bookmarkStart w:id="2" w:name="_Hlk7528376"/>
                            <w:bookmarkStart w:id="3" w:name="_Hlk7528377"/>
                            <w:bookmarkStart w:id="4" w:name="_Hlk7528378"/>
                            <w:r w:rsidRPr="003F126B">
                              <w:rPr>
                                <w:rFonts w:ascii="Lucida Console" w:hAnsi="Lucida Console"/>
                                <w:color w:val="FF0000"/>
                                <w:sz w:val="12"/>
                              </w:rPr>
                              <w:t>(..)</w:t>
                            </w:r>
                            <w:bookmarkEnd w:id="1"/>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E61E4" id="Text Box 108" o:spid="_x0000_s1085" type="#_x0000_t202" style="position:absolute;margin-left:0;margin-top:13.5pt;width:6in;height:306pt;z-index:-25148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" fillcolor="white [3201]" strokeweight=".5pt">
                <v:textbox>
                  <w:txbxContent>
                    <w:p w14:paraId="3925A5B6" w14:textId="77777777" w:rsidR="00C06EEA" w:rsidRPr="003F126B" w:rsidRDefault="00C06EEA" w:rsidP="00C06EEA">
                      <w:pPr>
                        <w:rPr>
                          <w:rFonts w:ascii="Lucida Console" w:hAnsi="Lucida Console"/>
                          <w:sz w:val="12"/>
                        </w:rPr>
                      </w:pPr>
                      <w:r w:rsidRPr="003F126B">
                        <w:rPr>
                          <w:rFonts w:ascii="Lucida Console" w:hAnsi="Lucida Console"/>
                          <w:sz w:val="12"/>
                        </w:rPr>
                        <w:t xml:space="preserve">procedure </w:t>
                      </w:r>
                      <w:proofErr w:type="spellStart"/>
                      <w:r w:rsidRPr="003F126B">
                        <w:rPr>
                          <w:rFonts w:ascii="Lucida Console" w:hAnsi="Lucida Console"/>
                          <w:sz w:val="12"/>
                        </w:rPr>
                        <w:t>TfrmAdduser.btnAddUserClick</w:t>
                      </w:r>
                      <w:proofErr w:type="spellEnd"/>
                      <w:r w:rsidRPr="003F126B">
                        <w:rPr>
                          <w:rFonts w:ascii="Lucida Console" w:hAnsi="Lucida Console"/>
                          <w:sz w:val="12"/>
                        </w:rPr>
                        <w:t xml:space="preserve">(Sender: </w:t>
                      </w:r>
                      <w:proofErr w:type="spellStart"/>
                      <w:r w:rsidRPr="003F126B">
                        <w:rPr>
                          <w:rFonts w:ascii="Lucida Console" w:hAnsi="Lucida Console"/>
                          <w:sz w:val="12"/>
                        </w:rPr>
                        <w:t>TObject</w:t>
                      </w:r>
                      <w:proofErr w:type="spellEnd"/>
                      <w:r w:rsidRPr="003F126B">
                        <w:rPr>
                          <w:rFonts w:ascii="Lucida Console" w:hAnsi="Lucida Console"/>
                          <w:sz w:val="12"/>
                        </w:rPr>
                        <w:t>);</w:t>
                      </w:r>
                    </w:p>
                    <w:p w14:paraId="74530544" w14:textId="77777777" w:rsidR="00C06EEA" w:rsidRPr="003F126B" w:rsidRDefault="00C06EEA" w:rsidP="00C06EEA">
                      <w:pPr>
                        <w:rPr>
                          <w:rFonts w:ascii="Lucida Console" w:hAnsi="Lucida Console"/>
                          <w:sz w:val="12"/>
                        </w:rPr>
                      </w:pPr>
                      <w:r w:rsidRPr="003F126B">
                        <w:rPr>
                          <w:rFonts w:ascii="Lucida Console" w:hAnsi="Lucida Console"/>
                          <w:sz w:val="12"/>
                        </w:rPr>
                        <w:t>var</w:t>
                      </w:r>
                    </w:p>
                    <w:p w14:paraId="2FFDECD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i: Integer;</w:t>
                      </w:r>
                    </w:p>
                    <w:p w14:paraId="3B743772"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Error: </w:t>
                      </w:r>
                      <w:proofErr w:type="spellStart"/>
                      <w:r w:rsidRPr="003F126B">
                        <w:rPr>
                          <w:rFonts w:ascii="Lucida Console" w:hAnsi="Lucida Console"/>
                          <w:sz w:val="12"/>
                        </w:rPr>
                        <w:t>boolean</w:t>
                      </w:r>
                      <w:proofErr w:type="spellEnd"/>
                      <w:r w:rsidRPr="003F126B">
                        <w:rPr>
                          <w:rFonts w:ascii="Lucida Console" w:hAnsi="Lucida Console"/>
                          <w:sz w:val="12"/>
                        </w:rPr>
                        <w:t>;</w:t>
                      </w:r>
                    </w:p>
                    <w:p w14:paraId="747FD87E"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vInt</w:t>
                      </w:r>
                      <w:proofErr w:type="spellEnd"/>
                      <w:r w:rsidRPr="003F126B">
                        <w:rPr>
                          <w:rFonts w:ascii="Lucida Console" w:hAnsi="Lucida Console"/>
                          <w:sz w:val="12"/>
                        </w:rPr>
                        <w:t>: Integer;</w:t>
                      </w:r>
                    </w:p>
                    <w:p w14:paraId="67A14FEF"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vStr</w:t>
                      </w:r>
                      <w:proofErr w:type="spellEnd"/>
                      <w:r w:rsidRPr="003F126B">
                        <w:rPr>
                          <w:rFonts w:ascii="Lucida Console" w:hAnsi="Lucida Console"/>
                          <w:sz w:val="12"/>
                        </w:rPr>
                        <w:t>: string;</w:t>
                      </w:r>
                    </w:p>
                    <w:p w14:paraId="32846EE6" w14:textId="77777777" w:rsidR="00C06EEA" w:rsidRPr="003F126B" w:rsidRDefault="00C06EEA" w:rsidP="00C06EEA">
                      <w:pPr>
                        <w:rPr>
                          <w:rFonts w:ascii="Lucida Console" w:hAnsi="Lucida Console"/>
                          <w:sz w:val="12"/>
                        </w:rPr>
                      </w:pPr>
                      <w:r w:rsidRPr="003F126B">
                        <w:rPr>
                          <w:rFonts w:ascii="Lucida Console" w:hAnsi="Lucida Console"/>
                          <w:sz w:val="12"/>
                        </w:rPr>
                        <w:t>begin</w:t>
                      </w:r>
                    </w:p>
                    <w:p w14:paraId="1D9F36B0"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 Set Error variable to false. If there is one error in input validation then Error is true</w:t>
                      </w:r>
                    </w:p>
                    <w:p w14:paraId="0001BC35"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 Input validation corresponds to the validation rules set in the database (or if input blank)</w:t>
                      </w:r>
                    </w:p>
                    <w:p w14:paraId="5D9DEE8E"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 For each input error, display error hint to user and set focus to the input box</w:t>
                      </w:r>
                    </w:p>
                    <w:p w14:paraId="0ED5AB5C"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false;</w:t>
                      </w:r>
                    </w:p>
                    <w:p w14:paraId="361BADBB"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if</w:t>
                      </w:r>
                      <w:proofErr w:type="gramEnd"/>
                      <w:r w:rsidRPr="003F126B">
                        <w:rPr>
                          <w:rFonts w:ascii="Lucida Console" w:hAnsi="Lucida Console"/>
                          <w:sz w:val="12"/>
                        </w:rPr>
                        <w:t xml:space="preserve"> (</w:t>
                      </w:r>
                      <w:proofErr w:type="spellStart"/>
                      <w:r w:rsidRPr="003F126B">
                        <w:rPr>
                          <w:rFonts w:ascii="Lucida Console" w:hAnsi="Lucida Console"/>
                          <w:sz w:val="12"/>
                        </w:rPr>
                        <w:t>edtUsername.Text</w:t>
                      </w:r>
                      <w:proofErr w:type="spellEnd"/>
                      <w:r w:rsidRPr="003F126B">
                        <w:rPr>
                          <w:rFonts w:ascii="Lucida Console" w:hAnsi="Lucida Console"/>
                          <w:sz w:val="12"/>
                        </w:rPr>
                        <w:t xml:space="preserve"> = '') or (Length(</w:t>
                      </w:r>
                      <w:proofErr w:type="spellStart"/>
                      <w:r w:rsidRPr="003F126B">
                        <w:rPr>
                          <w:rFonts w:ascii="Lucida Console" w:hAnsi="Lucida Console"/>
                          <w:sz w:val="12"/>
                        </w:rPr>
                        <w:t>edtUsername.Text</w:t>
                      </w:r>
                      <w:proofErr w:type="spellEnd"/>
                      <w:r w:rsidRPr="003F126B">
                        <w:rPr>
                          <w:rFonts w:ascii="Lucida Console" w:hAnsi="Lucida Console"/>
                          <w:sz w:val="12"/>
                        </w:rPr>
                        <w:t>) &lt; 6) or</w:t>
                      </w:r>
                    </w:p>
                    <w:p w14:paraId="5EE4B972"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Length(</w:t>
                      </w:r>
                      <w:proofErr w:type="spellStart"/>
                      <w:proofErr w:type="gramEnd"/>
                      <w:r w:rsidRPr="003F126B">
                        <w:rPr>
                          <w:rFonts w:ascii="Lucida Console" w:hAnsi="Lucida Console"/>
                          <w:sz w:val="12"/>
                        </w:rPr>
                        <w:t>edtUsername.Text</w:t>
                      </w:r>
                      <w:proofErr w:type="spellEnd"/>
                      <w:r w:rsidRPr="003F126B">
                        <w:rPr>
                          <w:rFonts w:ascii="Lucida Console" w:hAnsi="Lucida Console"/>
                          <w:sz w:val="12"/>
                        </w:rPr>
                        <w:t>) &gt; 15) then</w:t>
                      </w:r>
                    </w:p>
                    <w:p w14:paraId="07AB3471"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begin</w:t>
                      </w:r>
                    </w:p>
                    <w:p w14:paraId="4E07875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lblUsernameError.Visible</w:t>
                      </w:r>
                      <w:proofErr w:type="spellEnd"/>
                      <w:r w:rsidRPr="003F126B">
                        <w:rPr>
                          <w:rFonts w:ascii="Lucida Console" w:hAnsi="Lucida Console"/>
                          <w:sz w:val="12"/>
                        </w:rPr>
                        <w:t xml:space="preserve"> :</w:t>
                      </w:r>
                      <w:proofErr w:type="gramEnd"/>
                      <w:r w:rsidRPr="003F126B">
                        <w:rPr>
                          <w:rFonts w:ascii="Lucida Console" w:hAnsi="Lucida Console"/>
                          <w:sz w:val="12"/>
                        </w:rPr>
                        <w:t>= true;</w:t>
                      </w:r>
                    </w:p>
                    <w:p w14:paraId="11E0594C"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edtUsername.SetFocus</w:t>
                      </w:r>
                      <w:proofErr w:type="spellEnd"/>
                      <w:r w:rsidRPr="003F126B">
                        <w:rPr>
                          <w:rFonts w:ascii="Lucida Console" w:hAnsi="Lucida Console"/>
                          <w:sz w:val="12"/>
                        </w:rPr>
                        <w:t>;</w:t>
                      </w:r>
                    </w:p>
                    <w:p w14:paraId="66CE64A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true;</w:t>
                      </w:r>
                    </w:p>
                    <w:p w14:paraId="16F8C678"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end</w:t>
                      </w:r>
                    </w:p>
                    <w:p w14:paraId="60E2B4F8"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else</w:t>
                      </w:r>
                    </w:p>
                    <w:p w14:paraId="744583F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lblUsernameError.Visible</w:t>
                      </w:r>
                      <w:proofErr w:type="spellEnd"/>
                      <w:r w:rsidRPr="003F126B">
                        <w:rPr>
                          <w:rFonts w:ascii="Lucida Console" w:hAnsi="Lucida Console"/>
                          <w:sz w:val="12"/>
                        </w:rPr>
                        <w:t xml:space="preserve"> :</w:t>
                      </w:r>
                      <w:proofErr w:type="gramEnd"/>
                      <w:r w:rsidRPr="003F126B">
                        <w:rPr>
                          <w:rFonts w:ascii="Lucida Console" w:hAnsi="Lucida Console"/>
                          <w:sz w:val="12"/>
                        </w:rPr>
                        <w:t>= false;</w:t>
                      </w:r>
                    </w:p>
                    <w:p w14:paraId="29E41D21"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if</w:t>
                      </w:r>
                      <w:proofErr w:type="gramEnd"/>
                      <w:r w:rsidRPr="003F126B">
                        <w:rPr>
                          <w:rFonts w:ascii="Lucida Console" w:hAnsi="Lucida Console"/>
                          <w:sz w:val="12"/>
                        </w:rPr>
                        <w:t xml:space="preserve"> (Length(</w:t>
                      </w:r>
                      <w:proofErr w:type="spellStart"/>
                      <w:r w:rsidRPr="003F126B">
                        <w:rPr>
                          <w:rFonts w:ascii="Lucida Console" w:hAnsi="Lucida Console"/>
                          <w:sz w:val="12"/>
                        </w:rPr>
                        <w:t>edtForename.Text</w:t>
                      </w:r>
                      <w:proofErr w:type="spellEnd"/>
                      <w:r w:rsidRPr="003F126B">
                        <w:rPr>
                          <w:rFonts w:ascii="Lucida Console" w:hAnsi="Lucida Console"/>
                          <w:sz w:val="12"/>
                        </w:rPr>
                        <w:t>) &gt; 20) then</w:t>
                      </w:r>
                    </w:p>
                    <w:p w14:paraId="2F3E4DA3"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begin</w:t>
                      </w:r>
                    </w:p>
                    <w:p w14:paraId="0435271B"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lblForenameError.Visible</w:t>
                      </w:r>
                      <w:proofErr w:type="spellEnd"/>
                      <w:r w:rsidRPr="003F126B">
                        <w:rPr>
                          <w:rFonts w:ascii="Lucida Console" w:hAnsi="Lucida Console"/>
                          <w:sz w:val="12"/>
                        </w:rPr>
                        <w:t xml:space="preserve"> :</w:t>
                      </w:r>
                      <w:proofErr w:type="gramEnd"/>
                      <w:r w:rsidRPr="003F126B">
                        <w:rPr>
                          <w:rFonts w:ascii="Lucida Console" w:hAnsi="Lucida Console"/>
                          <w:sz w:val="12"/>
                        </w:rPr>
                        <w:t>= true;</w:t>
                      </w:r>
                    </w:p>
                    <w:p w14:paraId="0629F5D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edtForename.SetFocus</w:t>
                      </w:r>
                      <w:proofErr w:type="spellEnd"/>
                      <w:r w:rsidRPr="003F126B">
                        <w:rPr>
                          <w:rFonts w:ascii="Lucida Console" w:hAnsi="Lucida Console"/>
                          <w:sz w:val="12"/>
                        </w:rPr>
                        <w:t>;</w:t>
                      </w:r>
                    </w:p>
                    <w:p w14:paraId="12C87047"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true;</w:t>
                      </w:r>
                    </w:p>
                    <w:p w14:paraId="2E88185B"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end</w:t>
                      </w:r>
                    </w:p>
                    <w:p w14:paraId="361B1641"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else</w:t>
                      </w:r>
                    </w:p>
                    <w:p w14:paraId="4831821F"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lblForenameError.Visible</w:t>
                      </w:r>
                      <w:proofErr w:type="spellEnd"/>
                      <w:r w:rsidRPr="003F126B">
                        <w:rPr>
                          <w:rFonts w:ascii="Lucida Console" w:hAnsi="Lucida Console"/>
                          <w:sz w:val="12"/>
                        </w:rPr>
                        <w:t xml:space="preserve"> :</w:t>
                      </w:r>
                      <w:proofErr w:type="gramEnd"/>
                      <w:r w:rsidRPr="003F126B">
                        <w:rPr>
                          <w:rFonts w:ascii="Lucida Console" w:hAnsi="Lucida Console"/>
                          <w:sz w:val="12"/>
                        </w:rPr>
                        <w:t>= false;</w:t>
                      </w:r>
                    </w:p>
                    <w:p w14:paraId="2E59B62E"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if</w:t>
                      </w:r>
                      <w:proofErr w:type="gramEnd"/>
                      <w:r w:rsidRPr="003F126B">
                        <w:rPr>
                          <w:rFonts w:ascii="Lucida Console" w:hAnsi="Lucida Console"/>
                          <w:sz w:val="12"/>
                        </w:rPr>
                        <w:t xml:space="preserve"> (</w:t>
                      </w:r>
                      <w:proofErr w:type="spellStart"/>
                      <w:r w:rsidRPr="003F126B">
                        <w:rPr>
                          <w:rFonts w:ascii="Lucida Console" w:hAnsi="Lucida Console"/>
                          <w:sz w:val="12"/>
                        </w:rPr>
                        <w:t>edtPassword.Text</w:t>
                      </w:r>
                      <w:proofErr w:type="spellEnd"/>
                      <w:r w:rsidRPr="003F126B">
                        <w:rPr>
                          <w:rFonts w:ascii="Lucida Console" w:hAnsi="Lucida Console"/>
                          <w:sz w:val="12"/>
                        </w:rPr>
                        <w:t xml:space="preserve"> = '') or (Length(</w:t>
                      </w:r>
                      <w:proofErr w:type="spellStart"/>
                      <w:r w:rsidRPr="003F126B">
                        <w:rPr>
                          <w:rFonts w:ascii="Lucida Console" w:hAnsi="Lucida Console"/>
                          <w:sz w:val="12"/>
                        </w:rPr>
                        <w:t>edtPassword.Text</w:t>
                      </w:r>
                      <w:proofErr w:type="spellEnd"/>
                      <w:r w:rsidRPr="003F126B">
                        <w:rPr>
                          <w:rFonts w:ascii="Lucida Console" w:hAnsi="Lucida Console"/>
                          <w:sz w:val="12"/>
                        </w:rPr>
                        <w:t>) &lt; 6) or</w:t>
                      </w:r>
                    </w:p>
                    <w:p w14:paraId="42AED129"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Length(</w:t>
                      </w:r>
                      <w:proofErr w:type="spellStart"/>
                      <w:proofErr w:type="gramEnd"/>
                      <w:r w:rsidRPr="003F126B">
                        <w:rPr>
                          <w:rFonts w:ascii="Lucida Console" w:hAnsi="Lucida Console"/>
                          <w:sz w:val="12"/>
                        </w:rPr>
                        <w:t>edtPassword.Text</w:t>
                      </w:r>
                      <w:proofErr w:type="spellEnd"/>
                      <w:r w:rsidRPr="003F126B">
                        <w:rPr>
                          <w:rFonts w:ascii="Lucida Console" w:hAnsi="Lucida Console"/>
                          <w:sz w:val="12"/>
                        </w:rPr>
                        <w:t>) &gt; 15) then</w:t>
                      </w:r>
                    </w:p>
                    <w:p w14:paraId="479AF28D"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begin</w:t>
                      </w:r>
                    </w:p>
                    <w:p w14:paraId="1E57F13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lblPasswordError.Visible</w:t>
                      </w:r>
                      <w:proofErr w:type="spellEnd"/>
                      <w:r w:rsidRPr="003F126B">
                        <w:rPr>
                          <w:rFonts w:ascii="Lucida Console" w:hAnsi="Lucida Console"/>
                          <w:sz w:val="12"/>
                        </w:rPr>
                        <w:t xml:space="preserve"> :</w:t>
                      </w:r>
                      <w:proofErr w:type="gramEnd"/>
                      <w:r w:rsidRPr="003F126B">
                        <w:rPr>
                          <w:rFonts w:ascii="Lucida Console" w:hAnsi="Lucida Console"/>
                          <w:sz w:val="12"/>
                        </w:rPr>
                        <w:t>= true;</w:t>
                      </w:r>
                    </w:p>
                    <w:p w14:paraId="2ECD1389"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edtPassword.SetFocus</w:t>
                      </w:r>
                      <w:proofErr w:type="spellEnd"/>
                      <w:r w:rsidRPr="003F126B">
                        <w:rPr>
                          <w:rFonts w:ascii="Lucida Console" w:hAnsi="Lucida Console"/>
                          <w:sz w:val="12"/>
                        </w:rPr>
                        <w:t>;</w:t>
                      </w:r>
                    </w:p>
                    <w:p w14:paraId="0C7338B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true;</w:t>
                      </w:r>
                    </w:p>
                    <w:p w14:paraId="3B53F5C3"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end</w:t>
                      </w:r>
                    </w:p>
                    <w:p w14:paraId="1F080A8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else</w:t>
                      </w:r>
                    </w:p>
                    <w:p w14:paraId="12891BAA"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lblPasswordError.Visible</w:t>
                      </w:r>
                      <w:proofErr w:type="spellEnd"/>
                      <w:r w:rsidRPr="003F126B">
                        <w:rPr>
                          <w:rFonts w:ascii="Lucida Console" w:hAnsi="Lucida Console"/>
                          <w:sz w:val="12"/>
                        </w:rPr>
                        <w:t xml:space="preserve"> :</w:t>
                      </w:r>
                      <w:proofErr w:type="gramEnd"/>
                      <w:r w:rsidRPr="003F126B">
                        <w:rPr>
                          <w:rFonts w:ascii="Lucida Console" w:hAnsi="Lucida Console"/>
                          <w:sz w:val="12"/>
                        </w:rPr>
                        <w:t>= false;</w:t>
                      </w:r>
                    </w:p>
                    <w:p w14:paraId="30F6FFD5"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if (</w:t>
                      </w:r>
                      <w:proofErr w:type="spellStart"/>
                      <w:r w:rsidRPr="003F126B">
                        <w:rPr>
                          <w:rFonts w:ascii="Lucida Console" w:hAnsi="Lucida Console"/>
                          <w:sz w:val="12"/>
                        </w:rPr>
                        <w:t>edtEmailPre.Text</w:t>
                      </w:r>
                      <w:proofErr w:type="spellEnd"/>
                      <w:r w:rsidRPr="003F126B">
                        <w:rPr>
                          <w:rFonts w:ascii="Lucida Console" w:hAnsi="Lucida Console"/>
                          <w:sz w:val="12"/>
                        </w:rPr>
                        <w:t xml:space="preserve"> = '') or (</w:t>
                      </w:r>
                      <w:proofErr w:type="spellStart"/>
                      <w:r w:rsidRPr="003F126B">
                        <w:rPr>
                          <w:rFonts w:ascii="Lucida Console" w:hAnsi="Lucida Console"/>
                          <w:sz w:val="12"/>
                        </w:rPr>
                        <w:t>edtEmailSuf.Text</w:t>
                      </w:r>
                      <w:proofErr w:type="spellEnd"/>
                      <w:r w:rsidRPr="003F126B">
                        <w:rPr>
                          <w:rFonts w:ascii="Lucida Console" w:hAnsi="Lucida Console"/>
                          <w:sz w:val="12"/>
                        </w:rPr>
                        <w:t xml:space="preserve"> = '') or</w:t>
                      </w:r>
                    </w:p>
                    <w:p w14:paraId="0EC1554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cbEmail.ItemIndex</w:t>
                      </w:r>
                      <w:proofErr w:type="spellEnd"/>
                      <w:r w:rsidRPr="003F126B">
                        <w:rPr>
                          <w:rFonts w:ascii="Lucida Console" w:hAnsi="Lucida Console"/>
                          <w:sz w:val="12"/>
                        </w:rPr>
                        <w:t xml:space="preserve"> = -1) or</w:t>
                      </w:r>
                    </w:p>
                    <w:p w14:paraId="29F0BEBD"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Length(</w:t>
                      </w:r>
                      <w:proofErr w:type="spellStart"/>
                      <w:proofErr w:type="gramEnd"/>
                      <w:r w:rsidRPr="003F126B">
                        <w:rPr>
                          <w:rFonts w:ascii="Lucida Console" w:hAnsi="Lucida Console"/>
                          <w:sz w:val="12"/>
                        </w:rPr>
                        <w:t>edtEmailPre.Text</w:t>
                      </w:r>
                      <w:proofErr w:type="spellEnd"/>
                      <w:r w:rsidRPr="003F126B">
                        <w:rPr>
                          <w:rFonts w:ascii="Lucida Console" w:hAnsi="Lucida Console"/>
                          <w:sz w:val="12"/>
                        </w:rPr>
                        <w:t>) + Length(</w:t>
                      </w:r>
                      <w:proofErr w:type="spellStart"/>
                      <w:r w:rsidRPr="003F126B">
                        <w:rPr>
                          <w:rFonts w:ascii="Lucida Console" w:hAnsi="Lucida Console"/>
                          <w:sz w:val="12"/>
                        </w:rPr>
                        <w:t>edtEmailSuf.Text</w:t>
                      </w:r>
                      <w:proofErr w:type="spellEnd"/>
                      <w:r w:rsidRPr="003F126B">
                        <w:rPr>
                          <w:rFonts w:ascii="Lucida Console" w:hAnsi="Lucida Console"/>
                          <w:sz w:val="12"/>
                        </w:rPr>
                        <w:t>) + 6) &gt; 30) then</w:t>
                      </w:r>
                    </w:p>
                    <w:p w14:paraId="13D21282"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begin</w:t>
                      </w:r>
                    </w:p>
                    <w:p w14:paraId="7D1CC164"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lblEmailError.Visible</w:t>
                      </w:r>
                      <w:proofErr w:type="spellEnd"/>
                      <w:r w:rsidRPr="003F126B">
                        <w:rPr>
                          <w:rFonts w:ascii="Lucida Console" w:hAnsi="Lucida Console"/>
                          <w:sz w:val="12"/>
                        </w:rPr>
                        <w:t xml:space="preserve"> :</w:t>
                      </w:r>
                      <w:proofErr w:type="gramEnd"/>
                      <w:r w:rsidRPr="003F126B">
                        <w:rPr>
                          <w:rFonts w:ascii="Lucida Console" w:hAnsi="Lucida Console"/>
                          <w:sz w:val="12"/>
                        </w:rPr>
                        <w:t>= true;</w:t>
                      </w:r>
                    </w:p>
                    <w:p w14:paraId="5334140F"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r w:rsidRPr="003F126B">
                        <w:rPr>
                          <w:rFonts w:ascii="Lucida Console" w:hAnsi="Lucida Console"/>
                          <w:sz w:val="12"/>
                        </w:rPr>
                        <w:t>edtEmailPre.SetFocus</w:t>
                      </w:r>
                      <w:proofErr w:type="spellEnd"/>
                      <w:r w:rsidRPr="003F126B">
                        <w:rPr>
                          <w:rFonts w:ascii="Lucida Console" w:hAnsi="Lucida Console"/>
                          <w:sz w:val="12"/>
                        </w:rPr>
                        <w:t>;</w:t>
                      </w:r>
                    </w:p>
                    <w:p w14:paraId="0FF271AC"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gramStart"/>
                      <w:r w:rsidRPr="003F126B">
                        <w:rPr>
                          <w:rFonts w:ascii="Lucida Console" w:hAnsi="Lucida Console"/>
                          <w:sz w:val="12"/>
                        </w:rPr>
                        <w:t>Error :=</w:t>
                      </w:r>
                      <w:proofErr w:type="gramEnd"/>
                      <w:r w:rsidRPr="003F126B">
                        <w:rPr>
                          <w:rFonts w:ascii="Lucida Console" w:hAnsi="Lucida Console"/>
                          <w:sz w:val="12"/>
                        </w:rPr>
                        <w:t xml:space="preserve"> true;</w:t>
                      </w:r>
                    </w:p>
                    <w:p w14:paraId="62FF8E60"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end</w:t>
                      </w:r>
                    </w:p>
                    <w:p w14:paraId="0105F03D"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else</w:t>
                      </w:r>
                    </w:p>
                    <w:p w14:paraId="5BDE1532" w14:textId="77777777" w:rsidR="00C06EEA" w:rsidRPr="003F126B" w:rsidRDefault="00C06EEA" w:rsidP="00C06EEA">
                      <w:pPr>
                        <w:rPr>
                          <w:rFonts w:ascii="Lucida Console" w:hAnsi="Lucida Console"/>
                          <w:sz w:val="12"/>
                        </w:rPr>
                      </w:pPr>
                      <w:r w:rsidRPr="003F126B">
                        <w:rPr>
                          <w:rFonts w:ascii="Lucida Console" w:hAnsi="Lucida Console"/>
                          <w:sz w:val="12"/>
                        </w:rPr>
                        <w:t xml:space="preserve">    </w:t>
                      </w:r>
                      <w:proofErr w:type="spellStart"/>
                      <w:proofErr w:type="gramStart"/>
                      <w:r w:rsidRPr="003F126B">
                        <w:rPr>
                          <w:rFonts w:ascii="Lucida Console" w:hAnsi="Lucida Console"/>
                          <w:sz w:val="12"/>
                        </w:rPr>
                        <w:t>lblEmailError.Visible</w:t>
                      </w:r>
                      <w:proofErr w:type="spellEnd"/>
                      <w:r w:rsidRPr="003F126B">
                        <w:rPr>
                          <w:rFonts w:ascii="Lucida Console" w:hAnsi="Lucida Console"/>
                          <w:sz w:val="12"/>
                        </w:rPr>
                        <w:t xml:space="preserve"> :</w:t>
                      </w:r>
                      <w:proofErr w:type="gramEnd"/>
                      <w:r w:rsidRPr="003F126B">
                        <w:rPr>
                          <w:rFonts w:ascii="Lucida Console" w:hAnsi="Lucida Console"/>
                          <w:sz w:val="12"/>
                        </w:rPr>
                        <w:t>= false;</w:t>
                      </w:r>
                    </w:p>
                    <w:p w14:paraId="71E0127A" w14:textId="77777777" w:rsidR="00C06EEA" w:rsidRDefault="00C06EEA" w:rsidP="00C06EEA">
                      <w:pPr>
                        <w:rPr>
                          <w:rFonts w:ascii="Lucida Console" w:hAnsi="Lucida Console"/>
                          <w:sz w:val="12"/>
                        </w:rPr>
                      </w:pPr>
                      <w:r w:rsidRPr="003F126B">
                        <w:rPr>
                          <w:rFonts w:ascii="Lucida Console" w:hAnsi="Lucida Console"/>
                          <w:sz w:val="12"/>
                        </w:rPr>
                        <w:t xml:space="preserve">  if not Error then</w:t>
                      </w:r>
                    </w:p>
                    <w:p w14:paraId="3C31CC87" w14:textId="77777777" w:rsidR="00C06EEA" w:rsidRPr="003F126B" w:rsidRDefault="00C06EEA" w:rsidP="00C06EEA">
                      <w:pPr>
                        <w:rPr>
                          <w:rFonts w:ascii="Lucida Console" w:hAnsi="Lucida Console"/>
                          <w:color w:val="FF0000"/>
                          <w:sz w:val="12"/>
                        </w:rPr>
                      </w:pPr>
                      <w:bookmarkStart w:id="5" w:name="_Hlk7528375"/>
                      <w:bookmarkStart w:id="6" w:name="_Hlk7528376"/>
                      <w:bookmarkStart w:id="7" w:name="_Hlk7528377"/>
                      <w:bookmarkStart w:id="8" w:name="_Hlk7528378"/>
                      <w:r w:rsidRPr="003F126B">
                        <w:rPr>
                          <w:rFonts w:ascii="Lucida Console" w:hAnsi="Lucida Console"/>
                          <w:color w:val="FF0000"/>
                          <w:sz w:val="12"/>
                        </w:rPr>
                        <w:t>(..)</w:t>
                      </w:r>
                      <w:bookmarkEnd w:id="5"/>
                      <w:bookmarkEnd w:id="6"/>
                      <w:bookmarkEnd w:id="7"/>
                      <w:bookmarkEnd w:id="8"/>
                    </w:p>
                  </w:txbxContent>
                </v:textbox>
                <w10:wrap type="tight" anchorx="margin"/>
              </v:shape>
            </w:pict>
          </mc:Fallback>
        </mc:AlternateContent>
      </w:r>
      <w:r w:rsidR="00C06EEA">
        <w:t xml:space="preserve">Test </w:t>
      </w:r>
      <w:r w:rsidR="00DC145C">
        <w:t>2</w:t>
      </w:r>
      <w:r w:rsidR="00C06EEA">
        <w:t xml:space="preserve"> evidence:</w:t>
      </w:r>
    </w:p>
    <w:p w14:paraId="02164A2A" w14:textId="6FFC05FA" w:rsidR="00C200AC" w:rsidRDefault="00C200AC" w:rsidP="00C06EEA"/>
    <w:p w14:paraId="30CB1346" w14:textId="179A8486" w:rsidR="00DC145C" w:rsidRDefault="00C200AC" w:rsidP="00C06EEA">
      <w:r>
        <w:rPr>
          <w:noProof/>
          <w:lang w:eastAsia="en-GB"/>
        </w:rPr>
        <w:drawing>
          <wp:anchor distT="0" distB="0" distL="114300" distR="114300" simplePos="0" relativeHeight="251842560" behindDoc="0" locked="0" layoutInCell="1" allowOverlap="1" wp14:anchorId="7845C9A3" wp14:editId="6DDE0044">
            <wp:simplePos x="0" y="0"/>
            <wp:positionH relativeFrom="margin">
              <wp:align>right</wp:align>
            </wp:positionH>
            <wp:positionV relativeFrom="paragraph">
              <wp:posOffset>3125470</wp:posOffset>
            </wp:positionV>
            <wp:extent cx="5274310" cy="128270"/>
            <wp:effectExtent l="0" t="0" r="2540" b="5080"/>
            <wp:wrapTight wrapText="bothSides">
              <wp:wrapPolygon edited="0">
                <wp:start x="0" y="0"/>
                <wp:lineTo x="0" y="19248"/>
                <wp:lineTo x="21532" y="19248"/>
                <wp:lineTo x="21532"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8270"/>
                    </a:xfrm>
                    <a:prstGeom prst="rect">
                      <a:avLst/>
                    </a:prstGeom>
                  </pic:spPr>
                </pic:pic>
              </a:graphicData>
            </a:graphic>
          </wp:anchor>
        </w:drawing>
      </w:r>
      <w:r w:rsidRPr="00A83445">
        <w:rPr>
          <w:noProof/>
          <w:lang w:eastAsia="en-GB"/>
        </w:rPr>
        <mc:AlternateContent>
          <mc:Choice Requires="wps">
            <w:drawing>
              <wp:anchor distT="0" distB="0" distL="114300" distR="114300" simplePos="0" relativeHeight="251840512" behindDoc="0" locked="0" layoutInCell="1" allowOverlap="1" wp14:anchorId="6A00ECF5" wp14:editId="16E46504">
                <wp:simplePos x="0" y="0"/>
                <wp:positionH relativeFrom="margin">
                  <wp:align>left</wp:align>
                </wp:positionH>
                <wp:positionV relativeFrom="paragraph">
                  <wp:posOffset>1569085</wp:posOffset>
                </wp:positionV>
                <wp:extent cx="2343150" cy="695325"/>
                <wp:effectExtent l="0" t="0" r="19050" b="28575"/>
                <wp:wrapNone/>
                <wp:docPr id="111" name="Text Box 111"/>
                <wp:cNvGraphicFramePr/>
                <a:graphic xmlns:a="http://schemas.openxmlformats.org/drawingml/2006/main">
                  <a:graphicData uri="http://schemas.microsoft.com/office/word/2010/wordprocessingShape">
                    <wps:wsp>
                      <wps:cNvSpPr txBox="1"/>
                      <wps:spPr>
                        <a:xfrm>
                          <a:off x="0" y="0"/>
                          <a:ext cx="2343150" cy="695325"/>
                        </a:xfrm>
                        <a:prstGeom prst="rect">
                          <a:avLst/>
                        </a:prstGeom>
                        <a:solidFill>
                          <a:schemeClr val="lt1"/>
                        </a:solidFill>
                        <a:ln w="6350">
                          <a:solidFill>
                            <a:schemeClr val="tx1"/>
                          </a:solidFill>
                        </a:ln>
                      </wps:spPr>
                      <wps:txbx>
                        <w:txbxContent>
                          <w:p w14:paraId="7F846191" w14:textId="7B4BBFEE" w:rsidR="00C200AC" w:rsidRPr="009013D6" w:rsidRDefault="00C200AC" w:rsidP="00C200AC">
                            <w:pPr>
                              <w:rPr>
                                <w:b/>
                              </w:rPr>
                            </w:pPr>
                            <w:r>
                              <w:t>Test 2 successful, with the user being added to the database with the correct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0ECF5" id="Text Box 111" o:spid="_x0000_s1086" type="#_x0000_t202" style="position:absolute;margin-left:0;margin-top:123.55pt;width:184.5pt;height:54.75pt;z-index:251840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" fillcolor="white [3201]" strokecolor="black [3213]" strokeweight=".5pt">
                <v:textbox>
                  <w:txbxContent>
                    <w:p w14:paraId="7F846191" w14:textId="7B4BBFEE" w:rsidR="00C200AC" w:rsidRPr="009013D6" w:rsidRDefault="00C200AC" w:rsidP="00C200AC">
                      <w:pPr>
                        <w:rPr>
                          <w:b/>
                        </w:rPr>
                      </w:pPr>
                      <w:r>
                        <w:t>Test 2 successful, with the user being added to the database with the correct information.</w:t>
                      </w:r>
                    </w:p>
                  </w:txbxContent>
                </v:textbox>
                <w10:wrap anchorx="margin"/>
              </v:shape>
            </w:pict>
          </mc:Fallback>
        </mc:AlternateContent>
      </w:r>
      <w:r>
        <w:rPr>
          <w:noProof/>
          <w:lang w:eastAsia="en-GB"/>
        </w:rPr>
        <w:drawing>
          <wp:anchor distT="0" distB="0" distL="114300" distR="114300" simplePos="0" relativeHeight="251838464" behindDoc="0" locked="0" layoutInCell="1" allowOverlap="1" wp14:anchorId="3ED907A2" wp14:editId="27069C2F">
            <wp:simplePos x="0" y="0"/>
            <wp:positionH relativeFrom="column">
              <wp:posOffset>0</wp:posOffset>
            </wp:positionH>
            <wp:positionV relativeFrom="paragraph">
              <wp:posOffset>171450</wp:posOffset>
            </wp:positionV>
            <wp:extent cx="5274310" cy="2740660"/>
            <wp:effectExtent l="0" t="0" r="2540" b="2540"/>
            <wp:wrapTight wrapText="bothSides">
              <wp:wrapPolygon edited="0">
                <wp:start x="0" y="0"/>
                <wp:lineTo x="0" y="21470"/>
                <wp:lineTo x="21532" y="21470"/>
                <wp:lineTo x="21532"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40660"/>
                    </a:xfrm>
                    <a:prstGeom prst="rect">
                      <a:avLst/>
                    </a:prstGeom>
                  </pic:spPr>
                </pic:pic>
              </a:graphicData>
            </a:graphic>
          </wp:anchor>
        </w:drawing>
      </w:r>
    </w:p>
    <w:p w14:paraId="77887218" w14:textId="3AECC39C" w:rsidR="00DC145C" w:rsidRDefault="00515208" w:rsidP="00C06EEA">
      <w:r>
        <w:t>Test 3 evidence:</w:t>
      </w:r>
    </w:p>
    <w:p w14:paraId="7F1DACC2" w14:textId="2E651D31" w:rsidR="00C200AC" w:rsidRDefault="00C200AC" w:rsidP="00C06EEA">
      <w:r w:rsidRPr="00A83445">
        <w:rPr>
          <w:noProof/>
          <w:lang w:eastAsia="en-GB"/>
        </w:rPr>
        <mc:AlternateContent>
          <mc:Choice Requires="wps">
            <w:drawing>
              <wp:anchor distT="0" distB="0" distL="114300" distR="114300" simplePos="0" relativeHeight="251848704" behindDoc="0" locked="0" layoutInCell="1" allowOverlap="1" wp14:anchorId="781DA1C3" wp14:editId="43C81F44">
                <wp:simplePos x="0" y="0"/>
                <wp:positionH relativeFrom="margin">
                  <wp:posOffset>123825</wp:posOffset>
                </wp:positionH>
                <wp:positionV relativeFrom="paragraph">
                  <wp:posOffset>3866515</wp:posOffset>
                </wp:positionV>
                <wp:extent cx="2343150" cy="695325"/>
                <wp:effectExtent l="0" t="0" r="19050" b="28575"/>
                <wp:wrapNone/>
                <wp:docPr id="115" name="Text Box 115"/>
                <wp:cNvGraphicFramePr/>
                <a:graphic xmlns:a="http://schemas.openxmlformats.org/drawingml/2006/main">
                  <a:graphicData uri="http://schemas.microsoft.com/office/word/2010/wordprocessingShape">
                    <wps:wsp>
                      <wps:cNvSpPr txBox="1"/>
                      <wps:spPr>
                        <a:xfrm>
                          <a:off x="0" y="0"/>
                          <a:ext cx="2343150" cy="695325"/>
                        </a:xfrm>
                        <a:prstGeom prst="rect">
                          <a:avLst/>
                        </a:prstGeom>
                        <a:solidFill>
                          <a:schemeClr val="lt1"/>
                        </a:solidFill>
                        <a:ln w="6350">
                          <a:solidFill>
                            <a:schemeClr val="tx1"/>
                          </a:solidFill>
                        </a:ln>
                      </wps:spPr>
                      <wps:txbx>
                        <w:txbxContent>
                          <w:p w14:paraId="63C41388" w14:textId="73845BBF" w:rsidR="00C200AC" w:rsidRPr="009013D6" w:rsidRDefault="00C200AC" w:rsidP="00C200AC">
                            <w:pPr>
                              <w:rPr>
                                <w:b/>
                              </w:rPr>
                            </w:pPr>
                            <w:r>
                              <w:t>Test 3 successful, with the user being added to the database with the correct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DA1C3" id="Text Box 115" o:spid="_x0000_s1087" type="#_x0000_t202" style="position:absolute;margin-left:9.75pt;margin-top:304.45pt;width:184.5pt;height:54.7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" fillcolor="white [3201]" strokecolor="black [3213]" strokeweight=".5pt">
                <v:textbox>
                  <w:txbxContent>
                    <w:p w14:paraId="63C41388" w14:textId="73845BBF" w:rsidR="00C200AC" w:rsidRPr="009013D6" w:rsidRDefault="00C200AC" w:rsidP="00C200AC">
                      <w:pPr>
                        <w:rPr>
                          <w:b/>
                        </w:rPr>
                      </w:pPr>
                      <w:r>
                        <w:t>Test 3 successful, with the user being added to the database with the correct information.</w:t>
                      </w:r>
                    </w:p>
                  </w:txbxContent>
                </v:textbox>
                <w10:wrap anchorx="margin"/>
              </v:shape>
            </w:pict>
          </mc:Fallback>
        </mc:AlternateContent>
      </w:r>
      <w:r>
        <w:rPr>
          <w:noProof/>
          <w:lang w:eastAsia="en-GB"/>
        </w:rPr>
        <w:drawing>
          <wp:anchor distT="0" distB="0" distL="114300" distR="114300" simplePos="0" relativeHeight="251844608" behindDoc="0" locked="0" layoutInCell="1" allowOverlap="1" wp14:anchorId="0735EEBA" wp14:editId="7BF16952">
            <wp:simplePos x="0" y="0"/>
            <wp:positionH relativeFrom="column">
              <wp:posOffset>0</wp:posOffset>
            </wp:positionH>
            <wp:positionV relativeFrom="paragraph">
              <wp:posOffset>177165</wp:posOffset>
            </wp:positionV>
            <wp:extent cx="5274310" cy="2133600"/>
            <wp:effectExtent l="0" t="0" r="2540" b="0"/>
            <wp:wrapTight wrapText="bothSides">
              <wp:wrapPolygon edited="0">
                <wp:start x="0" y="0"/>
                <wp:lineTo x="0" y="21407"/>
                <wp:lineTo x="21532" y="21407"/>
                <wp:lineTo x="21532"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2150"/>
                    <a:stretch/>
                  </pic:blipFill>
                  <pic:spPr bwMode="auto">
                    <a:xfrm>
                      <a:off x="0" y="0"/>
                      <a:ext cx="5274310" cy="2133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w:drawing>
          <wp:anchor distT="0" distB="0" distL="114300" distR="114300" simplePos="0" relativeHeight="251846656" behindDoc="0" locked="0" layoutInCell="1" allowOverlap="1" wp14:anchorId="24DB0D44" wp14:editId="73ACB80B">
            <wp:simplePos x="0" y="0"/>
            <wp:positionH relativeFrom="margin">
              <wp:align>right</wp:align>
            </wp:positionH>
            <wp:positionV relativeFrom="paragraph">
              <wp:posOffset>2436495</wp:posOffset>
            </wp:positionV>
            <wp:extent cx="5274310" cy="2740660"/>
            <wp:effectExtent l="0" t="0" r="2540" b="2540"/>
            <wp:wrapTight wrapText="bothSides">
              <wp:wrapPolygon edited="0">
                <wp:start x="0" y="0"/>
                <wp:lineTo x="0" y="21470"/>
                <wp:lineTo x="21532" y="21470"/>
                <wp:lineTo x="21532"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740660"/>
                    </a:xfrm>
                    <a:prstGeom prst="rect">
                      <a:avLst/>
                    </a:prstGeom>
                  </pic:spPr>
                </pic:pic>
              </a:graphicData>
            </a:graphic>
          </wp:anchor>
        </w:drawing>
      </w:r>
    </w:p>
    <w:p w14:paraId="42A07720" w14:textId="0141CBD5" w:rsidR="00515208" w:rsidRDefault="00515208" w:rsidP="00C06EEA">
      <w:r>
        <w:t>Test 4 evidence:</w:t>
      </w:r>
    </w:p>
    <w:p w14:paraId="54356293" w14:textId="5B05DBDE" w:rsidR="009A7189" w:rsidRDefault="009A7189" w:rsidP="00C06EEA">
      <w:r>
        <w:rPr>
          <w:noProof/>
          <w:lang w:eastAsia="en-GB"/>
        </w:rPr>
        <w:drawing>
          <wp:anchor distT="0" distB="0" distL="114300" distR="114300" simplePos="0" relativeHeight="251850752" behindDoc="0" locked="0" layoutInCell="1" allowOverlap="1" wp14:anchorId="0AD0C8FD" wp14:editId="06BB56A0">
            <wp:simplePos x="0" y="0"/>
            <wp:positionH relativeFrom="column">
              <wp:posOffset>0</wp:posOffset>
            </wp:positionH>
            <wp:positionV relativeFrom="paragraph">
              <wp:posOffset>180340</wp:posOffset>
            </wp:positionV>
            <wp:extent cx="5274310" cy="2740660"/>
            <wp:effectExtent l="0" t="0" r="2540" b="2540"/>
            <wp:wrapTight wrapText="bothSides">
              <wp:wrapPolygon edited="0">
                <wp:start x="0" y="0"/>
                <wp:lineTo x="0" y="21470"/>
                <wp:lineTo x="21532" y="21470"/>
                <wp:lineTo x="21532"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740660"/>
                    </a:xfrm>
                    <a:prstGeom prst="rect">
                      <a:avLst/>
                    </a:prstGeom>
                  </pic:spPr>
                </pic:pic>
              </a:graphicData>
            </a:graphic>
          </wp:anchor>
        </w:drawing>
      </w:r>
    </w:p>
    <w:p w14:paraId="077F8022" w14:textId="19717240" w:rsidR="00515208" w:rsidRDefault="009A7189" w:rsidP="00C06EEA">
      <w:r w:rsidRPr="00A83445">
        <w:rPr>
          <w:noProof/>
          <w:lang w:eastAsia="en-GB"/>
        </w:rPr>
        <mc:AlternateContent>
          <mc:Choice Requires="wps">
            <w:drawing>
              <wp:anchor distT="0" distB="0" distL="114300" distR="114300" simplePos="0" relativeHeight="251854848" behindDoc="0" locked="0" layoutInCell="1" allowOverlap="1" wp14:anchorId="3038CF8D" wp14:editId="455E8AF0">
                <wp:simplePos x="0" y="0"/>
                <wp:positionH relativeFrom="margin">
                  <wp:posOffset>1838325</wp:posOffset>
                </wp:positionH>
                <wp:positionV relativeFrom="paragraph">
                  <wp:posOffset>5232400</wp:posOffset>
                </wp:positionV>
                <wp:extent cx="2343150" cy="695325"/>
                <wp:effectExtent l="0" t="0" r="19050" b="28575"/>
                <wp:wrapNone/>
                <wp:docPr id="118" name="Text Box 118"/>
                <wp:cNvGraphicFramePr/>
                <a:graphic xmlns:a="http://schemas.openxmlformats.org/drawingml/2006/main">
                  <a:graphicData uri="http://schemas.microsoft.com/office/word/2010/wordprocessingShape">
                    <wps:wsp>
                      <wps:cNvSpPr txBox="1"/>
                      <wps:spPr>
                        <a:xfrm>
                          <a:off x="0" y="0"/>
                          <a:ext cx="2343150" cy="695325"/>
                        </a:xfrm>
                        <a:prstGeom prst="rect">
                          <a:avLst/>
                        </a:prstGeom>
                        <a:solidFill>
                          <a:schemeClr val="lt1"/>
                        </a:solidFill>
                        <a:ln w="6350">
                          <a:solidFill>
                            <a:schemeClr val="tx1"/>
                          </a:solidFill>
                        </a:ln>
                      </wps:spPr>
                      <wps:txbx>
                        <w:txbxContent>
                          <w:p w14:paraId="045CEA61" w14:textId="7214BA6C" w:rsidR="009A7189" w:rsidRPr="009013D6" w:rsidRDefault="009A7189" w:rsidP="009A7189">
                            <w:pPr>
                              <w:rPr>
                                <w:b/>
                              </w:rPr>
                            </w:pPr>
                            <w:r>
                              <w:t>Test 4 successful, with the admin being informed of their errors. User is not added to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8CF8D" id="Text Box 118" o:spid="_x0000_s1088" type="#_x0000_t202" style="position:absolute;margin-left:144.75pt;margin-top:412pt;width:184.5pt;height:54.7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" fillcolor="white [3201]" strokecolor="black [3213]" strokeweight=".5pt">
                <v:textbox>
                  <w:txbxContent>
                    <w:p w14:paraId="045CEA61" w14:textId="7214BA6C" w:rsidR="009A7189" w:rsidRPr="009013D6" w:rsidRDefault="009A7189" w:rsidP="009A7189">
                      <w:pPr>
                        <w:rPr>
                          <w:b/>
                        </w:rPr>
                      </w:pPr>
                      <w:r>
                        <w:t>Test 4 successful, with the admin being informed of their errors. User is not added to the database.</w:t>
                      </w:r>
                    </w:p>
                  </w:txbxContent>
                </v:textbox>
                <w10:wrap anchorx="margin"/>
              </v:shape>
            </w:pict>
          </mc:Fallback>
        </mc:AlternateContent>
      </w:r>
      <w:r>
        <w:rPr>
          <w:noProof/>
          <w:lang w:eastAsia="en-GB"/>
        </w:rPr>
        <w:drawing>
          <wp:anchor distT="0" distB="0" distL="114300" distR="114300" simplePos="0" relativeHeight="251852800" behindDoc="0" locked="0" layoutInCell="1" allowOverlap="1" wp14:anchorId="79A702F3" wp14:editId="1729272E">
            <wp:simplePos x="0" y="0"/>
            <wp:positionH relativeFrom="column">
              <wp:posOffset>0</wp:posOffset>
            </wp:positionH>
            <wp:positionV relativeFrom="paragraph">
              <wp:posOffset>2984500</wp:posOffset>
            </wp:positionV>
            <wp:extent cx="5274310" cy="2740660"/>
            <wp:effectExtent l="0" t="0" r="2540" b="2540"/>
            <wp:wrapTight wrapText="bothSides">
              <wp:wrapPolygon edited="0">
                <wp:start x="0" y="0"/>
                <wp:lineTo x="0" y="21470"/>
                <wp:lineTo x="21532" y="21470"/>
                <wp:lineTo x="2153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40660"/>
                    </a:xfrm>
                    <a:prstGeom prst="rect">
                      <a:avLst/>
                    </a:prstGeom>
                  </pic:spPr>
                </pic:pic>
              </a:graphicData>
            </a:graphic>
          </wp:anchor>
        </w:drawing>
      </w:r>
    </w:p>
    <w:p w14:paraId="5D632D9A" w14:textId="77777777" w:rsidR="009A7189" w:rsidRDefault="009A7189" w:rsidP="00C06EEA"/>
    <w:p w14:paraId="191EB8AA" w14:textId="1E572704" w:rsidR="00515208" w:rsidRDefault="00515208" w:rsidP="00C06EEA">
      <w:r>
        <w:t>Test 6 evidence:</w:t>
      </w:r>
    </w:p>
    <w:p w14:paraId="52A4325C" w14:textId="1080966E" w:rsidR="00DC145C" w:rsidRDefault="009A7189" w:rsidP="00C06EEA">
      <w:r>
        <w:rPr>
          <w:noProof/>
          <w:lang w:eastAsia="en-GB"/>
        </w:rPr>
        <w:drawing>
          <wp:anchor distT="0" distB="0" distL="114300" distR="114300" simplePos="0" relativeHeight="251856896" behindDoc="0" locked="0" layoutInCell="1" allowOverlap="1" wp14:anchorId="109826C8" wp14:editId="4BD83F0E">
            <wp:simplePos x="0" y="0"/>
            <wp:positionH relativeFrom="margin">
              <wp:align>right</wp:align>
            </wp:positionH>
            <wp:positionV relativeFrom="paragraph">
              <wp:posOffset>223520</wp:posOffset>
            </wp:positionV>
            <wp:extent cx="5274310" cy="2152650"/>
            <wp:effectExtent l="0" t="0" r="2540" b="0"/>
            <wp:wrapTight wrapText="bothSides">
              <wp:wrapPolygon edited="0">
                <wp:start x="0" y="0"/>
                <wp:lineTo x="0" y="21409"/>
                <wp:lineTo x="21532" y="21409"/>
                <wp:lineTo x="21532"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1455"/>
                    <a:stretch/>
                  </pic:blipFill>
                  <pic:spPr bwMode="auto">
                    <a:xfrm>
                      <a:off x="0" y="0"/>
                      <a:ext cx="5274310" cy="2152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CB5503" w14:textId="73C401E5" w:rsidR="00DC145C" w:rsidRDefault="009A7189" w:rsidP="00C06EEA">
      <w:r>
        <w:rPr>
          <w:noProof/>
          <w:lang w:eastAsia="en-GB"/>
        </w:rPr>
        <w:drawing>
          <wp:anchor distT="0" distB="0" distL="114300" distR="114300" simplePos="0" relativeHeight="251863040" behindDoc="0" locked="0" layoutInCell="1" allowOverlap="1" wp14:anchorId="41899F69" wp14:editId="57B5444D">
            <wp:simplePos x="0" y="0"/>
            <wp:positionH relativeFrom="column">
              <wp:posOffset>0</wp:posOffset>
            </wp:positionH>
            <wp:positionV relativeFrom="paragraph">
              <wp:posOffset>3150235</wp:posOffset>
            </wp:positionV>
            <wp:extent cx="5274310" cy="208280"/>
            <wp:effectExtent l="0" t="0" r="2540" b="1270"/>
            <wp:wrapTight wrapText="bothSides">
              <wp:wrapPolygon edited="0">
                <wp:start x="0" y="0"/>
                <wp:lineTo x="0" y="19756"/>
                <wp:lineTo x="21532" y="19756"/>
                <wp:lineTo x="21532"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8280"/>
                    </a:xfrm>
                    <a:prstGeom prst="rect">
                      <a:avLst/>
                    </a:prstGeom>
                  </pic:spPr>
                </pic:pic>
              </a:graphicData>
            </a:graphic>
          </wp:anchor>
        </w:drawing>
      </w:r>
      <w:r w:rsidRPr="00A83445">
        <w:rPr>
          <w:noProof/>
          <w:lang w:eastAsia="en-GB"/>
        </w:rPr>
        <mc:AlternateContent>
          <mc:Choice Requires="wps">
            <w:drawing>
              <wp:anchor distT="0" distB="0" distL="114300" distR="114300" simplePos="0" relativeHeight="251860992" behindDoc="0" locked="0" layoutInCell="1" allowOverlap="1" wp14:anchorId="1961BAFE" wp14:editId="7CE25739">
                <wp:simplePos x="0" y="0"/>
                <wp:positionH relativeFrom="margin">
                  <wp:posOffset>419100</wp:posOffset>
                </wp:positionH>
                <wp:positionV relativeFrom="paragraph">
                  <wp:posOffset>1769110</wp:posOffset>
                </wp:positionV>
                <wp:extent cx="2343150" cy="695325"/>
                <wp:effectExtent l="0" t="0" r="19050" b="28575"/>
                <wp:wrapNone/>
                <wp:docPr id="121" name="Text Box 121"/>
                <wp:cNvGraphicFramePr/>
                <a:graphic xmlns:a="http://schemas.openxmlformats.org/drawingml/2006/main">
                  <a:graphicData uri="http://schemas.microsoft.com/office/word/2010/wordprocessingShape">
                    <wps:wsp>
                      <wps:cNvSpPr txBox="1"/>
                      <wps:spPr>
                        <a:xfrm>
                          <a:off x="0" y="0"/>
                          <a:ext cx="2343150" cy="695325"/>
                        </a:xfrm>
                        <a:prstGeom prst="rect">
                          <a:avLst/>
                        </a:prstGeom>
                        <a:solidFill>
                          <a:schemeClr val="lt1"/>
                        </a:solidFill>
                        <a:ln w="6350">
                          <a:solidFill>
                            <a:schemeClr val="tx1"/>
                          </a:solidFill>
                        </a:ln>
                      </wps:spPr>
                      <wps:txbx>
                        <w:txbxContent>
                          <w:p w14:paraId="44534475" w14:textId="3381C3A3" w:rsidR="009A7189" w:rsidRPr="009013D6" w:rsidRDefault="009A7189" w:rsidP="009A7189">
                            <w:pPr>
                              <w:rPr>
                                <w:b/>
                              </w:rPr>
                            </w:pPr>
                            <w:r>
                              <w:t>Test 6 successful, with the user being added to the database with the correct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1BAFE" id="Text Box 121" o:spid="_x0000_s1089" type="#_x0000_t202" style="position:absolute;margin-left:33pt;margin-top:139.3pt;width:184.5pt;height:54.7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" fillcolor="white [3201]" strokecolor="black [3213]" strokeweight=".5pt">
                <v:textbox>
                  <w:txbxContent>
                    <w:p w14:paraId="44534475" w14:textId="3381C3A3" w:rsidR="009A7189" w:rsidRPr="009013D6" w:rsidRDefault="009A7189" w:rsidP="009A7189">
                      <w:pPr>
                        <w:rPr>
                          <w:b/>
                        </w:rPr>
                      </w:pPr>
                      <w:r>
                        <w:t>Test 6 successful, with the user being added to the database with the correct information.</w:t>
                      </w:r>
                    </w:p>
                  </w:txbxContent>
                </v:textbox>
                <w10:wrap anchorx="margin"/>
              </v:shape>
            </w:pict>
          </mc:Fallback>
        </mc:AlternateContent>
      </w:r>
      <w:r>
        <w:rPr>
          <w:noProof/>
          <w:lang w:eastAsia="en-GB"/>
        </w:rPr>
        <w:drawing>
          <wp:anchor distT="0" distB="0" distL="114300" distR="114300" simplePos="0" relativeHeight="251858944" behindDoc="0" locked="0" layoutInCell="1" allowOverlap="1" wp14:anchorId="5B92E6B3" wp14:editId="2DA93E04">
            <wp:simplePos x="0" y="0"/>
            <wp:positionH relativeFrom="column">
              <wp:posOffset>0</wp:posOffset>
            </wp:positionH>
            <wp:positionV relativeFrom="paragraph">
              <wp:posOffset>171450</wp:posOffset>
            </wp:positionV>
            <wp:extent cx="5274310" cy="2740660"/>
            <wp:effectExtent l="0" t="0" r="2540" b="2540"/>
            <wp:wrapTight wrapText="bothSides">
              <wp:wrapPolygon edited="0">
                <wp:start x="0" y="0"/>
                <wp:lineTo x="0" y="21470"/>
                <wp:lineTo x="21532" y="21470"/>
                <wp:lineTo x="21532"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40660"/>
                    </a:xfrm>
                    <a:prstGeom prst="rect">
                      <a:avLst/>
                    </a:prstGeom>
                  </pic:spPr>
                </pic:pic>
              </a:graphicData>
            </a:graphic>
          </wp:anchor>
        </w:drawing>
      </w:r>
    </w:p>
    <w:p w14:paraId="29A2A44C" w14:textId="53AA608F" w:rsidR="00DC145C" w:rsidRDefault="00DC145C" w:rsidP="00C06EEA">
      <w:r>
        <w:t>These validation algorithms function correctly, as shown through the testing of normal, boundary and abnormal data entry. These algorithms can therefore be relied upon to protect the database from raising validation errors.</w:t>
      </w:r>
    </w:p>
    <w:p w14:paraId="4A472697" w14:textId="26A05B21" w:rsidR="009A7189" w:rsidRDefault="009A7189" w:rsidP="00C06EEA"/>
    <w:p w14:paraId="70D4C685" w14:textId="377F0618" w:rsidR="009A7189" w:rsidRDefault="009A7189" w:rsidP="009A7189">
      <w:pPr>
        <w:pStyle w:val="Heading1"/>
      </w:pPr>
      <w:r>
        <w:t>23/01/19</w:t>
      </w:r>
    </w:p>
    <w:p w14:paraId="1F19A8A7" w14:textId="662BF8AB" w:rsidR="009A7189" w:rsidRDefault="009A7189" w:rsidP="009A7189">
      <w:r>
        <w:t>The level form is the form where the most data entry happens. It requires the user to input their guess for each word that is spoken to them. Since the result of this data entry impacts the user’s score and progression through the game, it is important that the input is handled carefully.</w:t>
      </w:r>
    </w:p>
    <w:p w14:paraId="123A14F4" w14:textId="7E75403E" w:rsidR="00AF785C" w:rsidRDefault="00AF785C" w:rsidP="009A7189"/>
    <w:p w14:paraId="69FC4697" w14:textId="0091BA65" w:rsidR="00AF785C" w:rsidRDefault="00AF785C" w:rsidP="009A7189">
      <w:r>
        <w:rPr>
          <w:noProof/>
          <w:lang w:eastAsia="en-GB"/>
        </w:rPr>
        <mc:AlternateContent>
          <mc:Choice Requires="wps">
            <w:drawing>
              <wp:anchor distT="0" distB="0" distL="114300" distR="114300" simplePos="0" relativeHeight="251865088" behindDoc="1" locked="0" layoutInCell="1" allowOverlap="1" wp14:anchorId="2BA64FCC" wp14:editId="71A86BB0">
                <wp:simplePos x="0" y="0"/>
                <wp:positionH relativeFrom="margin">
                  <wp:align>left</wp:align>
                </wp:positionH>
                <wp:positionV relativeFrom="paragraph">
                  <wp:posOffset>304800</wp:posOffset>
                </wp:positionV>
                <wp:extent cx="5486400" cy="1019175"/>
                <wp:effectExtent l="0" t="0" r="19050" b="28575"/>
                <wp:wrapTight wrapText="bothSides">
                  <wp:wrapPolygon edited="0">
                    <wp:start x="0" y="0"/>
                    <wp:lineTo x="0" y="21802"/>
                    <wp:lineTo x="21600" y="21802"/>
                    <wp:lineTo x="21600" y="0"/>
                    <wp:lineTo x="0" y="0"/>
                  </wp:wrapPolygon>
                </wp:wrapTight>
                <wp:docPr id="123" name="Text Box 123"/>
                <wp:cNvGraphicFramePr/>
                <a:graphic xmlns:a="http://schemas.openxmlformats.org/drawingml/2006/main">
                  <a:graphicData uri="http://schemas.microsoft.com/office/word/2010/wordprocessingShape">
                    <wps:wsp>
                      <wps:cNvSpPr txBox="1"/>
                      <wps:spPr>
                        <a:xfrm>
                          <a:off x="0" y="0"/>
                          <a:ext cx="5486400" cy="1019175"/>
                        </a:xfrm>
                        <a:prstGeom prst="rect">
                          <a:avLst/>
                        </a:prstGeom>
                        <a:solidFill>
                          <a:schemeClr val="lt1"/>
                        </a:solidFill>
                        <a:ln w="6350">
                          <a:solidFill>
                            <a:prstClr val="black"/>
                          </a:solidFill>
                        </a:ln>
                      </wps:spPr>
                      <wps:txbx>
                        <w:txbxContent>
                          <w:p w14:paraId="5C14FC10" w14:textId="77777777" w:rsidR="00AF785C" w:rsidRPr="000C1E50" w:rsidRDefault="00AF785C" w:rsidP="00AF785C">
                            <w:pPr>
                              <w:rPr>
                                <w:rFonts w:ascii="Lucida Console" w:hAnsi="Lucida Console"/>
                                <w:sz w:val="12"/>
                              </w:rPr>
                            </w:pPr>
                            <w:r w:rsidRPr="000C1E50">
                              <w:rPr>
                                <w:rFonts w:ascii="Lucida Console" w:hAnsi="Lucida Console"/>
                                <w:sz w:val="12"/>
                              </w:rPr>
                              <w:t xml:space="preserve">procedure </w:t>
                            </w:r>
                            <w:proofErr w:type="spellStart"/>
                            <w:r w:rsidRPr="000C1E50">
                              <w:rPr>
                                <w:rFonts w:ascii="Lucida Console" w:hAnsi="Lucida Console"/>
                                <w:sz w:val="12"/>
                              </w:rPr>
                              <w:t>TfrmLevel.btnSubmitClick</w:t>
                            </w:r>
                            <w:proofErr w:type="spellEnd"/>
                            <w:r w:rsidRPr="000C1E50">
                              <w:rPr>
                                <w:rFonts w:ascii="Lucida Console" w:hAnsi="Lucida Console"/>
                                <w:sz w:val="12"/>
                              </w:rPr>
                              <w:t xml:space="preserve">(Sender: </w:t>
                            </w:r>
                            <w:proofErr w:type="spellStart"/>
                            <w:r w:rsidRPr="000C1E50">
                              <w:rPr>
                                <w:rFonts w:ascii="Lucida Console" w:hAnsi="Lucida Console"/>
                                <w:sz w:val="12"/>
                              </w:rPr>
                              <w:t>TObject</w:t>
                            </w:r>
                            <w:proofErr w:type="spellEnd"/>
                            <w:r w:rsidRPr="000C1E50">
                              <w:rPr>
                                <w:rFonts w:ascii="Lucida Console" w:hAnsi="Lucida Console"/>
                                <w:sz w:val="12"/>
                              </w:rPr>
                              <w:t>);</w:t>
                            </w:r>
                          </w:p>
                          <w:p w14:paraId="2C16CCC7" w14:textId="77777777" w:rsidR="00AF785C" w:rsidRPr="000C1E50" w:rsidRDefault="00AF785C" w:rsidP="00AF785C">
                            <w:pPr>
                              <w:rPr>
                                <w:rFonts w:ascii="Lucida Console" w:hAnsi="Lucida Console"/>
                                <w:sz w:val="12"/>
                              </w:rPr>
                            </w:pPr>
                            <w:r w:rsidRPr="000C1E50">
                              <w:rPr>
                                <w:rFonts w:ascii="Lucida Console" w:hAnsi="Lucida Console"/>
                                <w:sz w:val="12"/>
                              </w:rPr>
                              <w:t>begin</w:t>
                            </w:r>
                          </w:p>
                          <w:p w14:paraId="01BAB567"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w:t>
                            </w:r>
                            <w:proofErr w:type="gramStart"/>
                            <w:r w:rsidRPr="000C1E50">
                              <w:rPr>
                                <w:rFonts w:ascii="Lucida Console" w:hAnsi="Lucida Console"/>
                                <w:sz w:val="12"/>
                              </w:rPr>
                              <w:t>guess</w:t>
                            </w:r>
                            <w:proofErr w:type="gramEnd"/>
                            <w:r w:rsidRPr="000C1E50">
                              <w:rPr>
                                <w:rFonts w:ascii="Lucida Console" w:hAnsi="Lucida Console"/>
                                <w:sz w:val="12"/>
                              </w:rPr>
                              <w:t xml:space="preserve"> := </w:t>
                            </w:r>
                            <w:proofErr w:type="spellStart"/>
                            <w:r w:rsidRPr="000C1E50">
                              <w:rPr>
                                <w:rFonts w:ascii="Lucida Console" w:hAnsi="Lucida Console"/>
                                <w:sz w:val="12"/>
                              </w:rPr>
                              <w:t>edtGuess.Text</w:t>
                            </w:r>
                            <w:proofErr w:type="spellEnd"/>
                            <w:r w:rsidRPr="000C1E50">
                              <w:rPr>
                                <w:rFonts w:ascii="Lucida Console" w:hAnsi="Lucida Console"/>
                                <w:sz w:val="12"/>
                              </w:rPr>
                              <w:t>;</w:t>
                            </w:r>
                          </w:p>
                          <w:p w14:paraId="72CDF25A"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w:t>
                            </w:r>
                            <w:proofErr w:type="spellStart"/>
                            <w:proofErr w:type="gramStart"/>
                            <w:r w:rsidRPr="000C1E50">
                              <w:rPr>
                                <w:rFonts w:ascii="Lucida Console" w:hAnsi="Lucida Console"/>
                                <w:sz w:val="12"/>
                              </w:rPr>
                              <w:t>edtGuess.Text</w:t>
                            </w:r>
                            <w:proofErr w:type="spellEnd"/>
                            <w:r w:rsidRPr="000C1E50">
                              <w:rPr>
                                <w:rFonts w:ascii="Lucida Console" w:hAnsi="Lucida Console"/>
                                <w:sz w:val="12"/>
                              </w:rPr>
                              <w:t xml:space="preserve"> :</w:t>
                            </w:r>
                            <w:proofErr w:type="gramEnd"/>
                            <w:r w:rsidRPr="000C1E50">
                              <w:rPr>
                                <w:rFonts w:ascii="Lucida Console" w:hAnsi="Lucida Console"/>
                                <w:sz w:val="12"/>
                              </w:rPr>
                              <w:t>= '';</w:t>
                            </w:r>
                          </w:p>
                          <w:p w14:paraId="61D760E7"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w:t>
                            </w:r>
                            <w:proofErr w:type="spellStart"/>
                            <w:proofErr w:type="gramStart"/>
                            <w:r w:rsidRPr="000C1E50">
                              <w:rPr>
                                <w:rFonts w:ascii="Lucida Console" w:hAnsi="Lucida Console"/>
                                <w:sz w:val="12"/>
                              </w:rPr>
                              <w:t>lblAnswer.Visible</w:t>
                            </w:r>
                            <w:proofErr w:type="spellEnd"/>
                            <w:r w:rsidRPr="000C1E50">
                              <w:rPr>
                                <w:rFonts w:ascii="Lucida Console" w:hAnsi="Lucida Console"/>
                                <w:sz w:val="12"/>
                              </w:rPr>
                              <w:t xml:space="preserve"> :</w:t>
                            </w:r>
                            <w:proofErr w:type="gramEnd"/>
                            <w:r w:rsidRPr="000C1E50">
                              <w:rPr>
                                <w:rFonts w:ascii="Lucida Console" w:hAnsi="Lucida Console"/>
                                <w:sz w:val="12"/>
                              </w:rPr>
                              <w:t>= false;</w:t>
                            </w:r>
                          </w:p>
                          <w:p w14:paraId="1EAD7894"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w:t>
                            </w:r>
                            <w:proofErr w:type="spellStart"/>
                            <w:proofErr w:type="gramStart"/>
                            <w:r w:rsidRPr="000C1E50">
                              <w:rPr>
                                <w:rFonts w:ascii="Lucida Console" w:hAnsi="Lucida Console"/>
                                <w:sz w:val="12"/>
                              </w:rPr>
                              <w:t>imgResult.Visible</w:t>
                            </w:r>
                            <w:proofErr w:type="spellEnd"/>
                            <w:r w:rsidRPr="000C1E50">
                              <w:rPr>
                                <w:rFonts w:ascii="Lucida Console" w:hAnsi="Lucida Console"/>
                                <w:sz w:val="12"/>
                              </w:rPr>
                              <w:t xml:space="preserve"> :</w:t>
                            </w:r>
                            <w:proofErr w:type="gramEnd"/>
                            <w:r w:rsidRPr="000C1E50">
                              <w:rPr>
                                <w:rFonts w:ascii="Lucida Console" w:hAnsi="Lucida Console"/>
                                <w:sz w:val="12"/>
                              </w:rPr>
                              <w:t>= true;</w:t>
                            </w:r>
                          </w:p>
                          <w:p w14:paraId="7FF78680"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 If the guess matches the word then update progress and move onto next word</w:t>
                            </w:r>
                          </w:p>
                          <w:p w14:paraId="55EFDA4E"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if </w:t>
                            </w:r>
                            <w:proofErr w:type="spellStart"/>
                            <w:r w:rsidRPr="000C1E50">
                              <w:rPr>
                                <w:rFonts w:ascii="Lucida Console" w:hAnsi="Lucida Console"/>
                                <w:sz w:val="12"/>
                              </w:rPr>
                              <w:t>UpperCase</w:t>
                            </w:r>
                            <w:proofErr w:type="spellEnd"/>
                            <w:r w:rsidRPr="000C1E50">
                              <w:rPr>
                                <w:rFonts w:ascii="Lucida Console" w:hAnsi="Lucida Console"/>
                                <w:sz w:val="12"/>
                              </w:rPr>
                              <w:t xml:space="preserve">(guess) = </w:t>
                            </w:r>
                            <w:proofErr w:type="spellStart"/>
                            <w:r w:rsidRPr="000C1E50">
                              <w:rPr>
                                <w:rFonts w:ascii="Lucida Console" w:hAnsi="Lucida Console"/>
                                <w:sz w:val="12"/>
                              </w:rPr>
                              <w:t>UpperCase</w:t>
                            </w:r>
                            <w:proofErr w:type="spellEnd"/>
                            <w:r w:rsidRPr="000C1E50">
                              <w:rPr>
                                <w:rFonts w:ascii="Lucida Console" w:hAnsi="Lucida Console"/>
                                <w:sz w:val="12"/>
                              </w:rPr>
                              <w:t>(word) then</w:t>
                            </w:r>
                          </w:p>
                          <w:p w14:paraId="6D96BB46" w14:textId="7705EE06" w:rsidR="00AF785C" w:rsidRDefault="00AF785C" w:rsidP="00AF785C">
                            <w:pPr>
                              <w:rPr>
                                <w:rFonts w:ascii="Lucida Console" w:hAnsi="Lucida Console"/>
                                <w:sz w:val="12"/>
                              </w:rPr>
                            </w:pPr>
                            <w:r w:rsidRPr="000C1E50">
                              <w:rPr>
                                <w:rFonts w:ascii="Lucida Console" w:hAnsi="Lucida Console"/>
                                <w:sz w:val="12"/>
                              </w:rPr>
                              <w:t xml:space="preserve">  begin</w:t>
                            </w:r>
                          </w:p>
                          <w:p w14:paraId="398945C1" w14:textId="7C726778" w:rsidR="00AF785C" w:rsidRPr="00AF785C" w:rsidRDefault="00AF785C" w:rsidP="00AF785C">
                            <w:pPr>
                              <w:rPr>
                                <w:rFonts w:ascii="Lucida Console" w:hAnsi="Lucida Console"/>
                                <w:color w:val="FF0000"/>
                                <w:sz w:val="12"/>
                              </w:rPr>
                            </w:pPr>
                            <w:r w:rsidRPr="00AF785C">
                              <w:rPr>
                                <w:rFonts w:ascii="Lucida Console" w:hAnsi="Lucida Console"/>
                                <w:color w:val="FF0000"/>
                                <w:sz w:val="12"/>
                              </w:rPr>
                              <w:t>(..)</w:t>
                            </w:r>
                          </w:p>
                          <w:p w14:paraId="2A66D864" w14:textId="63B2A48A" w:rsidR="00AF785C" w:rsidRDefault="00AF785C" w:rsidP="00AF785C">
                            <w:pPr>
                              <w:rPr>
                                <w:rFonts w:ascii="Lucida Console" w:hAnsi="Lucida Console"/>
                                <w:sz w:val="12"/>
                              </w:rPr>
                            </w:pPr>
                            <w:r w:rsidRPr="000C1E50">
                              <w:rPr>
                                <w:rFonts w:ascii="Lucida Console" w:hAnsi="Lucida Console"/>
                                <w:sz w:val="12"/>
                              </w:rPr>
                              <w:t>end;</w:t>
                            </w:r>
                          </w:p>
                          <w:p w14:paraId="575F1DC5" w14:textId="77777777" w:rsidR="00AF785C" w:rsidRPr="00644BC8" w:rsidRDefault="00AF785C" w:rsidP="00AF785C">
                            <w:pPr>
                              <w:rPr>
                                <w:rFonts w:ascii="Lucida Console" w:hAnsi="Lucida Console"/>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64FCC" id="Text Box 123" o:spid="_x0000_s1090" type="#_x0000_t202" style="position:absolute;margin-left:0;margin-top:24pt;width:6in;height:80.25pt;z-index:-2514513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" fillcolor="white [3201]" strokeweight=".5pt">
                <v:textbox>
                  <w:txbxContent>
                    <w:p w14:paraId="5C14FC10" w14:textId="77777777" w:rsidR="00AF785C" w:rsidRPr="000C1E50" w:rsidRDefault="00AF785C" w:rsidP="00AF785C">
                      <w:pPr>
                        <w:rPr>
                          <w:rFonts w:ascii="Lucida Console" w:hAnsi="Lucida Console"/>
                          <w:sz w:val="12"/>
                        </w:rPr>
                      </w:pPr>
                      <w:r w:rsidRPr="000C1E50">
                        <w:rPr>
                          <w:rFonts w:ascii="Lucida Console" w:hAnsi="Lucida Console"/>
                          <w:sz w:val="12"/>
                        </w:rPr>
                        <w:t xml:space="preserve">procedure </w:t>
                      </w:r>
                      <w:proofErr w:type="spellStart"/>
                      <w:r w:rsidRPr="000C1E50">
                        <w:rPr>
                          <w:rFonts w:ascii="Lucida Console" w:hAnsi="Lucida Console"/>
                          <w:sz w:val="12"/>
                        </w:rPr>
                        <w:t>TfrmLevel.btnSubmitClick</w:t>
                      </w:r>
                      <w:proofErr w:type="spellEnd"/>
                      <w:r w:rsidRPr="000C1E50">
                        <w:rPr>
                          <w:rFonts w:ascii="Lucida Console" w:hAnsi="Lucida Console"/>
                          <w:sz w:val="12"/>
                        </w:rPr>
                        <w:t xml:space="preserve">(Sender: </w:t>
                      </w:r>
                      <w:proofErr w:type="spellStart"/>
                      <w:r w:rsidRPr="000C1E50">
                        <w:rPr>
                          <w:rFonts w:ascii="Lucida Console" w:hAnsi="Lucida Console"/>
                          <w:sz w:val="12"/>
                        </w:rPr>
                        <w:t>TObject</w:t>
                      </w:r>
                      <w:proofErr w:type="spellEnd"/>
                      <w:r w:rsidRPr="000C1E50">
                        <w:rPr>
                          <w:rFonts w:ascii="Lucida Console" w:hAnsi="Lucida Console"/>
                          <w:sz w:val="12"/>
                        </w:rPr>
                        <w:t>);</w:t>
                      </w:r>
                    </w:p>
                    <w:p w14:paraId="2C16CCC7" w14:textId="77777777" w:rsidR="00AF785C" w:rsidRPr="000C1E50" w:rsidRDefault="00AF785C" w:rsidP="00AF785C">
                      <w:pPr>
                        <w:rPr>
                          <w:rFonts w:ascii="Lucida Console" w:hAnsi="Lucida Console"/>
                          <w:sz w:val="12"/>
                        </w:rPr>
                      </w:pPr>
                      <w:r w:rsidRPr="000C1E50">
                        <w:rPr>
                          <w:rFonts w:ascii="Lucida Console" w:hAnsi="Lucida Console"/>
                          <w:sz w:val="12"/>
                        </w:rPr>
                        <w:t>begin</w:t>
                      </w:r>
                    </w:p>
                    <w:p w14:paraId="01BAB567"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w:t>
                      </w:r>
                      <w:proofErr w:type="gramStart"/>
                      <w:r w:rsidRPr="000C1E50">
                        <w:rPr>
                          <w:rFonts w:ascii="Lucida Console" w:hAnsi="Lucida Console"/>
                          <w:sz w:val="12"/>
                        </w:rPr>
                        <w:t>guess</w:t>
                      </w:r>
                      <w:proofErr w:type="gramEnd"/>
                      <w:r w:rsidRPr="000C1E50">
                        <w:rPr>
                          <w:rFonts w:ascii="Lucida Console" w:hAnsi="Lucida Console"/>
                          <w:sz w:val="12"/>
                        </w:rPr>
                        <w:t xml:space="preserve"> := </w:t>
                      </w:r>
                      <w:proofErr w:type="spellStart"/>
                      <w:r w:rsidRPr="000C1E50">
                        <w:rPr>
                          <w:rFonts w:ascii="Lucida Console" w:hAnsi="Lucida Console"/>
                          <w:sz w:val="12"/>
                        </w:rPr>
                        <w:t>edtGuess.Text</w:t>
                      </w:r>
                      <w:proofErr w:type="spellEnd"/>
                      <w:r w:rsidRPr="000C1E50">
                        <w:rPr>
                          <w:rFonts w:ascii="Lucida Console" w:hAnsi="Lucida Console"/>
                          <w:sz w:val="12"/>
                        </w:rPr>
                        <w:t>;</w:t>
                      </w:r>
                    </w:p>
                    <w:p w14:paraId="72CDF25A"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w:t>
                      </w:r>
                      <w:proofErr w:type="spellStart"/>
                      <w:proofErr w:type="gramStart"/>
                      <w:r w:rsidRPr="000C1E50">
                        <w:rPr>
                          <w:rFonts w:ascii="Lucida Console" w:hAnsi="Lucida Console"/>
                          <w:sz w:val="12"/>
                        </w:rPr>
                        <w:t>edtGuess.Text</w:t>
                      </w:r>
                      <w:proofErr w:type="spellEnd"/>
                      <w:r w:rsidRPr="000C1E50">
                        <w:rPr>
                          <w:rFonts w:ascii="Lucida Console" w:hAnsi="Lucida Console"/>
                          <w:sz w:val="12"/>
                        </w:rPr>
                        <w:t xml:space="preserve"> :</w:t>
                      </w:r>
                      <w:proofErr w:type="gramEnd"/>
                      <w:r w:rsidRPr="000C1E50">
                        <w:rPr>
                          <w:rFonts w:ascii="Lucida Console" w:hAnsi="Lucida Console"/>
                          <w:sz w:val="12"/>
                        </w:rPr>
                        <w:t>= '';</w:t>
                      </w:r>
                    </w:p>
                    <w:p w14:paraId="61D760E7"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w:t>
                      </w:r>
                      <w:proofErr w:type="spellStart"/>
                      <w:proofErr w:type="gramStart"/>
                      <w:r w:rsidRPr="000C1E50">
                        <w:rPr>
                          <w:rFonts w:ascii="Lucida Console" w:hAnsi="Lucida Console"/>
                          <w:sz w:val="12"/>
                        </w:rPr>
                        <w:t>lblAnswer.Visible</w:t>
                      </w:r>
                      <w:proofErr w:type="spellEnd"/>
                      <w:r w:rsidRPr="000C1E50">
                        <w:rPr>
                          <w:rFonts w:ascii="Lucida Console" w:hAnsi="Lucida Console"/>
                          <w:sz w:val="12"/>
                        </w:rPr>
                        <w:t xml:space="preserve"> :</w:t>
                      </w:r>
                      <w:proofErr w:type="gramEnd"/>
                      <w:r w:rsidRPr="000C1E50">
                        <w:rPr>
                          <w:rFonts w:ascii="Lucida Console" w:hAnsi="Lucida Console"/>
                          <w:sz w:val="12"/>
                        </w:rPr>
                        <w:t>= false;</w:t>
                      </w:r>
                    </w:p>
                    <w:p w14:paraId="1EAD7894"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w:t>
                      </w:r>
                      <w:proofErr w:type="spellStart"/>
                      <w:proofErr w:type="gramStart"/>
                      <w:r w:rsidRPr="000C1E50">
                        <w:rPr>
                          <w:rFonts w:ascii="Lucida Console" w:hAnsi="Lucida Console"/>
                          <w:sz w:val="12"/>
                        </w:rPr>
                        <w:t>imgResult.Visible</w:t>
                      </w:r>
                      <w:proofErr w:type="spellEnd"/>
                      <w:r w:rsidRPr="000C1E50">
                        <w:rPr>
                          <w:rFonts w:ascii="Lucida Console" w:hAnsi="Lucida Console"/>
                          <w:sz w:val="12"/>
                        </w:rPr>
                        <w:t xml:space="preserve"> :</w:t>
                      </w:r>
                      <w:proofErr w:type="gramEnd"/>
                      <w:r w:rsidRPr="000C1E50">
                        <w:rPr>
                          <w:rFonts w:ascii="Lucida Console" w:hAnsi="Lucida Console"/>
                          <w:sz w:val="12"/>
                        </w:rPr>
                        <w:t>= true;</w:t>
                      </w:r>
                    </w:p>
                    <w:p w14:paraId="7FF78680"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 If the guess matches the word then update progress and move onto next word</w:t>
                      </w:r>
                    </w:p>
                    <w:p w14:paraId="55EFDA4E" w14:textId="77777777" w:rsidR="00AF785C" w:rsidRPr="000C1E50" w:rsidRDefault="00AF785C" w:rsidP="00AF785C">
                      <w:pPr>
                        <w:rPr>
                          <w:rFonts w:ascii="Lucida Console" w:hAnsi="Lucida Console"/>
                          <w:sz w:val="12"/>
                        </w:rPr>
                      </w:pPr>
                      <w:r w:rsidRPr="000C1E50">
                        <w:rPr>
                          <w:rFonts w:ascii="Lucida Console" w:hAnsi="Lucida Console"/>
                          <w:sz w:val="12"/>
                        </w:rPr>
                        <w:t xml:space="preserve">  if </w:t>
                      </w:r>
                      <w:proofErr w:type="spellStart"/>
                      <w:r w:rsidRPr="000C1E50">
                        <w:rPr>
                          <w:rFonts w:ascii="Lucida Console" w:hAnsi="Lucida Console"/>
                          <w:sz w:val="12"/>
                        </w:rPr>
                        <w:t>UpperCase</w:t>
                      </w:r>
                      <w:proofErr w:type="spellEnd"/>
                      <w:r w:rsidRPr="000C1E50">
                        <w:rPr>
                          <w:rFonts w:ascii="Lucida Console" w:hAnsi="Lucida Console"/>
                          <w:sz w:val="12"/>
                        </w:rPr>
                        <w:t xml:space="preserve">(guess) = </w:t>
                      </w:r>
                      <w:proofErr w:type="spellStart"/>
                      <w:r w:rsidRPr="000C1E50">
                        <w:rPr>
                          <w:rFonts w:ascii="Lucida Console" w:hAnsi="Lucida Console"/>
                          <w:sz w:val="12"/>
                        </w:rPr>
                        <w:t>UpperCase</w:t>
                      </w:r>
                      <w:proofErr w:type="spellEnd"/>
                      <w:r w:rsidRPr="000C1E50">
                        <w:rPr>
                          <w:rFonts w:ascii="Lucida Console" w:hAnsi="Lucida Console"/>
                          <w:sz w:val="12"/>
                        </w:rPr>
                        <w:t>(word) then</w:t>
                      </w:r>
                    </w:p>
                    <w:p w14:paraId="6D96BB46" w14:textId="7705EE06" w:rsidR="00AF785C" w:rsidRDefault="00AF785C" w:rsidP="00AF785C">
                      <w:pPr>
                        <w:rPr>
                          <w:rFonts w:ascii="Lucida Console" w:hAnsi="Lucida Console"/>
                          <w:sz w:val="12"/>
                        </w:rPr>
                      </w:pPr>
                      <w:r w:rsidRPr="000C1E50">
                        <w:rPr>
                          <w:rFonts w:ascii="Lucida Console" w:hAnsi="Lucida Console"/>
                          <w:sz w:val="12"/>
                        </w:rPr>
                        <w:t xml:space="preserve">  begin</w:t>
                      </w:r>
                    </w:p>
                    <w:p w14:paraId="398945C1" w14:textId="7C726778" w:rsidR="00AF785C" w:rsidRPr="00AF785C" w:rsidRDefault="00AF785C" w:rsidP="00AF785C">
                      <w:pPr>
                        <w:rPr>
                          <w:rFonts w:ascii="Lucida Console" w:hAnsi="Lucida Console"/>
                          <w:color w:val="FF0000"/>
                          <w:sz w:val="12"/>
                        </w:rPr>
                      </w:pPr>
                      <w:r w:rsidRPr="00AF785C">
                        <w:rPr>
                          <w:rFonts w:ascii="Lucida Console" w:hAnsi="Lucida Console"/>
                          <w:color w:val="FF0000"/>
                          <w:sz w:val="12"/>
                        </w:rPr>
                        <w:t>(..)</w:t>
                      </w:r>
                    </w:p>
                    <w:p w14:paraId="2A66D864" w14:textId="63B2A48A" w:rsidR="00AF785C" w:rsidRDefault="00AF785C" w:rsidP="00AF785C">
                      <w:pPr>
                        <w:rPr>
                          <w:rFonts w:ascii="Lucida Console" w:hAnsi="Lucida Console"/>
                          <w:sz w:val="12"/>
                        </w:rPr>
                      </w:pPr>
                      <w:r w:rsidRPr="000C1E50">
                        <w:rPr>
                          <w:rFonts w:ascii="Lucida Console" w:hAnsi="Lucida Console"/>
                          <w:sz w:val="12"/>
                        </w:rPr>
                        <w:t>end;</w:t>
                      </w:r>
                    </w:p>
                    <w:p w14:paraId="575F1DC5" w14:textId="77777777" w:rsidR="00AF785C" w:rsidRPr="00644BC8" w:rsidRDefault="00AF785C" w:rsidP="00AF785C">
                      <w:pPr>
                        <w:rPr>
                          <w:rFonts w:ascii="Lucida Console" w:hAnsi="Lucida Console"/>
                          <w:sz w:val="12"/>
                        </w:rPr>
                      </w:pPr>
                    </w:p>
                  </w:txbxContent>
                </v:textbox>
                <w10:wrap type="tight" anchorx="margin"/>
              </v:shape>
            </w:pict>
          </mc:Fallback>
        </mc:AlternateContent>
      </w:r>
      <w:r>
        <w:t>Code:</w:t>
      </w:r>
    </w:p>
    <w:p w14:paraId="59BDA94E" w14:textId="42393C89" w:rsidR="00AF785C" w:rsidRDefault="00AF785C" w:rsidP="009A7189"/>
    <w:tbl>
      <w:tblPr>
        <w:tblStyle w:val="TableGrid"/>
        <w:tblW w:w="0" w:type="auto"/>
        <w:tblLook w:val="04A0" w:firstRow="1" w:lastRow="0" w:firstColumn="1" w:lastColumn="0" w:noHBand="0" w:noVBand="1"/>
      </w:tblPr>
      <w:tblGrid>
        <w:gridCol w:w="701"/>
        <w:gridCol w:w="2050"/>
        <w:gridCol w:w="2244"/>
        <w:gridCol w:w="2090"/>
        <w:gridCol w:w="1211"/>
      </w:tblGrid>
      <w:tr w:rsidR="00AF785C" w:rsidRPr="00D10B59" w14:paraId="2B41F024" w14:textId="77777777" w:rsidTr="00663C9C">
        <w:tc>
          <w:tcPr>
            <w:tcW w:w="701" w:type="dxa"/>
          </w:tcPr>
          <w:p w14:paraId="798A36E7" w14:textId="77777777" w:rsidR="00AF785C" w:rsidRPr="00D10B59" w:rsidRDefault="00AF785C" w:rsidP="00663C9C">
            <w:pPr>
              <w:jc w:val="center"/>
              <w:rPr>
                <w:b/>
              </w:rPr>
            </w:pPr>
            <w:r>
              <w:rPr>
                <w:b/>
              </w:rPr>
              <w:t>Test No.</w:t>
            </w:r>
          </w:p>
        </w:tc>
        <w:tc>
          <w:tcPr>
            <w:tcW w:w="2050" w:type="dxa"/>
          </w:tcPr>
          <w:p w14:paraId="466939DF" w14:textId="77777777" w:rsidR="00AF785C" w:rsidRPr="00D10B59" w:rsidRDefault="00AF785C" w:rsidP="00663C9C">
            <w:pPr>
              <w:jc w:val="center"/>
              <w:rPr>
                <w:b/>
              </w:rPr>
            </w:pPr>
            <w:r>
              <w:rPr>
                <w:b/>
              </w:rPr>
              <w:t>Function Tested</w:t>
            </w:r>
          </w:p>
        </w:tc>
        <w:tc>
          <w:tcPr>
            <w:tcW w:w="2244" w:type="dxa"/>
          </w:tcPr>
          <w:p w14:paraId="4DDE06E3" w14:textId="77777777" w:rsidR="00AF785C" w:rsidRPr="00D10B59" w:rsidRDefault="00AF785C" w:rsidP="00663C9C">
            <w:pPr>
              <w:jc w:val="center"/>
              <w:rPr>
                <w:b/>
              </w:rPr>
            </w:pPr>
            <w:r>
              <w:rPr>
                <w:b/>
              </w:rPr>
              <w:t>Test Data</w:t>
            </w:r>
          </w:p>
        </w:tc>
        <w:tc>
          <w:tcPr>
            <w:tcW w:w="2090" w:type="dxa"/>
          </w:tcPr>
          <w:p w14:paraId="59BB1B5D" w14:textId="77777777" w:rsidR="00AF785C" w:rsidRPr="00D10B59" w:rsidRDefault="00AF785C" w:rsidP="00663C9C">
            <w:pPr>
              <w:jc w:val="center"/>
              <w:rPr>
                <w:b/>
              </w:rPr>
            </w:pPr>
            <w:r>
              <w:rPr>
                <w:b/>
              </w:rPr>
              <w:t>Expected Result</w:t>
            </w:r>
          </w:p>
        </w:tc>
        <w:tc>
          <w:tcPr>
            <w:tcW w:w="1211" w:type="dxa"/>
          </w:tcPr>
          <w:p w14:paraId="7A15A403" w14:textId="77777777" w:rsidR="00AF785C" w:rsidRPr="00D10B59" w:rsidRDefault="00AF785C" w:rsidP="00663C9C">
            <w:pPr>
              <w:jc w:val="center"/>
              <w:rPr>
                <w:b/>
              </w:rPr>
            </w:pPr>
            <w:r>
              <w:rPr>
                <w:b/>
              </w:rPr>
              <w:t>Pass/Fail</w:t>
            </w:r>
          </w:p>
        </w:tc>
      </w:tr>
      <w:tr w:rsidR="00AF785C" w14:paraId="19EA44A8" w14:textId="77777777" w:rsidTr="00663C9C">
        <w:tc>
          <w:tcPr>
            <w:tcW w:w="701" w:type="dxa"/>
          </w:tcPr>
          <w:p w14:paraId="1BA66208" w14:textId="77777777" w:rsidR="00AF785C" w:rsidRDefault="00AF785C" w:rsidP="00663C9C">
            <w:r>
              <w:t>1</w:t>
            </w:r>
          </w:p>
        </w:tc>
        <w:tc>
          <w:tcPr>
            <w:tcW w:w="2050" w:type="dxa"/>
          </w:tcPr>
          <w:p w14:paraId="590B9549" w14:textId="4D9B38FC" w:rsidR="00AF785C" w:rsidRDefault="00AF785C" w:rsidP="00663C9C">
            <w:r>
              <w:t>edtGuess with correct answer in lowercase (normal)</w:t>
            </w:r>
          </w:p>
        </w:tc>
        <w:tc>
          <w:tcPr>
            <w:tcW w:w="2244" w:type="dxa"/>
          </w:tcPr>
          <w:p w14:paraId="2C6AFD31" w14:textId="7800229A" w:rsidR="00AF785C" w:rsidRDefault="00AF785C" w:rsidP="00663C9C">
            <w:r>
              <w:t>tramp</w:t>
            </w:r>
          </w:p>
        </w:tc>
        <w:tc>
          <w:tcPr>
            <w:tcW w:w="2090" w:type="dxa"/>
          </w:tcPr>
          <w:p w14:paraId="1F801B51" w14:textId="41D03B92" w:rsidR="00AF785C" w:rsidRDefault="00AF785C" w:rsidP="00663C9C">
            <w:r>
              <w:t>Happy face shown, guess is correct</w:t>
            </w:r>
          </w:p>
        </w:tc>
        <w:tc>
          <w:tcPr>
            <w:tcW w:w="1211" w:type="dxa"/>
          </w:tcPr>
          <w:p w14:paraId="10A4B617" w14:textId="77777777" w:rsidR="00AF785C" w:rsidRDefault="00AF785C" w:rsidP="00663C9C">
            <w:r>
              <w:t>Pass</w:t>
            </w:r>
          </w:p>
        </w:tc>
      </w:tr>
      <w:tr w:rsidR="00AF785C" w14:paraId="4E5DF9BF" w14:textId="77777777" w:rsidTr="00663C9C">
        <w:tc>
          <w:tcPr>
            <w:tcW w:w="701" w:type="dxa"/>
          </w:tcPr>
          <w:p w14:paraId="4B58B2A1" w14:textId="77777777" w:rsidR="00AF785C" w:rsidRDefault="00AF785C" w:rsidP="00AF785C">
            <w:r>
              <w:t>2</w:t>
            </w:r>
          </w:p>
        </w:tc>
        <w:tc>
          <w:tcPr>
            <w:tcW w:w="2050" w:type="dxa"/>
          </w:tcPr>
          <w:p w14:paraId="24C99CE9" w14:textId="32E5182F" w:rsidR="00AF785C" w:rsidRDefault="00AF785C" w:rsidP="00AF785C">
            <w:r>
              <w:t>edtGuess with correct answer in uppercase (normal)</w:t>
            </w:r>
          </w:p>
        </w:tc>
        <w:tc>
          <w:tcPr>
            <w:tcW w:w="2244" w:type="dxa"/>
          </w:tcPr>
          <w:p w14:paraId="659568FD" w14:textId="72D3D2E4" w:rsidR="00AF785C" w:rsidRDefault="00AF785C" w:rsidP="00AF785C">
            <w:r>
              <w:t>LIMP</w:t>
            </w:r>
          </w:p>
        </w:tc>
        <w:tc>
          <w:tcPr>
            <w:tcW w:w="2090" w:type="dxa"/>
          </w:tcPr>
          <w:p w14:paraId="2FE9A3A7" w14:textId="34C0EC05" w:rsidR="00AF785C" w:rsidRDefault="00AF785C" w:rsidP="00AF785C">
            <w:r>
              <w:t>Happy face shown, guess is correct</w:t>
            </w:r>
          </w:p>
        </w:tc>
        <w:tc>
          <w:tcPr>
            <w:tcW w:w="1211" w:type="dxa"/>
          </w:tcPr>
          <w:p w14:paraId="31380D2B" w14:textId="77777777" w:rsidR="00AF785C" w:rsidRDefault="00AF785C" w:rsidP="00AF785C">
            <w:r>
              <w:t>Pass</w:t>
            </w:r>
          </w:p>
        </w:tc>
      </w:tr>
      <w:tr w:rsidR="00AF785C" w14:paraId="4F5801AE" w14:textId="77777777" w:rsidTr="00663C9C">
        <w:tc>
          <w:tcPr>
            <w:tcW w:w="701" w:type="dxa"/>
          </w:tcPr>
          <w:p w14:paraId="0642E709" w14:textId="77777777" w:rsidR="00AF785C" w:rsidRDefault="00AF785C" w:rsidP="00663C9C">
            <w:r>
              <w:t>3</w:t>
            </w:r>
          </w:p>
        </w:tc>
        <w:tc>
          <w:tcPr>
            <w:tcW w:w="2050" w:type="dxa"/>
          </w:tcPr>
          <w:p w14:paraId="4FA60528" w14:textId="3A54EA9A" w:rsidR="00AF785C" w:rsidRDefault="00AF785C" w:rsidP="00663C9C">
            <w:r>
              <w:t>edtGuess with incorrect answer in lowercase (normal)</w:t>
            </w:r>
          </w:p>
        </w:tc>
        <w:tc>
          <w:tcPr>
            <w:tcW w:w="2244" w:type="dxa"/>
          </w:tcPr>
          <w:p w14:paraId="2F20B4E9" w14:textId="406752A1" w:rsidR="00AF785C" w:rsidRDefault="00AF785C" w:rsidP="00663C9C">
            <w:r>
              <w:t>subaru</w:t>
            </w:r>
          </w:p>
        </w:tc>
        <w:tc>
          <w:tcPr>
            <w:tcW w:w="2090" w:type="dxa"/>
          </w:tcPr>
          <w:p w14:paraId="14C91F45" w14:textId="47D6ED39" w:rsidR="00AF785C" w:rsidRDefault="00AF785C" w:rsidP="00663C9C">
            <w:r>
              <w:t>Sad face shown, guess is incorrect</w:t>
            </w:r>
          </w:p>
        </w:tc>
        <w:tc>
          <w:tcPr>
            <w:tcW w:w="1211" w:type="dxa"/>
          </w:tcPr>
          <w:p w14:paraId="02C15EA1" w14:textId="77777777" w:rsidR="00AF785C" w:rsidRDefault="00AF785C" w:rsidP="00663C9C">
            <w:r>
              <w:t>Pass</w:t>
            </w:r>
          </w:p>
        </w:tc>
      </w:tr>
      <w:tr w:rsidR="00AF785C" w14:paraId="4EDCBE35" w14:textId="77777777" w:rsidTr="00663C9C">
        <w:tc>
          <w:tcPr>
            <w:tcW w:w="701" w:type="dxa"/>
          </w:tcPr>
          <w:p w14:paraId="2CEB0952" w14:textId="0579E541" w:rsidR="00AF785C" w:rsidRDefault="00AF785C" w:rsidP="00663C9C">
            <w:r>
              <w:t>4</w:t>
            </w:r>
          </w:p>
        </w:tc>
        <w:tc>
          <w:tcPr>
            <w:tcW w:w="2050" w:type="dxa"/>
          </w:tcPr>
          <w:p w14:paraId="4FD16AE0" w14:textId="7BE6580D" w:rsidR="00AF785C" w:rsidRDefault="00AF785C" w:rsidP="00663C9C">
            <w:r>
              <w:t>edtGuess with correct answer and whitespace (boundary)</w:t>
            </w:r>
          </w:p>
        </w:tc>
        <w:tc>
          <w:tcPr>
            <w:tcW w:w="2244" w:type="dxa"/>
          </w:tcPr>
          <w:p w14:paraId="2FFDF648" w14:textId="77777777" w:rsidR="00AF785C" w:rsidRDefault="00AF785C" w:rsidP="00663C9C"/>
        </w:tc>
        <w:tc>
          <w:tcPr>
            <w:tcW w:w="2090" w:type="dxa"/>
          </w:tcPr>
          <w:p w14:paraId="3CDDF901" w14:textId="264658E2" w:rsidR="00AF785C" w:rsidRDefault="00AF785C" w:rsidP="00663C9C">
            <w:r>
              <w:t>Happy face shown, guess is correct</w:t>
            </w:r>
          </w:p>
        </w:tc>
        <w:tc>
          <w:tcPr>
            <w:tcW w:w="1211" w:type="dxa"/>
          </w:tcPr>
          <w:p w14:paraId="2AA674D4" w14:textId="6B1F1E67" w:rsidR="00AF785C" w:rsidRDefault="00AF785C" w:rsidP="00663C9C">
            <w:r>
              <w:t>Fail</w:t>
            </w:r>
          </w:p>
        </w:tc>
      </w:tr>
    </w:tbl>
    <w:p w14:paraId="28D42AC3" w14:textId="1EA23EE6" w:rsidR="00AF785C" w:rsidRDefault="00AF785C" w:rsidP="009A7189"/>
    <w:p w14:paraId="5153B141" w14:textId="383C672E" w:rsidR="00AF785C" w:rsidRDefault="00AF785C" w:rsidP="009A7189"/>
    <w:p w14:paraId="004F25A8" w14:textId="3AAF97C3" w:rsidR="00AF785C" w:rsidRDefault="00AF785C" w:rsidP="009A7189">
      <w:r>
        <w:t>Test 1 evidence:</w:t>
      </w:r>
    </w:p>
    <w:p w14:paraId="0208B1D5" w14:textId="69DC2B49" w:rsidR="00AF785C" w:rsidRDefault="00AF785C" w:rsidP="009A7189">
      <w:r>
        <w:rPr>
          <w:noProof/>
          <w:lang w:eastAsia="en-GB"/>
        </w:rPr>
        <w:drawing>
          <wp:anchor distT="0" distB="0" distL="114300" distR="114300" simplePos="0" relativeHeight="251867136" behindDoc="0" locked="0" layoutInCell="1" allowOverlap="1" wp14:anchorId="33B1A4E1" wp14:editId="3423739A">
            <wp:simplePos x="0" y="0"/>
            <wp:positionH relativeFrom="column">
              <wp:posOffset>904240</wp:posOffset>
            </wp:positionH>
            <wp:positionV relativeFrom="paragraph">
              <wp:posOffset>106045</wp:posOffset>
            </wp:positionV>
            <wp:extent cx="3362325" cy="2000250"/>
            <wp:effectExtent l="0" t="0" r="9525" b="0"/>
            <wp:wrapTight wrapText="bothSides">
              <wp:wrapPolygon edited="0">
                <wp:start x="0" y="0"/>
                <wp:lineTo x="0" y="21394"/>
                <wp:lineTo x="21539" y="21394"/>
                <wp:lineTo x="2153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4628" t="21200" r="21623" b="5815"/>
                    <a:stretch/>
                  </pic:blipFill>
                  <pic:spPr bwMode="auto">
                    <a:xfrm>
                      <a:off x="0" y="0"/>
                      <a:ext cx="336232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84BCB8" w14:textId="3DA7CFD0" w:rsidR="00AF785C" w:rsidRPr="00AF785C" w:rsidRDefault="00AF785C" w:rsidP="00AF785C"/>
    <w:p w14:paraId="6D3FB9F0" w14:textId="3D5D91D6" w:rsidR="00AF785C" w:rsidRPr="00AF785C" w:rsidRDefault="00AF785C" w:rsidP="00AF785C"/>
    <w:p w14:paraId="1AAB4463" w14:textId="2B0EFAEB" w:rsidR="00AF785C" w:rsidRPr="00AF785C" w:rsidRDefault="00AF785C" w:rsidP="00AF785C"/>
    <w:p w14:paraId="2AAD6C5E" w14:textId="37A69C78" w:rsidR="00AF785C" w:rsidRPr="00AF785C" w:rsidRDefault="00AF785C" w:rsidP="00AF785C"/>
    <w:p w14:paraId="1013D4D7" w14:textId="4F82C4E1" w:rsidR="00AF785C" w:rsidRPr="00AF785C" w:rsidRDefault="00AF785C" w:rsidP="00AF785C"/>
    <w:p w14:paraId="133E2662" w14:textId="6BB98E62" w:rsidR="00AF785C" w:rsidRPr="00AF785C" w:rsidRDefault="00AF785C" w:rsidP="00AF785C"/>
    <w:p w14:paraId="5E186C38" w14:textId="082B8B7C" w:rsidR="00AF785C" w:rsidRPr="00AF785C" w:rsidRDefault="00AF785C" w:rsidP="00AF785C"/>
    <w:p w14:paraId="1777BCC6" w14:textId="40B90699" w:rsidR="00AF785C" w:rsidRPr="00AF785C" w:rsidRDefault="00AF785C" w:rsidP="00AF785C"/>
    <w:p w14:paraId="5ABCE2B4" w14:textId="489823A3" w:rsidR="00AF785C" w:rsidRPr="00AF785C" w:rsidRDefault="00DE194C" w:rsidP="00AF785C">
      <w:r w:rsidRPr="00A83445">
        <w:rPr>
          <w:noProof/>
          <w:lang w:eastAsia="en-GB"/>
        </w:rPr>
        <mc:AlternateContent>
          <mc:Choice Requires="wps">
            <w:drawing>
              <wp:anchor distT="0" distB="0" distL="114300" distR="114300" simplePos="0" relativeHeight="251883520" behindDoc="0" locked="0" layoutInCell="1" allowOverlap="1" wp14:anchorId="21C70F2B" wp14:editId="0F9BFC8F">
                <wp:simplePos x="0" y="0"/>
                <wp:positionH relativeFrom="margin">
                  <wp:align>left</wp:align>
                </wp:positionH>
                <wp:positionV relativeFrom="paragraph">
                  <wp:posOffset>55245</wp:posOffset>
                </wp:positionV>
                <wp:extent cx="2343150" cy="695325"/>
                <wp:effectExtent l="0" t="0" r="19050" b="28575"/>
                <wp:wrapNone/>
                <wp:docPr id="132" name="Text Box 132"/>
                <wp:cNvGraphicFramePr/>
                <a:graphic xmlns:a="http://schemas.openxmlformats.org/drawingml/2006/main">
                  <a:graphicData uri="http://schemas.microsoft.com/office/word/2010/wordprocessingShape">
                    <wps:wsp>
                      <wps:cNvSpPr txBox="1"/>
                      <wps:spPr>
                        <a:xfrm>
                          <a:off x="0" y="0"/>
                          <a:ext cx="2343150" cy="695325"/>
                        </a:xfrm>
                        <a:prstGeom prst="rect">
                          <a:avLst/>
                        </a:prstGeom>
                        <a:solidFill>
                          <a:schemeClr val="lt1"/>
                        </a:solidFill>
                        <a:ln w="6350">
                          <a:solidFill>
                            <a:schemeClr val="tx1"/>
                          </a:solidFill>
                        </a:ln>
                      </wps:spPr>
                      <wps:txbx>
                        <w:txbxContent>
                          <w:p w14:paraId="00969831" w14:textId="01E7E516" w:rsidR="00DE194C" w:rsidRPr="009013D6" w:rsidRDefault="00DE194C" w:rsidP="00DE194C">
                            <w:pPr>
                              <w:rPr>
                                <w:b/>
                              </w:rPr>
                            </w:pPr>
                            <w:r>
                              <w:t>Test 1 successful, with guess being accepted, progress updated, and happy face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0F2B" id="Text Box 132" o:spid="_x0000_s1091" type="#_x0000_t202" style="position:absolute;margin-left:0;margin-top:4.35pt;width:184.5pt;height:54.75pt;z-index:251883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" fillcolor="white [3201]" strokecolor="black [3213]" strokeweight=".5pt">
                <v:textbox>
                  <w:txbxContent>
                    <w:p w14:paraId="00969831" w14:textId="01E7E516" w:rsidR="00DE194C" w:rsidRPr="009013D6" w:rsidRDefault="00DE194C" w:rsidP="00DE194C">
                      <w:pPr>
                        <w:rPr>
                          <w:b/>
                        </w:rPr>
                      </w:pPr>
                      <w:r>
                        <w:t>Test 1 successful, with guess being accepted, progress updated, and happy face shown.</w:t>
                      </w:r>
                    </w:p>
                  </w:txbxContent>
                </v:textbox>
                <w10:wrap anchorx="margin"/>
              </v:shape>
            </w:pict>
          </mc:Fallback>
        </mc:AlternateContent>
      </w:r>
    </w:p>
    <w:p w14:paraId="304BEA83" w14:textId="16C5D103" w:rsidR="00AF785C" w:rsidRPr="00AF785C" w:rsidRDefault="00AF785C" w:rsidP="00AF785C"/>
    <w:p w14:paraId="555D9892" w14:textId="39027EB3" w:rsidR="00AF785C" w:rsidRPr="00AF785C" w:rsidRDefault="00DE194C" w:rsidP="00AF785C">
      <w:r>
        <w:rPr>
          <w:noProof/>
          <w:lang w:eastAsia="en-GB"/>
        </w:rPr>
        <mc:AlternateContent>
          <mc:Choice Requires="wps">
            <w:drawing>
              <wp:anchor distT="0" distB="0" distL="114300" distR="114300" simplePos="0" relativeHeight="251888640" behindDoc="0" locked="0" layoutInCell="1" allowOverlap="1" wp14:anchorId="2FC35BCA" wp14:editId="7C037913">
                <wp:simplePos x="0" y="0"/>
                <wp:positionH relativeFrom="column">
                  <wp:posOffset>2505075</wp:posOffset>
                </wp:positionH>
                <wp:positionV relativeFrom="paragraph">
                  <wp:posOffset>112395</wp:posOffset>
                </wp:positionV>
                <wp:extent cx="0" cy="314325"/>
                <wp:effectExtent l="76200" t="0" r="57150" b="47625"/>
                <wp:wrapNone/>
                <wp:docPr id="135" name="Straight Arrow Connector 135"/>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BE6088C" id="Straight Arrow Connector 135" o:spid="_x0000_s1026" type="#_x0000_t32" style="position:absolute;margin-left:197.25pt;margin-top:8.85pt;width:0;height:24.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" strokecolor="black [3213]" strokeweight=".5pt">
                <v:stroke endarrow="block" joinstyle="miter"/>
              </v:shape>
            </w:pict>
          </mc:Fallback>
        </mc:AlternateContent>
      </w:r>
    </w:p>
    <w:p w14:paraId="2991CB94" w14:textId="4951DEB8" w:rsidR="00AF785C" w:rsidRPr="00AF785C" w:rsidRDefault="00AF785C" w:rsidP="00AF785C"/>
    <w:p w14:paraId="64AF5773" w14:textId="17E7D21F" w:rsidR="00AF785C" w:rsidRPr="00AF785C" w:rsidRDefault="00AF785C" w:rsidP="00AF785C">
      <w:r>
        <w:rPr>
          <w:noProof/>
          <w:lang w:eastAsia="en-GB"/>
        </w:rPr>
        <w:drawing>
          <wp:anchor distT="0" distB="0" distL="114300" distR="114300" simplePos="0" relativeHeight="251869184" behindDoc="0" locked="0" layoutInCell="1" allowOverlap="1" wp14:anchorId="6A6F63BD" wp14:editId="3FE35D7A">
            <wp:simplePos x="0" y="0"/>
            <wp:positionH relativeFrom="column">
              <wp:posOffset>914400</wp:posOffset>
            </wp:positionH>
            <wp:positionV relativeFrom="paragraph">
              <wp:posOffset>9525</wp:posOffset>
            </wp:positionV>
            <wp:extent cx="3333750" cy="2019300"/>
            <wp:effectExtent l="0" t="0" r="0" b="0"/>
            <wp:wrapTight wrapText="bothSides">
              <wp:wrapPolygon edited="0">
                <wp:start x="0" y="0"/>
                <wp:lineTo x="0" y="21396"/>
                <wp:lineTo x="21477" y="21396"/>
                <wp:lineTo x="21477"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5169" t="21547" r="21623" b="4773"/>
                    <a:stretch/>
                  </pic:blipFill>
                  <pic:spPr bwMode="auto">
                    <a:xfrm>
                      <a:off x="0" y="0"/>
                      <a:ext cx="333375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CB86EC" w14:textId="0F6194F1" w:rsidR="00AF785C" w:rsidRPr="00AF785C" w:rsidRDefault="00AF785C" w:rsidP="00AF785C"/>
    <w:p w14:paraId="06CFDB77" w14:textId="3374BDF0" w:rsidR="00AF785C" w:rsidRDefault="00AF785C" w:rsidP="00AF785C"/>
    <w:p w14:paraId="20A76F64" w14:textId="6A504903" w:rsidR="00AF785C" w:rsidRPr="00AF785C" w:rsidRDefault="00AF785C" w:rsidP="00AF785C"/>
    <w:p w14:paraId="250DF4C6" w14:textId="23740D00" w:rsidR="00AF785C" w:rsidRPr="00AF785C" w:rsidRDefault="00AF785C" w:rsidP="00AF785C"/>
    <w:p w14:paraId="36236DE6" w14:textId="083BF38A" w:rsidR="00AF785C" w:rsidRPr="00AF785C" w:rsidRDefault="00AF785C" w:rsidP="00AF785C"/>
    <w:p w14:paraId="7EFAA695" w14:textId="70D59DD5" w:rsidR="00AF785C" w:rsidRPr="00AF785C" w:rsidRDefault="00AF785C" w:rsidP="00AF785C"/>
    <w:p w14:paraId="4E14F062" w14:textId="1456D11F" w:rsidR="00AF785C" w:rsidRPr="00AF785C" w:rsidRDefault="00AF785C" w:rsidP="00AF785C"/>
    <w:p w14:paraId="61A14CDB" w14:textId="040E490D" w:rsidR="00AF785C" w:rsidRPr="00AF785C" w:rsidRDefault="00AF785C" w:rsidP="00AF785C"/>
    <w:p w14:paraId="331522E2" w14:textId="4CE8038E" w:rsidR="00AF785C" w:rsidRPr="00AF785C" w:rsidRDefault="00AF785C" w:rsidP="00AF785C"/>
    <w:p w14:paraId="7BDD350D" w14:textId="70492516" w:rsidR="00AF785C" w:rsidRPr="00AF785C" w:rsidRDefault="00AF785C" w:rsidP="00AF785C"/>
    <w:p w14:paraId="4120B674" w14:textId="1F04448D" w:rsidR="00AF785C" w:rsidRDefault="00AF785C" w:rsidP="00AF785C"/>
    <w:p w14:paraId="01C6A8D9" w14:textId="273553AD" w:rsidR="00AF785C" w:rsidRDefault="00AF785C" w:rsidP="00AF785C"/>
    <w:p w14:paraId="43D7C9B9" w14:textId="486288B0" w:rsidR="00AF785C" w:rsidRDefault="00AF785C" w:rsidP="00AF785C"/>
    <w:p w14:paraId="0722908C" w14:textId="540FFEB5" w:rsidR="00AF785C" w:rsidRDefault="00AF785C" w:rsidP="00AF785C"/>
    <w:p w14:paraId="04AB5A45" w14:textId="3CB2CDDA" w:rsidR="00AF785C" w:rsidRDefault="00AF785C" w:rsidP="00AF785C"/>
    <w:p w14:paraId="328FF44B" w14:textId="579BC1C1" w:rsidR="00AF785C" w:rsidRDefault="00AF785C" w:rsidP="00AF785C"/>
    <w:p w14:paraId="0D64E128" w14:textId="721E7F6A" w:rsidR="00AF785C" w:rsidRDefault="00AF785C" w:rsidP="00AF785C"/>
    <w:p w14:paraId="170AF514" w14:textId="1A68C594" w:rsidR="00AF785C" w:rsidRDefault="00AF785C" w:rsidP="00AF785C"/>
    <w:p w14:paraId="407072EB" w14:textId="34F56508" w:rsidR="00AF785C" w:rsidRDefault="00AF785C" w:rsidP="00AF785C"/>
    <w:p w14:paraId="4531BE92" w14:textId="2068B8A3" w:rsidR="00AF785C" w:rsidRDefault="00AF785C" w:rsidP="00AF785C"/>
    <w:p w14:paraId="6C8017A2" w14:textId="09179A91" w:rsidR="00AF785C" w:rsidRDefault="00AF785C" w:rsidP="00AF785C"/>
    <w:p w14:paraId="699151C3" w14:textId="06FAA2AD" w:rsidR="00AF785C" w:rsidRDefault="00AF785C" w:rsidP="00AF785C"/>
    <w:p w14:paraId="583F6B7D" w14:textId="77777777" w:rsidR="00AF785C" w:rsidRDefault="00AF785C" w:rsidP="00AF785C"/>
    <w:p w14:paraId="162E7B84" w14:textId="209787AD" w:rsidR="00AF785C" w:rsidRDefault="00AF785C" w:rsidP="00AF785C">
      <w:pPr>
        <w:tabs>
          <w:tab w:val="left" w:pos="1500"/>
        </w:tabs>
      </w:pPr>
      <w:r>
        <w:t>Test 2 evidence:</w:t>
      </w:r>
    </w:p>
    <w:p w14:paraId="4ACB7FDA" w14:textId="2085B1CD" w:rsidR="00AF785C" w:rsidRDefault="00AF785C" w:rsidP="00AF785C">
      <w:pPr>
        <w:tabs>
          <w:tab w:val="left" w:pos="1500"/>
        </w:tabs>
      </w:pPr>
      <w:r>
        <w:rPr>
          <w:noProof/>
          <w:lang w:eastAsia="en-GB"/>
        </w:rPr>
        <w:drawing>
          <wp:anchor distT="0" distB="0" distL="114300" distR="114300" simplePos="0" relativeHeight="251871232" behindDoc="0" locked="0" layoutInCell="1" allowOverlap="1" wp14:anchorId="0631D34B" wp14:editId="21A70C0A">
            <wp:simplePos x="0" y="0"/>
            <wp:positionH relativeFrom="margin">
              <wp:align>center</wp:align>
            </wp:positionH>
            <wp:positionV relativeFrom="paragraph">
              <wp:posOffset>186690</wp:posOffset>
            </wp:positionV>
            <wp:extent cx="3352800" cy="1990725"/>
            <wp:effectExtent l="0" t="0" r="0" b="9525"/>
            <wp:wrapTight wrapText="bothSides">
              <wp:wrapPolygon edited="0">
                <wp:start x="0" y="0"/>
                <wp:lineTo x="0" y="21497"/>
                <wp:lineTo x="21477" y="21497"/>
                <wp:lineTo x="21477"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89" t="21548" r="21442" b="5815"/>
                    <a:stretch/>
                  </pic:blipFill>
                  <pic:spPr bwMode="auto">
                    <a:xfrm>
                      <a:off x="0" y="0"/>
                      <a:ext cx="335280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02DAF7" w14:textId="21384992" w:rsidR="00AF785C" w:rsidRPr="00AF785C" w:rsidRDefault="00AF785C" w:rsidP="00AF785C"/>
    <w:p w14:paraId="076B2DF9" w14:textId="35CF6B52" w:rsidR="00AF785C" w:rsidRPr="00AF785C" w:rsidRDefault="00AF785C" w:rsidP="00AF785C"/>
    <w:p w14:paraId="7154F5AA" w14:textId="63616288" w:rsidR="00AF785C" w:rsidRPr="00AF785C" w:rsidRDefault="00AF785C" w:rsidP="00AF785C"/>
    <w:p w14:paraId="2A0DEB47" w14:textId="7307BD89" w:rsidR="00AF785C" w:rsidRPr="00AF785C" w:rsidRDefault="00AF785C" w:rsidP="00AF785C"/>
    <w:p w14:paraId="0AFF1A32" w14:textId="779CB984" w:rsidR="00AF785C" w:rsidRPr="00AF785C" w:rsidRDefault="00AF785C" w:rsidP="00AF785C"/>
    <w:p w14:paraId="5285F67C" w14:textId="784DE4DC" w:rsidR="00AF785C" w:rsidRPr="00AF785C" w:rsidRDefault="00AF785C" w:rsidP="00AF785C"/>
    <w:p w14:paraId="5F51C8C0" w14:textId="5F8F5F44" w:rsidR="00AF785C" w:rsidRPr="00AF785C" w:rsidRDefault="00AF785C" w:rsidP="00AF785C"/>
    <w:p w14:paraId="1A4694AA" w14:textId="0C5D0CDF" w:rsidR="00AF785C" w:rsidRPr="00AF785C" w:rsidRDefault="00AF785C" w:rsidP="00AF785C"/>
    <w:p w14:paraId="4B8F99A0" w14:textId="723663F6" w:rsidR="00AF785C" w:rsidRPr="00AF785C" w:rsidRDefault="00AF785C" w:rsidP="00AF785C"/>
    <w:p w14:paraId="6B70B63B" w14:textId="5D61C25E" w:rsidR="00AF785C" w:rsidRPr="00AF785C" w:rsidRDefault="00DE194C" w:rsidP="00AF785C">
      <w:r w:rsidRPr="00A83445">
        <w:rPr>
          <w:noProof/>
          <w:lang w:eastAsia="en-GB"/>
        </w:rPr>
        <mc:AlternateContent>
          <mc:Choice Requires="wps">
            <w:drawing>
              <wp:anchor distT="0" distB="0" distL="114300" distR="114300" simplePos="0" relativeHeight="251885568" behindDoc="0" locked="0" layoutInCell="1" allowOverlap="1" wp14:anchorId="30B2E9BD" wp14:editId="0A6A8125">
                <wp:simplePos x="0" y="0"/>
                <wp:positionH relativeFrom="margin">
                  <wp:align>left</wp:align>
                </wp:positionH>
                <wp:positionV relativeFrom="paragraph">
                  <wp:posOffset>134620</wp:posOffset>
                </wp:positionV>
                <wp:extent cx="2343150" cy="695325"/>
                <wp:effectExtent l="0" t="0" r="19050" b="28575"/>
                <wp:wrapNone/>
                <wp:docPr id="133" name="Text Box 133"/>
                <wp:cNvGraphicFramePr/>
                <a:graphic xmlns:a="http://schemas.openxmlformats.org/drawingml/2006/main">
                  <a:graphicData uri="http://schemas.microsoft.com/office/word/2010/wordprocessingShape">
                    <wps:wsp>
                      <wps:cNvSpPr txBox="1"/>
                      <wps:spPr>
                        <a:xfrm>
                          <a:off x="0" y="0"/>
                          <a:ext cx="2343150" cy="695325"/>
                        </a:xfrm>
                        <a:prstGeom prst="rect">
                          <a:avLst/>
                        </a:prstGeom>
                        <a:solidFill>
                          <a:schemeClr val="lt1"/>
                        </a:solidFill>
                        <a:ln w="6350">
                          <a:solidFill>
                            <a:schemeClr val="tx1"/>
                          </a:solidFill>
                        </a:ln>
                      </wps:spPr>
                      <wps:txbx>
                        <w:txbxContent>
                          <w:p w14:paraId="5A3A89C2" w14:textId="4AFF49DE" w:rsidR="00DE194C" w:rsidRPr="009013D6" w:rsidRDefault="00DE194C" w:rsidP="00DE194C">
                            <w:pPr>
                              <w:rPr>
                                <w:b/>
                              </w:rPr>
                            </w:pPr>
                            <w:r>
                              <w:t>Test 2 successful, with guess being accepted, progress updated, and happy face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2E9BD" id="Text Box 133" o:spid="_x0000_s1092" type="#_x0000_t202" style="position:absolute;margin-left:0;margin-top:10.6pt;width:184.5pt;height:54.75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" fillcolor="white [3201]" strokecolor="black [3213]" strokeweight=".5pt">
                <v:textbox>
                  <w:txbxContent>
                    <w:p w14:paraId="5A3A89C2" w14:textId="4AFF49DE" w:rsidR="00DE194C" w:rsidRPr="009013D6" w:rsidRDefault="00DE194C" w:rsidP="00DE194C">
                      <w:pPr>
                        <w:rPr>
                          <w:b/>
                        </w:rPr>
                      </w:pPr>
                      <w:r>
                        <w:t>Test 2 successful, with guess being accepted, progress updated, and happy face shown.</w:t>
                      </w:r>
                    </w:p>
                  </w:txbxContent>
                </v:textbox>
                <w10:wrap anchorx="margin"/>
              </v:shape>
            </w:pict>
          </mc:Fallback>
        </mc:AlternateContent>
      </w:r>
    </w:p>
    <w:p w14:paraId="09A21992" w14:textId="448C81F1" w:rsidR="00AF785C" w:rsidRPr="00AF785C" w:rsidRDefault="00AF785C" w:rsidP="00AF785C"/>
    <w:p w14:paraId="7EE9C186" w14:textId="4D7C36DF" w:rsidR="00AF785C" w:rsidRDefault="00DE194C" w:rsidP="00AF785C">
      <w:r>
        <w:rPr>
          <w:noProof/>
          <w:lang w:eastAsia="en-GB"/>
        </w:rPr>
        <mc:AlternateContent>
          <mc:Choice Requires="wps">
            <w:drawing>
              <wp:anchor distT="0" distB="0" distL="114300" distR="114300" simplePos="0" relativeHeight="251889664" behindDoc="0" locked="0" layoutInCell="1" allowOverlap="1" wp14:anchorId="3151F296" wp14:editId="6BF7C3E6">
                <wp:simplePos x="0" y="0"/>
                <wp:positionH relativeFrom="column">
                  <wp:posOffset>2533650</wp:posOffset>
                </wp:positionH>
                <wp:positionV relativeFrom="paragraph">
                  <wp:posOffset>26670</wp:posOffset>
                </wp:positionV>
                <wp:extent cx="0" cy="419100"/>
                <wp:effectExtent l="76200" t="0" r="57150" b="57150"/>
                <wp:wrapNone/>
                <wp:docPr id="136" name="Straight Arrow Connector 136"/>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2D26B2" id="Straight Arrow Connector 136" o:spid="_x0000_s1026" type="#_x0000_t32" style="position:absolute;margin-left:199.5pt;margin-top:2.1pt;width:0;height:33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" strokecolor="black [3213]" strokeweight=".5pt">
                <v:stroke endarrow="block" joinstyle="miter"/>
              </v:shape>
            </w:pict>
          </mc:Fallback>
        </mc:AlternateContent>
      </w:r>
    </w:p>
    <w:p w14:paraId="162528F4" w14:textId="6332FD7F" w:rsidR="00AF785C" w:rsidRDefault="00AF785C" w:rsidP="00AF785C"/>
    <w:p w14:paraId="77BA75EF" w14:textId="434E5EED" w:rsidR="00AF785C" w:rsidRDefault="00AF785C" w:rsidP="00AF785C">
      <w:pPr>
        <w:tabs>
          <w:tab w:val="left" w:pos="3060"/>
        </w:tabs>
      </w:pPr>
      <w:r>
        <w:rPr>
          <w:noProof/>
          <w:lang w:eastAsia="en-GB"/>
        </w:rPr>
        <w:drawing>
          <wp:anchor distT="0" distB="0" distL="114300" distR="114300" simplePos="0" relativeHeight="251873280" behindDoc="0" locked="0" layoutInCell="1" allowOverlap="1" wp14:anchorId="29014E4E" wp14:editId="7C468741">
            <wp:simplePos x="0" y="0"/>
            <wp:positionH relativeFrom="margin">
              <wp:align>center</wp:align>
            </wp:positionH>
            <wp:positionV relativeFrom="paragraph">
              <wp:posOffset>9525</wp:posOffset>
            </wp:positionV>
            <wp:extent cx="3352800" cy="2009775"/>
            <wp:effectExtent l="0" t="0" r="0" b="9525"/>
            <wp:wrapTight wrapText="bothSides">
              <wp:wrapPolygon edited="0">
                <wp:start x="0" y="0"/>
                <wp:lineTo x="0" y="21498"/>
                <wp:lineTo x="21477" y="21498"/>
                <wp:lineTo x="21477"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4989" t="21548" r="21442" b="5120"/>
                    <a:stretch/>
                  </pic:blipFill>
                  <pic:spPr bwMode="auto">
                    <a:xfrm>
                      <a:off x="0" y="0"/>
                      <a:ext cx="3352800"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309C8BBB" w14:textId="00A9526A" w:rsidR="00AF785C" w:rsidRPr="00AF785C" w:rsidRDefault="00AF785C" w:rsidP="00AF785C"/>
    <w:p w14:paraId="7ACB58F0" w14:textId="661FE460" w:rsidR="00AF785C" w:rsidRPr="00AF785C" w:rsidRDefault="00AF785C" w:rsidP="00AF785C"/>
    <w:p w14:paraId="70891F8C" w14:textId="578C348B" w:rsidR="00AF785C" w:rsidRPr="00AF785C" w:rsidRDefault="00AF785C" w:rsidP="00AF785C"/>
    <w:p w14:paraId="38C8ADE9" w14:textId="05C48F53" w:rsidR="00AF785C" w:rsidRPr="00AF785C" w:rsidRDefault="00AF785C" w:rsidP="00AF785C"/>
    <w:p w14:paraId="60BB2829" w14:textId="070091E7" w:rsidR="00AF785C" w:rsidRPr="00AF785C" w:rsidRDefault="00AF785C" w:rsidP="00AF785C"/>
    <w:p w14:paraId="3BE9F8B3" w14:textId="19F6C432" w:rsidR="00AF785C" w:rsidRPr="00AF785C" w:rsidRDefault="00AF785C" w:rsidP="00AF785C"/>
    <w:p w14:paraId="2AD16B7C" w14:textId="3F154C2A" w:rsidR="00AF785C" w:rsidRPr="00AF785C" w:rsidRDefault="00AF785C" w:rsidP="00AF785C"/>
    <w:p w14:paraId="2F17B21D" w14:textId="3B18C79F" w:rsidR="00AF785C" w:rsidRPr="00AF785C" w:rsidRDefault="00AF785C" w:rsidP="00AF785C"/>
    <w:p w14:paraId="40AEE45F" w14:textId="107BE08A" w:rsidR="00AF785C" w:rsidRPr="00AF785C" w:rsidRDefault="00AF785C" w:rsidP="00AF785C"/>
    <w:p w14:paraId="7B61C14E" w14:textId="7041CFDC" w:rsidR="00AF785C" w:rsidRPr="00AF785C" w:rsidRDefault="00AF785C" w:rsidP="00AF785C"/>
    <w:p w14:paraId="27D014F2" w14:textId="74C062A6" w:rsidR="00AF785C" w:rsidRDefault="00AF785C" w:rsidP="00AF785C"/>
    <w:p w14:paraId="1395793C" w14:textId="6858C13F" w:rsidR="00AF785C" w:rsidRDefault="00AF785C" w:rsidP="00AF785C"/>
    <w:p w14:paraId="2FFA6E8C" w14:textId="2853215B" w:rsidR="00AF785C" w:rsidRDefault="00AF785C" w:rsidP="00AF785C">
      <w:r>
        <w:t>Test 3 evidence:</w:t>
      </w:r>
    </w:p>
    <w:p w14:paraId="4DADA739" w14:textId="1CBA4892" w:rsidR="00AF785C" w:rsidRDefault="00AF785C" w:rsidP="00AF785C"/>
    <w:p w14:paraId="01D9EB51" w14:textId="317EB94B" w:rsidR="00AF785C" w:rsidRPr="00AF785C" w:rsidRDefault="00AF785C" w:rsidP="00AF785C">
      <w:r>
        <w:rPr>
          <w:noProof/>
          <w:lang w:eastAsia="en-GB"/>
        </w:rPr>
        <w:drawing>
          <wp:anchor distT="0" distB="0" distL="114300" distR="114300" simplePos="0" relativeHeight="251875328" behindDoc="0" locked="0" layoutInCell="1" allowOverlap="1" wp14:anchorId="48167F8B" wp14:editId="65974B2F">
            <wp:simplePos x="0" y="0"/>
            <wp:positionH relativeFrom="margin">
              <wp:align>center</wp:align>
            </wp:positionH>
            <wp:positionV relativeFrom="paragraph">
              <wp:posOffset>10160</wp:posOffset>
            </wp:positionV>
            <wp:extent cx="3371850" cy="2038350"/>
            <wp:effectExtent l="0" t="0" r="0" b="0"/>
            <wp:wrapTight wrapText="bothSides">
              <wp:wrapPolygon edited="0">
                <wp:start x="0" y="0"/>
                <wp:lineTo x="0" y="21398"/>
                <wp:lineTo x="21478" y="21398"/>
                <wp:lineTo x="21478"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808" t="20853" r="21262" b="4773"/>
                    <a:stretch/>
                  </pic:blipFill>
                  <pic:spPr bwMode="auto">
                    <a:xfrm>
                      <a:off x="0" y="0"/>
                      <a:ext cx="3371850"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7EA76A" w14:textId="05E94B2D" w:rsidR="00AF785C" w:rsidRPr="00AF785C" w:rsidRDefault="00AF785C" w:rsidP="00AF785C"/>
    <w:p w14:paraId="61F5C3A1" w14:textId="2C5EDFDD" w:rsidR="00AF785C" w:rsidRPr="00AF785C" w:rsidRDefault="00AF785C" w:rsidP="00AF785C"/>
    <w:p w14:paraId="4EBEFC19" w14:textId="0FDA2A9E" w:rsidR="00AF785C" w:rsidRPr="00AF785C" w:rsidRDefault="00AF785C" w:rsidP="00AF785C"/>
    <w:p w14:paraId="3FA1B994" w14:textId="3A5935DD" w:rsidR="00AF785C" w:rsidRPr="00AF785C" w:rsidRDefault="00AF785C" w:rsidP="00AF785C"/>
    <w:p w14:paraId="0B7423A0" w14:textId="0187576B" w:rsidR="00AF785C" w:rsidRPr="00AF785C" w:rsidRDefault="00AF785C" w:rsidP="00AF785C"/>
    <w:p w14:paraId="40315061" w14:textId="3EE56F08" w:rsidR="00AF785C" w:rsidRPr="00AF785C" w:rsidRDefault="00AF785C" w:rsidP="00AF785C"/>
    <w:p w14:paraId="02E16A64" w14:textId="1CBB21B2" w:rsidR="00AF785C" w:rsidRPr="00AF785C" w:rsidRDefault="00AF785C" w:rsidP="00AF785C"/>
    <w:p w14:paraId="52087950" w14:textId="3F165981" w:rsidR="00AF785C" w:rsidRPr="00AF785C" w:rsidRDefault="00DE194C" w:rsidP="00AF785C">
      <w:r w:rsidRPr="00A83445">
        <w:rPr>
          <w:noProof/>
          <w:lang w:eastAsia="en-GB"/>
        </w:rPr>
        <mc:AlternateContent>
          <mc:Choice Requires="wps">
            <w:drawing>
              <wp:anchor distT="0" distB="0" distL="114300" distR="114300" simplePos="0" relativeHeight="251887616" behindDoc="0" locked="0" layoutInCell="1" allowOverlap="1" wp14:anchorId="577482F4" wp14:editId="2BD0A35B">
                <wp:simplePos x="0" y="0"/>
                <wp:positionH relativeFrom="margin">
                  <wp:posOffset>0</wp:posOffset>
                </wp:positionH>
                <wp:positionV relativeFrom="paragraph">
                  <wp:posOffset>0</wp:posOffset>
                </wp:positionV>
                <wp:extent cx="2343150" cy="695325"/>
                <wp:effectExtent l="0" t="0" r="19050" b="28575"/>
                <wp:wrapNone/>
                <wp:docPr id="134" name="Text Box 134"/>
                <wp:cNvGraphicFramePr/>
                <a:graphic xmlns:a="http://schemas.openxmlformats.org/drawingml/2006/main">
                  <a:graphicData uri="http://schemas.microsoft.com/office/word/2010/wordprocessingShape">
                    <wps:wsp>
                      <wps:cNvSpPr txBox="1"/>
                      <wps:spPr>
                        <a:xfrm>
                          <a:off x="0" y="0"/>
                          <a:ext cx="2343150" cy="695325"/>
                        </a:xfrm>
                        <a:prstGeom prst="rect">
                          <a:avLst/>
                        </a:prstGeom>
                        <a:solidFill>
                          <a:schemeClr val="lt1"/>
                        </a:solidFill>
                        <a:ln w="6350">
                          <a:solidFill>
                            <a:schemeClr val="tx1"/>
                          </a:solidFill>
                        </a:ln>
                      </wps:spPr>
                      <wps:txbx>
                        <w:txbxContent>
                          <w:p w14:paraId="287B4412" w14:textId="600C6EFD" w:rsidR="00DE194C" w:rsidRPr="009013D6" w:rsidRDefault="00DE194C" w:rsidP="00DE194C">
                            <w:pPr>
                              <w:rPr>
                                <w:b/>
                              </w:rPr>
                            </w:pPr>
                            <w:r>
                              <w:t>Test 3 successful, with guess not being accepted, progress updated, and sad face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482F4" id="Text Box 134" o:spid="_x0000_s1093" type="#_x0000_t202" style="position:absolute;margin-left:0;margin-top:0;width:184.5pt;height:54.7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" fillcolor="white [3201]" strokecolor="black [3213]" strokeweight=".5pt">
                <v:textbox>
                  <w:txbxContent>
                    <w:p w14:paraId="287B4412" w14:textId="600C6EFD" w:rsidR="00DE194C" w:rsidRPr="009013D6" w:rsidRDefault="00DE194C" w:rsidP="00DE194C">
                      <w:pPr>
                        <w:rPr>
                          <w:b/>
                        </w:rPr>
                      </w:pPr>
                      <w:r>
                        <w:t>Test 3 successful, with guess not being accepted, progress updated, and sad face shown.</w:t>
                      </w:r>
                    </w:p>
                  </w:txbxContent>
                </v:textbox>
                <w10:wrap anchorx="margin"/>
              </v:shape>
            </w:pict>
          </mc:Fallback>
        </mc:AlternateContent>
      </w:r>
    </w:p>
    <w:p w14:paraId="17E34154" w14:textId="044DF5FB" w:rsidR="00AF785C" w:rsidRPr="00AF785C" w:rsidRDefault="00AF785C" w:rsidP="00AF785C"/>
    <w:p w14:paraId="3DE25615" w14:textId="33BF63BD" w:rsidR="00AF785C" w:rsidRPr="00AF785C" w:rsidRDefault="00DE194C" w:rsidP="00AF785C">
      <w:r>
        <w:rPr>
          <w:noProof/>
          <w:lang w:eastAsia="en-GB"/>
        </w:rPr>
        <mc:AlternateContent>
          <mc:Choice Requires="wps">
            <w:drawing>
              <wp:anchor distT="0" distB="0" distL="114300" distR="114300" simplePos="0" relativeHeight="251890688" behindDoc="0" locked="0" layoutInCell="1" allowOverlap="1" wp14:anchorId="50622AEB" wp14:editId="7AD4B23D">
                <wp:simplePos x="0" y="0"/>
                <wp:positionH relativeFrom="column">
                  <wp:posOffset>2524125</wp:posOffset>
                </wp:positionH>
                <wp:positionV relativeFrom="paragraph">
                  <wp:posOffset>153035</wp:posOffset>
                </wp:positionV>
                <wp:extent cx="0" cy="371475"/>
                <wp:effectExtent l="76200" t="0" r="76200" b="47625"/>
                <wp:wrapNone/>
                <wp:docPr id="137" name="Straight Arrow Connector 137"/>
                <wp:cNvGraphicFramePr/>
                <a:graphic xmlns:a="http://schemas.openxmlformats.org/drawingml/2006/main">
                  <a:graphicData uri="http://schemas.microsoft.com/office/word/2010/wordprocessingShape">
                    <wps:wsp>
                      <wps:cNvCnPr/>
                      <wps:spPr>
                        <a:xfrm>
                          <a:off x="0" y="0"/>
                          <a:ext cx="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16ED166" id="Straight Arrow Connector 137" o:spid="_x0000_s1026" type="#_x0000_t32" style="position:absolute;margin-left:198.75pt;margin-top:12.05pt;width:0;height:29.2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" strokecolor="black [3213]" strokeweight=".5pt">
                <v:stroke endarrow="block" joinstyle="miter"/>
              </v:shape>
            </w:pict>
          </mc:Fallback>
        </mc:AlternateContent>
      </w:r>
    </w:p>
    <w:p w14:paraId="2721D71E" w14:textId="584657DD" w:rsidR="00AF785C" w:rsidRPr="00AF785C" w:rsidRDefault="00AF785C" w:rsidP="00AF785C"/>
    <w:p w14:paraId="1DA59B72" w14:textId="63A90646" w:rsidR="00AF785C" w:rsidRDefault="00AF785C" w:rsidP="00AF785C">
      <w:r>
        <w:rPr>
          <w:noProof/>
          <w:lang w:eastAsia="en-GB"/>
        </w:rPr>
        <w:drawing>
          <wp:anchor distT="0" distB="0" distL="114300" distR="114300" simplePos="0" relativeHeight="251877376" behindDoc="0" locked="0" layoutInCell="1" allowOverlap="1" wp14:anchorId="573DD2EB" wp14:editId="56EB433B">
            <wp:simplePos x="0" y="0"/>
            <wp:positionH relativeFrom="margin">
              <wp:align>center</wp:align>
            </wp:positionH>
            <wp:positionV relativeFrom="paragraph">
              <wp:posOffset>13970</wp:posOffset>
            </wp:positionV>
            <wp:extent cx="1695450" cy="1476375"/>
            <wp:effectExtent l="0" t="0" r="0" b="9525"/>
            <wp:wrapTight wrapText="bothSides">
              <wp:wrapPolygon edited="0">
                <wp:start x="0" y="0"/>
                <wp:lineTo x="0" y="21461"/>
                <wp:lineTo x="21357" y="21461"/>
                <wp:lineTo x="21357"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95450" cy="1476375"/>
                    </a:xfrm>
                    <a:prstGeom prst="rect">
                      <a:avLst/>
                    </a:prstGeom>
                  </pic:spPr>
                </pic:pic>
              </a:graphicData>
            </a:graphic>
          </wp:anchor>
        </w:drawing>
      </w:r>
    </w:p>
    <w:p w14:paraId="0FDB9ADE" w14:textId="76D0E1BB" w:rsidR="00AF785C" w:rsidRDefault="00AF785C" w:rsidP="00AF785C"/>
    <w:p w14:paraId="4670ADC8" w14:textId="782C3B36" w:rsidR="00AF785C" w:rsidRDefault="00AF785C" w:rsidP="00AF785C">
      <w:pPr>
        <w:jc w:val="center"/>
      </w:pPr>
    </w:p>
    <w:p w14:paraId="53E89175" w14:textId="1C2125AD" w:rsidR="00AF785C" w:rsidRPr="00AF785C" w:rsidRDefault="00AF785C" w:rsidP="00AF785C"/>
    <w:p w14:paraId="3EAF0E1A" w14:textId="5CBCD462" w:rsidR="00AF785C" w:rsidRPr="00AF785C" w:rsidRDefault="00AF785C" w:rsidP="00AF785C"/>
    <w:p w14:paraId="532CA4BE" w14:textId="72B8F180" w:rsidR="00AF785C" w:rsidRPr="00AF785C" w:rsidRDefault="00AF785C" w:rsidP="00AF785C"/>
    <w:p w14:paraId="3C15AB98" w14:textId="2664B5DF" w:rsidR="00AF785C" w:rsidRDefault="00AF785C" w:rsidP="00AF785C"/>
    <w:p w14:paraId="00A1E2B7" w14:textId="5D832A85" w:rsidR="00AF785C" w:rsidRDefault="00AF785C" w:rsidP="00AF785C"/>
    <w:p w14:paraId="0C031852" w14:textId="7FFEBF5F" w:rsidR="00AF785C" w:rsidRDefault="00AF785C" w:rsidP="00AF785C">
      <w:r>
        <w:t>Test 4 evidence:</w:t>
      </w:r>
    </w:p>
    <w:p w14:paraId="5D6DC093" w14:textId="54D98DB4" w:rsidR="00AF785C" w:rsidRDefault="00DE194C" w:rsidP="00AF785C">
      <w:r>
        <w:rPr>
          <w:noProof/>
          <w:lang w:eastAsia="en-GB"/>
        </w:rPr>
        <w:drawing>
          <wp:anchor distT="0" distB="0" distL="114300" distR="114300" simplePos="0" relativeHeight="251879424" behindDoc="0" locked="0" layoutInCell="1" allowOverlap="1" wp14:anchorId="792889F5" wp14:editId="391E2123">
            <wp:simplePos x="0" y="0"/>
            <wp:positionH relativeFrom="margin">
              <wp:align>center</wp:align>
            </wp:positionH>
            <wp:positionV relativeFrom="paragraph">
              <wp:posOffset>128905</wp:posOffset>
            </wp:positionV>
            <wp:extent cx="3390900" cy="2009775"/>
            <wp:effectExtent l="0" t="0" r="0" b="9525"/>
            <wp:wrapTight wrapText="bothSides">
              <wp:wrapPolygon edited="0">
                <wp:start x="0" y="0"/>
                <wp:lineTo x="0" y="21498"/>
                <wp:lineTo x="21479" y="21498"/>
                <wp:lineTo x="21479"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729" t="21625" r="21326" b="5438"/>
                    <a:stretch/>
                  </pic:blipFill>
                  <pic:spPr bwMode="auto">
                    <a:xfrm>
                      <a:off x="0" y="0"/>
                      <a:ext cx="3390900"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EFDB9" w14:textId="53EA0106" w:rsidR="00AF785C" w:rsidRDefault="00AF785C" w:rsidP="00AF785C"/>
    <w:p w14:paraId="53361DB1" w14:textId="2BF6951A" w:rsidR="00DE194C" w:rsidRPr="00DE194C" w:rsidRDefault="00DE194C" w:rsidP="00DE194C"/>
    <w:p w14:paraId="2DC2D8CC" w14:textId="0DED8B21" w:rsidR="00DE194C" w:rsidRPr="00DE194C" w:rsidRDefault="00DE194C" w:rsidP="00DE194C"/>
    <w:p w14:paraId="56D4A66B" w14:textId="37014D2F" w:rsidR="00DE194C" w:rsidRPr="00DE194C" w:rsidRDefault="00DE194C" w:rsidP="00DE194C"/>
    <w:p w14:paraId="47FAD6A5" w14:textId="7D095839" w:rsidR="00DE194C" w:rsidRPr="00DE194C" w:rsidRDefault="00DE194C" w:rsidP="00DE194C"/>
    <w:p w14:paraId="6A8A6C34" w14:textId="5B65FD80" w:rsidR="00DE194C" w:rsidRPr="00DE194C" w:rsidRDefault="00DE194C" w:rsidP="00DE194C"/>
    <w:p w14:paraId="72BB05F1" w14:textId="778F7B45" w:rsidR="00DE194C" w:rsidRPr="00DE194C" w:rsidRDefault="00DE194C" w:rsidP="00DE194C"/>
    <w:p w14:paraId="27560531" w14:textId="2A11F1EF" w:rsidR="00DE194C" w:rsidRPr="00DE194C" w:rsidRDefault="00DE194C" w:rsidP="00DE194C"/>
    <w:p w14:paraId="0D7B1C18" w14:textId="607CC56E" w:rsidR="00DE194C" w:rsidRPr="00DE194C" w:rsidRDefault="00DE194C" w:rsidP="00DE194C">
      <w:r w:rsidRPr="00A83445">
        <w:rPr>
          <w:noProof/>
          <w:lang w:eastAsia="en-GB"/>
        </w:rPr>
        <mc:AlternateContent>
          <mc:Choice Requires="wps">
            <w:drawing>
              <wp:anchor distT="0" distB="0" distL="114300" distR="114300" simplePos="0" relativeHeight="251893760" behindDoc="0" locked="0" layoutInCell="1" allowOverlap="1" wp14:anchorId="18B18512" wp14:editId="2C655A27">
                <wp:simplePos x="0" y="0"/>
                <wp:positionH relativeFrom="margin">
                  <wp:align>left</wp:align>
                </wp:positionH>
                <wp:positionV relativeFrom="paragraph">
                  <wp:posOffset>165100</wp:posOffset>
                </wp:positionV>
                <wp:extent cx="2343150" cy="800100"/>
                <wp:effectExtent l="0" t="0" r="19050" b="19050"/>
                <wp:wrapNone/>
                <wp:docPr id="139" name="Text Box 139"/>
                <wp:cNvGraphicFramePr/>
                <a:graphic xmlns:a="http://schemas.openxmlformats.org/drawingml/2006/main">
                  <a:graphicData uri="http://schemas.microsoft.com/office/word/2010/wordprocessingShape">
                    <wps:wsp>
                      <wps:cNvSpPr txBox="1"/>
                      <wps:spPr>
                        <a:xfrm>
                          <a:off x="0" y="0"/>
                          <a:ext cx="2343150" cy="800100"/>
                        </a:xfrm>
                        <a:prstGeom prst="rect">
                          <a:avLst/>
                        </a:prstGeom>
                        <a:solidFill>
                          <a:schemeClr val="lt1"/>
                        </a:solidFill>
                        <a:ln w="6350">
                          <a:solidFill>
                            <a:schemeClr val="tx1"/>
                          </a:solidFill>
                        </a:ln>
                      </wps:spPr>
                      <wps:txbx>
                        <w:txbxContent>
                          <w:p w14:paraId="2BE574A0" w14:textId="47404B81" w:rsidR="00DE194C" w:rsidRPr="00DE194C" w:rsidRDefault="00DE194C" w:rsidP="00DE194C">
                            <w:pPr>
                              <w:rPr>
                                <w:b/>
                              </w:rPr>
                            </w:pPr>
                            <w:r w:rsidRPr="00DE194C">
                              <w:rPr>
                                <w:b/>
                              </w:rPr>
                              <w:t>Test 4 fails, with guess not being accepted, despite entering in the correct answer. A whitespace should not affect the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18512" id="Text Box 139" o:spid="_x0000_s1094" type="#_x0000_t202" style="position:absolute;margin-left:0;margin-top:13pt;width:184.5pt;height:63pt;z-index:251893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" fillcolor="white [3201]" strokecolor="black [3213]" strokeweight=".5pt">
                <v:textbox>
                  <w:txbxContent>
                    <w:p w14:paraId="2BE574A0" w14:textId="47404B81" w:rsidR="00DE194C" w:rsidRPr="00DE194C" w:rsidRDefault="00DE194C" w:rsidP="00DE194C">
                      <w:pPr>
                        <w:rPr>
                          <w:b/>
                        </w:rPr>
                      </w:pPr>
                      <w:r w:rsidRPr="00DE194C">
                        <w:rPr>
                          <w:b/>
                        </w:rPr>
                        <w:t>Test 4 fails, with guess not being accepted, despite entering in the correct answer. A whitespace should not affect the answer.</w:t>
                      </w:r>
                    </w:p>
                  </w:txbxContent>
                </v:textbox>
                <w10:wrap anchorx="margin"/>
              </v:shape>
            </w:pict>
          </mc:Fallback>
        </mc:AlternateContent>
      </w:r>
    </w:p>
    <w:p w14:paraId="38498B96" w14:textId="330BA319" w:rsidR="00DE194C" w:rsidRPr="00DE194C" w:rsidRDefault="00DE194C" w:rsidP="00DE194C"/>
    <w:p w14:paraId="685C8EB2" w14:textId="0204563E" w:rsidR="00DE194C" w:rsidRPr="00DE194C" w:rsidRDefault="00DE194C" w:rsidP="00DE194C">
      <w:r>
        <w:rPr>
          <w:noProof/>
          <w:lang w:eastAsia="en-GB"/>
        </w:rPr>
        <mc:AlternateContent>
          <mc:Choice Requires="wps">
            <w:drawing>
              <wp:anchor distT="0" distB="0" distL="114300" distR="114300" simplePos="0" relativeHeight="251891712" behindDoc="0" locked="0" layoutInCell="1" allowOverlap="1" wp14:anchorId="7B6D3FAB" wp14:editId="71A37DAB">
                <wp:simplePos x="0" y="0"/>
                <wp:positionH relativeFrom="column">
                  <wp:posOffset>2457450</wp:posOffset>
                </wp:positionH>
                <wp:positionV relativeFrom="paragraph">
                  <wp:posOffset>173355</wp:posOffset>
                </wp:positionV>
                <wp:extent cx="0" cy="352425"/>
                <wp:effectExtent l="76200" t="0" r="76200" b="47625"/>
                <wp:wrapNone/>
                <wp:docPr id="138" name="Straight Arrow Connector 138"/>
                <wp:cNvGraphicFramePr/>
                <a:graphic xmlns:a="http://schemas.openxmlformats.org/drawingml/2006/main">
                  <a:graphicData uri="http://schemas.microsoft.com/office/word/2010/wordprocessingShape">
                    <wps:wsp>
                      <wps:cNvCnPr/>
                      <wps:spPr>
                        <a:xfrm>
                          <a:off x="0" y="0"/>
                          <a:ext cx="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05A6055" id="Straight Arrow Connector 138" o:spid="_x0000_s1026" type="#_x0000_t32" style="position:absolute;margin-left:193.5pt;margin-top:13.65pt;width:0;height:27.7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" strokecolor="black [3213]" strokeweight=".5pt">
                <v:stroke endarrow="block" joinstyle="miter"/>
              </v:shape>
            </w:pict>
          </mc:Fallback>
        </mc:AlternateContent>
      </w:r>
    </w:p>
    <w:p w14:paraId="0F963EE2" w14:textId="1E5DAA9B" w:rsidR="00DE194C" w:rsidRPr="00DE194C" w:rsidRDefault="00DE194C" w:rsidP="00DE194C"/>
    <w:p w14:paraId="4D5C30F1" w14:textId="55CDD7FB" w:rsidR="00DE194C" w:rsidRPr="00DE194C" w:rsidRDefault="00DE194C" w:rsidP="00DE194C">
      <w:r>
        <w:rPr>
          <w:noProof/>
          <w:lang w:eastAsia="en-GB"/>
        </w:rPr>
        <w:drawing>
          <wp:anchor distT="0" distB="0" distL="114300" distR="114300" simplePos="0" relativeHeight="251881472" behindDoc="0" locked="0" layoutInCell="1" allowOverlap="1" wp14:anchorId="76C074E7" wp14:editId="54E39F22">
            <wp:simplePos x="0" y="0"/>
            <wp:positionH relativeFrom="margin">
              <wp:align>center</wp:align>
            </wp:positionH>
            <wp:positionV relativeFrom="paragraph">
              <wp:posOffset>70485</wp:posOffset>
            </wp:positionV>
            <wp:extent cx="3362325" cy="2047875"/>
            <wp:effectExtent l="0" t="0" r="9525" b="9525"/>
            <wp:wrapTight wrapText="bothSides">
              <wp:wrapPolygon edited="0">
                <wp:start x="0" y="0"/>
                <wp:lineTo x="0" y="21500"/>
                <wp:lineTo x="21539" y="21500"/>
                <wp:lineTo x="21539"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4989" t="20852" r="21262" b="4425"/>
                    <a:stretch/>
                  </pic:blipFill>
                  <pic:spPr bwMode="auto">
                    <a:xfrm>
                      <a:off x="0" y="0"/>
                      <a:ext cx="3362325"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89CE35" w14:textId="3292E809" w:rsidR="00DE194C" w:rsidRDefault="00DE194C" w:rsidP="00DE194C"/>
    <w:p w14:paraId="5983FF4C" w14:textId="62439591" w:rsidR="00DE194C" w:rsidRDefault="00DE194C" w:rsidP="00DE194C"/>
    <w:p w14:paraId="0CD43FEE" w14:textId="089D7CB1" w:rsidR="00DE194C" w:rsidRDefault="00DE194C" w:rsidP="00DE194C">
      <w:pPr>
        <w:tabs>
          <w:tab w:val="left" w:pos="2700"/>
        </w:tabs>
      </w:pPr>
      <w:r>
        <w:tab/>
      </w:r>
    </w:p>
    <w:p w14:paraId="1CC54A33" w14:textId="57BC4D55" w:rsidR="00DE194C" w:rsidRPr="00DE194C" w:rsidRDefault="00DE194C" w:rsidP="00DE194C"/>
    <w:p w14:paraId="6DEFA8AB" w14:textId="1E268C74" w:rsidR="00DE194C" w:rsidRPr="00DE194C" w:rsidRDefault="00DE194C" w:rsidP="00DE194C"/>
    <w:p w14:paraId="47E6FA02" w14:textId="06EE45DE" w:rsidR="00DE194C" w:rsidRPr="00DE194C" w:rsidRDefault="00DE194C" w:rsidP="00DE194C"/>
    <w:p w14:paraId="643A3BAE" w14:textId="29107A66" w:rsidR="00DE194C" w:rsidRPr="00DE194C" w:rsidRDefault="00DE194C" w:rsidP="00DE194C"/>
    <w:p w14:paraId="78347304" w14:textId="0F2D6A1A" w:rsidR="00DE194C" w:rsidRPr="00DE194C" w:rsidRDefault="00DE194C" w:rsidP="00DE194C"/>
    <w:p w14:paraId="5C4C0E7B" w14:textId="5A6C5765" w:rsidR="00DE194C" w:rsidRPr="00DE194C" w:rsidRDefault="00DE194C" w:rsidP="00DE194C"/>
    <w:p w14:paraId="2DE14252" w14:textId="35BA20A0" w:rsidR="00DE194C" w:rsidRPr="00DE194C" w:rsidRDefault="00DE194C" w:rsidP="00DE194C"/>
    <w:p w14:paraId="408275FD" w14:textId="67F538E9" w:rsidR="00DE194C" w:rsidRPr="00DE194C" w:rsidRDefault="00DE194C" w:rsidP="00DE194C"/>
    <w:p w14:paraId="45951FDB" w14:textId="3E8236F4" w:rsidR="00DE194C" w:rsidRDefault="00DE194C" w:rsidP="00DE194C"/>
    <w:p w14:paraId="1CD41351" w14:textId="0EF5C326" w:rsidR="00DE194C" w:rsidRDefault="00DE194C" w:rsidP="00DE194C"/>
    <w:p w14:paraId="054C4F8A" w14:textId="20633FB4" w:rsidR="00DE194C" w:rsidRDefault="00DE194C" w:rsidP="00DE194C">
      <w:pPr>
        <w:tabs>
          <w:tab w:val="left" w:pos="1425"/>
        </w:tabs>
      </w:pPr>
      <w:r>
        <w:t>Improvements:</w:t>
      </w:r>
    </w:p>
    <w:p w14:paraId="1A8FA479" w14:textId="417E66F8" w:rsidR="00DE194C" w:rsidRDefault="00DE194C" w:rsidP="00DE194C">
      <w:pPr>
        <w:tabs>
          <w:tab w:val="left" w:pos="1425"/>
        </w:tabs>
      </w:pPr>
      <w:r>
        <w:rPr>
          <w:noProof/>
          <w:lang w:eastAsia="en-GB"/>
        </w:rPr>
        <mc:AlternateContent>
          <mc:Choice Requires="wps">
            <w:drawing>
              <wp:anchor distT="0" distB="0" distL="114300" distR="114300" simplePos="0" relativeHeight="251898880" behindDoc="0" locked="0" layoutInCell="1" allowOverlap="1" wp14:anchorId="11265121" wp14:editId="427ED6CC">
                <wp:simplePos x="0" y="0"/>
                <wp:positionH relativeFrom="column">
                  <wp:posOffset>2676525</wp:posOffset>
                </wp:positionH>
                <wp:positionV relativeFrom="paragraph">
                  <wp:posOffset>575945</wp:posOffset>
                </wp:positionV>
                <wp:extent cx="0" cy="285750"/>
                <wp:effectExtent l="76200" t="0" r="57150" b="57150"/>
                <wp:wrapNone/>
                <wp:docPr id="142" name="Straight Arrow Connector 142"/>
                <wp:cNvGraphicFramePr/>
                <a:graphic xmlns:a="http://schemas.openxmlformats.org/drawingml/2006/main">
                  <a:graphicData uri="http://schemas.microsoft.com/office/word/2010/wordprocessingShape">
                    <wps:wsp>
                      <wps:cNvCnPr/>
                      <wps:spPr>
                        <a:xfrm>
                          <a:off x="0" y="0"/>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17605D7" id="Straight Arrow Connector 142" o:spid="_x0000_s1026" type="#_x0000_t32" style="position:absolute;margin-left:210.75pt;margin-top:45.35pt;width:0;height:22.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" strokecolor="black [3213]" strokeweight=".5pt">
                <v:stroke endarrow="block" joinstyle="miter"/>
              </v:shape>
            </w:pict>
          </mc:Fallback>
        </mc:AlternateContent>
      </w:r>
      <w:r>
        <w:rPr>
          <w:noProof/>
          <w:lang w:eastAsia="en-GB"/>
        </w:rPr>
        <mc:AlternateContent>
          <mc:Choice Requires="wps">
            <w:drawing>
              <wp:anchor distT="0" distB="0" distL="114300" distR="114300" simplePos="0" relativeHeight="251895808" behindDoc="1" locked="0" layoutInCell="1" allowOverlap="1" wp14:anchorId="29778A7E" wp14:editId="17DBCF18">
                <wp:simplePos x="0" y="0"/>
                <wp:positionH relativeFrom="margin">
                  <wp:align>left</wp:align>
                </wp:positionH>
                <wp:positionV relativeFrom="paragraph">
                  <wp:posOffset>347345</wp:posOffset>
                </wp:positionV>
                <wp:extent cx="5486400" cy="219075"/>
                <wp:effectExtent l="0" t="0" r="19050" b="28575"/>
                <wp:wrapTight wrapText="bothSides">
                  <wp:wrapPolygon edited="0">
                    <wp:start x="0" y="0"/>
                    <wp:lineTo x="0" y="22539"/>
                    <wp:lineTo x="21600" y="22539"/>
                    <wp:lineTo x="21600" y="0"/>
                    <wp:lineTo x="0" y="0"/>
                  </wp:wrapPolygon>
                </wp:wrapTight>
                <wp:docPr id="140" name="Text Box 140"/>
                <wp:cNvGraphicFramePr/>
                <a:graphic xmlns:a="http://schemas.openxmlformats.org/drawingml/2006/main">
                  <a:graphicData uri="http://schemas.microsoft.com/office/word/2010/wordprocessingShape">
                    <wps:wsp>
                      <wps:cNvSpPr txBox="1"/>
                      <wps:spPr>
                        <a:xfrm>
                          <a:off x="0" y="0"/>
                          <a:ext cx="5486400" cy="219075"/>
                        </a:xfrm>
                        <a:prstGeom prst="rect">
                          <a:avLst/>
                        </a:prstGeom>
                        <a:solidFill>
                          <a:schemeClr val="lt1"/>
                        </a:solidFill>
                        <a:ln w="6350">
                          <a:solidFill>
                            <a:prstClr val="black"/>
                          </a:solidFill>
                        </a:ln>
                      </wps:spPr>
                      <wps:txbx>
                        <w:txbxContent>
                          <w:p w14:paraId="69360353" w14:textId="6EB49943" w:rsidR="00DE194C" w:rsidRPr="00644BC8" w:rsidRDefault="00DE194C" w:rsidP="00DE194C">
                            <w:pPr>
                              <w:rPr>
                                <w:rFonts w:ascii="Lucida Console" w:hAnsi="Lucida Console"/>
                                <w:sz w:val="12"/>
                              </w:rPr>
                            </w:pPr>
                            <w:r w:rsidRPr="00DE194C">
                              <w:rPr>
                                <w:rFonts w:ascii="Lucida Console" w:hAnsi="Lucida Console"/>
                                <w:sz w:val="12"/>
                              </w:rPr>
                              <w:t xml:space="preserve">if </w:t>
                            </w:r>
                            <w:proofErr w:type="spellStart"/>
                            <w:r w:rsidRPr="00DE194C">
                              <w:rPr>
                                <w:rFonts w:ascii="Lucida Console" w:hAnsi="Lucida Console"/>
                                <w:sz w:val="12"/>
                              </w:rPr>
                              <w:t>UpperCase</w:t>
                            </w:r>
                            <w:proofErr w:type="spellEnd"/>
                            <w:r w:rsidRPr="00DE194C">
                              <w:rPr>
                                <w:rFonts w:ascii="Lucida Console" w:hAnsi="Lucida Console"/>
                                <w:sz w:val="12"/>
                              </w:rPr>
                              <w:t xml:space="preserve">(guess) = </w:t>
                            </w:r>
                            <w:proofErr w:type="spellStart"/>
                            <w:r w:rsidRPr="00DE194C">
                              <w:rPr>
                                <w:rFonts w:ascii="Lucida Console" w:hAnsi="Lucida Console"/>
                                <w:sz w:val="12"/>
                              </w:rPr>
                              <w:t>UpperCase</w:t>
                            </w:r>
                            <w:proofErr w:type="spellEnd"/>
                            <w:r w:rsidRPr="00DE194C">
                              <w:rPr>
                                <w:rFonts w:ascii="Lucida Console" w:hAnsi="Lucida Console"/>
                                <w:sz w:val="12"/>
                              </w:rPr>
                              <w:t>(word) then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78A7E" id="Text Box 140" o:spid="_x0000_s1095" type="#_x0000_t202" style="position:absolute;margin-left:0;margin-top:27.35pt;width:6in;height:17.25pt;z-index:-251420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" fillcolor="white [3201]" strokeweight=".5pt">
                <v:textbox>
                  <w:txbxContent>
                    <w:p w14:paraId="69360353" w14:textId="6EB49943" w:rsidR="00DE194C" w:rsidRPr="00644BC8" w:rsidRDefault="00DE194C" w:rsidP="00DE194C">
                      <w:pPr>
                        <w:rPr>
                          <w:rFonts w:ascii="Lucida Console" w:hAnsi="Lucida Console"/>
                          <w:sz w:val="12"/>
                        </w:rPr>
                      </w:pPr>
                      <w:r w:rsidRPr="00DE194C">
                        <w:rPr>
                          <w:rFonts w:ascii="Lucida Console" w:hAnsi="Lucida Console"/>
                          <w:sz w:val="12"/>
                        </w:rPr>
                        <w:t xml:space="preserve">if </w:t>
                      </w:r>
                      <w:proofErr w:type="spellStart"/>
                      <w:r w:rsidRPr="00DE194C">
                        <w:rPr>
                          <w:rFonts w:ascii="Lucida Console" w:hAnsi="Lucida Console"/>
                          <w:sz w:val="12"/>
                        </w:rPr>
                        <w:t>UpperCase</w:t>
                      </w:r>
                      <w:proofErr w:type="spellEnd"/>
                      <w:r w:rsidRPr="00DE194C">
                        <w:rPr>
                          <w:rFonts w:ascii="Lucida Console" w:hAnsi="Lucida Console"/>
                          <w:sz w:val="12"/>
                        </w:rPr>
                        <w:t xml:space="preserve">(guess) = </w:t>
                      </w:r>
                      <w:proofErr w:type="spellStart"/>
                      <w:r w:rsidRPr="00DE194C">
                        <w:rPr>
                          <w:rFonts w:ascii="Lucida Console" w:hAnsi="Lucida Console"/>
                          <w:sz w:val="12"/>
                        </w:rPr>
                        <w:t>UpperCase</w:t>
                      </w:r>
                      <w:proofErr w:type="spellEnd"/>
                      <w:r w:rsidRPr="00DE194C">
                        <w:rPr>
                          <w:rFonts w:ascii="Lucida Console" w:hAnsi="Lucida Console"/>
                          <w:sz w:val="12"/>
                        </w:rPr>
                        <w:t>(word) then</w:t>
                      </w:r>
                    </w:p>
                  </w:txbxContent>
                </v:textbox>
                <w10:wrap type="tight" anchorx="margin"/>
              </v:shape>
            </w:pict>
          </mc:Fallback>
        </mc:AlternateContent>
      </w:r>
    </w:p>
    <w:p w14:paraId="5009281C" w14:textId="01CD49B1" w:rsidR="00DE194C" w:rsidRDefault="00DE194C" w:rsidP="00DE194C">
      <w:pPr>
        <w:tabs>
          <w:tab w:val="left" w:pos="1425"/>
        </w:tabs>
      </w:pPr>
      <w:r>
        <w:rPr>
          <w:noProof/>
          <w:lang w:eastAsia="en-GB"/>
        </w:rPr>
        <mc:AlternateContent>
          <mc:Choice Requires="wps">
            <w:drawing>
              <wp:anchor distT="0" distB="0" distL="114300" distR="114300" simplePos="0" relativeHeight="251897856" behindDoc="1" locked="0" layoutInCell="1" allowOverlap="1" wp14:anchorId="54500257" wp14:editId="39333E25">
                <wp:simplePos x="0" y="0"/>
                <wp:positionH relativeFrom="margin">
                  <wp:posOffset>0</wp:posOffset>
                </wp:positionH>
                <wp:positionV relativeFrom="paragraph">
                  <wp:posOffset>706755</wp:posOffset>
                </wp:positionV>
                <wp:extent cx="5486400" cy="219075"/>
                <wp:effectExtent l="0" t="0" r="19050" b="28575"/>
                <wp:wrapTight wrapText="bothSides">
                  <wp:wrapPolygon edited="0">
                    <wp:start x="0" y="0"/>
                    <wp:lineTo x="0" y="22539"/>
                    <wp:lineTo x="21600" y="22539"/>
                    <wp:lineTo x="21600" y="0"/>
                    <wp:lineTo x="0" y="0"/>
                  </wp:wrapPolygon>
                </wp:wrapTight>
                <wp:docPr id="141" name="Text Box 141"/>
                <wp:cNvGraphicFramePr/>
                <a:graphic xmlns:a="http://schemas.openxmlformats.org/drawingml/2006/main">
                  <a:graphicData uri="http://schemas.microsoft.com/office/word/2010/wordprocessingShape">
                    <wps:wsp>
                      <wps:cNvSpPr txBox="1"/>
                      <wps:spPr>
                        <a:xfrm>
                          <a:off x="0" y="0"/>
                          <a:ext cx="5486400" cy="219075"/>
                        </a:xfrm>
                        <a:prstGeom prst="rect">
                          <a:avLst/>
                        </a:prstGeom>
                        <a:solidFill>
                          <a:schemeClr val="lt1"/>
                        </a:solidFill>
                        <a:ln w="6350">
                          <a:solidFill>
                            <a:prstClr val="black"/>
                          </a:solidFill>
                        </a:ln>
                      </wps:spPr>
                      <wps:txbx>
                        <w:txbxContent>
                          <w:p w14:paraId="4BE1F029" w14:textId="56D22221" w:rsidR="00DE194C" w:rsidRPr="00644BC8" w:rsidRDefault="00DE194C" w:rsidP="00DE194C">
                            <w:pPr>
                              <w:rPr>
                                <w:rFonts w:ascii="Lucida Console" w:hAnsi="Lucida Console"/>
                                <w:sz w:val="12"/>
                              </w:rPr>
                            </w:pPr>
                            <w:proofErr w:type="gramStart"/>
                            <w:r w:rsidRPr="00DE194C">
                              <w:rPr>
                                <w:rFonts w:ascii="Lucida Console" w:hAnsi="Lucida Console"/>
                                <w:sz w:val="12"/>
                              </w:rPr>
                              <w:t>if</w:t>
                            </w:r>
                            <w:proofErr w:type="gramEnd"/>
                            <w:r w:rsidRPr="00DE194C">
                              <w:rPr>
                                <w:rFonts w:ascii="Lucida Console" w:hAnsi="Lucida Console"/>
                                <w:sz w:val="12"/>
                              </w:rPr>
                              <w:t xml:space="preserve"> </w:t>
                            </w:r>
                            <w:proofErr w:type="spellStart"/>
                            <w:r w:rsidRPr="00DE194C">
                              <w:rPr>
                                <w:rFonts w:ascii="Lucida Console" w:hAnsi="Lucida Console"/>
                                <w:sz w:val="12"/>
                              </w:rPr>
                              <w:t>UpperCase</w:t>
                            </w:r>
                            <w:proofErr w:type="spellEnd"/>
                            <w:r w:rsidRPr="00DE194C">
                              <w:rPr>
                                <w:rFonts w:ascii="Lucida Console" w:hAnsi="Lucida Console"/>
                                <w:sz w:val="12"/>
                              </w:rPr>
                              <w:t>(</w:t>
                            </w:r>
                            <w:r>
                              <w:rPr>
                                <w:rFonts w:ascii="Lucida Console" w:hAnsi="Lucida Console"/>
                                <w:sz w:val="12"/>
                              </w:rPr>
                              <w:t>Trim(</w:t>
                            </w:r>
                            <w:r w:rsidRPr="00DE194C">
                              <w:rPr>
                                <w:rFonts w:ascii="Lucida Console" w:hAnsi="Lucida Console"/>
                                <w:sz w:val="12"/>
                              </w:rPr>
                              <w:t>guess</w:t>
                            </w:r>
                            <w:r>
                              <w:rPr>
                                <w:rFonts w:ascii="Lucida Console" w:hAnsi="Lucida Console"/>
                                <w:sz w:val="12"/>
                              </w:rPr>
                              <w:t>)</w:t>
                            </w:r>
                            <w:r w:rsidRPr="00DE194C">
                              <w:rPr>
                                <w:rFonts w:ascii="Lucida Console" w:hAnsi="Lucida Console"/>
                                <w:sz w:val="12"/>
                              </w:rPr>
                              <w:t xml:space="preserve">) = </w:t>
                            </w:r>
                            <w:proofErr w:type="spellStart"/>
                            <w:r w:rsidRPr="00DE194C">
                              <w:rPr>
                                <w:rFonts w:ascii="Lucida Console" w:hAnsi="Lucida Console"/>
                                <w:sz w:val="12"/>
                              </w:rPr>
                              <w:t>UpperCase</w:t>
                            </w:r>
                            <w:proofErr w:type="spellEnd"/>
                            <w:r w:rsidRPr="00DE194C">
                              <w:rPr>
                                <w:rFonts w:ascii="Lucida Console" w:hAnsi="Lucida Console"/>
                                <w:sz w:val="12"/>
                              </w:rPr>
                              <w:t>(word) then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500257" id="Text Box 141" o:spid="_x0000_s1096" type="#_x0000_t202" style="position:absolute;margin-left:0;margin-top:55.65pt;width:6in;height:17.25pt;z-index:-251418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" fillcolor="white [3201]" strokeweight=".5pt">
                <v:textbox>
                  <w:txbxContent>
                    <w:p w14:paraId="4BE1F029" w14:textId="56D22221" w:rsidR="00DE194C" w:rsidRPr="00644BC8" w:rsidRDefault="00DE194C" w:rsidP="00DE194C">
                      <w:pPr>
                        <w:rPr>
                          <w:rFonts w:ascii="Lucida Console" w:hAnsi="Lucida Console"/>
                          <w:sz w:val="12"/>
                        </w:rPr>
                      </w:pPr>
                      <w:proofErr w:type="gramStart"/>
                      <w:r w:rsidRPr="00DE194C">
                        <w:rPr>
                          <w:rFonts w:ascii="Lucida Console" w:hAnsi="Lucida Console"/>
                          <w:sz w:val="12"/>
                        </w:rPr>
                        <w:t>if</w:t>
                      </w:r>
                      <w:proofErr w:type="gramEnd"/>
                      <w:r w:rsidRPr="00DE194C">
                        <w:rPr>
                          <w:rFonts w:ascii="Lucida Console" w:hAnsi="Lucida Console"/>
                          <w:sz w:val="12"/>
                        </w:rPr>
                        <w:t xml:space="preserve"> </w:t>
                      </w:r>
                      <w:proofErr w:type="spellStart"/>
                      <w:r w:rsidRPr="00DE194C">
                        <w:rPr>
                          <w:rFonts w:ascii="Lucida Console" w:hAnsi="Lucida Console"/>
                          <w:sz w:val="12"/>
                        </w:rPr>
                        <w:t>UpperCase</w:t>
                      </w:r>
                      <w:proofErr w:type="spellEnd"/>
                      <w:r w:rsidRPr="00DE194C">
                        <w:rPr>
                          <w:rFonts w:ascii="Lucida Console" w:hAnsi="Lucida Console"/>
                          <w:sz w:val="12"/>
                        </w:rPr>
                        <w:t>(</w:t>
                      </w:r>
                      <w:r>
                        <w:rPr>
                          <w:rFonts w:ascii="Lucida Console" w:hAnsi="Lucida Console"/>
                          <w:sz w:val="12"/>
                        </w:rPr>
                        <w:t>Trim(</w:t>
                      </w:r>
                      <w:r w:rsidRPr="00DE194C">
                        <w:rPr>
                          <w:rFonts w:ascii="Lucida Console" w:hAnsi="Lucida Console"/>
                          <w:sz w:val="12"/>
                        </w:rPr>
                        <w:t>guess</w:t>
                      </w:r>
                      <w:r>
                        <w:rPr>
                          <w:rFonts w:ascii="Lucida Console" w:hAnsi="Lucida Console"/>
                          <w:sz w:val="12"/>
                        </w:rPr>
                        <w:t>)</w:t>
                      </w:r>
                      <w:r w:rsidRPr="00DE194C">
                        <w:rPr>
                          <w:rFonts w:ascii="Lucida Console" w:hAnsi="Lucida Console"/>
                          <w:sz w:val="12"/>
                        </w:rPr>
                        <w:t xml:space="preserve">) = </w:t>
                      </w:r>
                      <w:proofErr w:type="spellStart"/>
                      <w:r w:rsidRPr="00DE194C">
                        <w:rPr>
                          <w:rFonts w:ascii="Lucida Console" w:hAnsi="Lucida Console"/>
                          <w:sz w:val="12"/>
                        </w:rPr>
                        <w:t>UpperCase</w:t>
                      </w:r>
                      <w:proofErr w:type="spellEnd"/>
                      <w:r w:rsidRPr="00DE194C">
                        <w:rPr>
                          <w:rFonts w:ascii="Lucida Console" w:hAnsi="Lucida Console"/>
                          <w:sz w:val="12"/>
                        </w:rPr>
                        <w:t>(word) then</w:t>
                      </w:r>
                    </w:p>
                  </w:txbxContent>
                </v:textbox>
                <w10:wrap type="tight" anchorx="margin"/>
              </v:shape>
            </w:pict>
          </mc:Fallback>
        </mc:AlternateContent>
      </w:r>
    </w:p>
    <w:p w14:paraId="45340917" w14:textId="274B9B08" w:rsidR="00DE194C" w:rsidRDefault="00DE194C" w:rsidP="00DE194C">
      <w:r>
        <w:t>In order to remove whitespaces from the start or end of the guess, the function ‘Trim’ was used. Now the program will ignore whitespaces.</w:t>
      </w:r>
    </w:p>
    <w:p w14:paraId="60E8464F" w14:textId="682546C2" w:rsidR="00DE194C" w:rsidRPr="00DE194C" w:rsidRDefault="00DE194C" w:rsidP="00DE194C">
      <w:r>
        <w:rPr>
          <w:noProof/>
          <w:lang w:eastAsia="en-GB"/>
        </w:rPr>
        <w:drawing>
          <wp:anchor distT="0" distB="0" distL="114300" distR="114300" simplePos="0" relativeHeight="251900928" behindDoc="0" locked="0" layoutInCell="1" allowOverlap="1" wp14:anchorId="135916B4" wp14:editId="3BB16906">
            <wp:simplePos x="0" y="0"/>
            <wp:positionH relativeFrom="margin">
              <wp:align>left</wp:align>
            </wp:positionH>
            <wp:positionV relativeFrom="paragraph">
              <wp:posOffset>132080</wp:posOffset>
            </wp:positionV>
            <wp:extent cx="3371850" cy="2038350"/>
            <wp:effectExtent l="0" t="0" r="0" b="0"/>
            <wp:wrapTight wrapText="bothSides">
              <wp:wrapPolygon edited="0">
                <wp:start x="0" y="0"/>
                <wp:lineTo x="0" y="21398"/>
                <wp:lineTo x="21478" y="21398"/>
                <wp:lineTo x="21478"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808" t="20853" r="21262" b="4773"/>
                    <a:stretch/>
                  </pic:blipFill>
                  <pic:spPr bwMode="auto">
                    <a:xfrm>
                      <a:off x="0" y="0"/>
                      <a:ext cx="3371850"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6053A1" w14:textId="036FD170" w:rsidR="00DE194C" w:rsidRPr="00DE194C" w:rsidRDefault="00DE194C" w:rsidP="00DE194C">
      <w:r>
        <w:rPr>
          <w:noProof/>
          <w:lang w:eastAsia="en-GB"/>
        </w:rPr>
        <mc:AlternateContent>
          <mc:Choice Requires="wps">
            <w:drawing>
              <wp:anchor distT="0" distB="0" distL="114300" distR="114300" simplePos="0" relativeHeight="251904000" behindDoc="0" locked="0" layoutInCell="1" allowOverlap="1" wp14:anchorId="73C25BE6" wp14:editId="7F607C0E">
                <wp:simplePos x="0" y="0"/>
                <wp:positionH relativeFrom="column">
                  <wp:posOffset>3390900</wp:posOffset>
                </wp:positionH>
                <wp:positionV relativeFrom="paragraph">
                  <wp:posOffset>985520</wp:posOffset>
                </wp:positionV>
                <wp:extent cx="676275" cy="0"/>
                <wp:effectExtent l="0" t="76200" r="9525" b="95250"/>
                <wp:wrapNone/>
                <wp:docPr id="145" name="Straight Arrow Connector 145"/>
                <wp:cNvGraphicFramePr/>
                <a:graphic xmlns:a="http://schemas.openxmlformats.org/drawingml/2006/main">
                  <a:graphicData uri="http://schemas.microsoft.com/office/word/2010/wordprocessingShape">
                    <wps:wsp>
                      <wps:cNvCnPr/>
                      <wps:spPr>
                        <a:xfrm>
                          <a:off x="0" y="0"/>
                          <a:ext cx="676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35E0ABF" id="Straight Arrow Connector 145" o:spid="_x0000_s1026" type="#_x0000_t32" style="position:absolute;margin-left:267pt;margin-top:77.6pt;width:53.25pt;height:0;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" strokecolor="black [3213]" strokeweight=".5pt">
                <v:stroke endarrow="block" joinstyle="miter"/>
              </v:shape>
            </w:pict>
          </mc:Fallback>
        </mc:AlternateContent>
      </w:r>
      <w:r>
        <w:rPr>
          <w:noProof/>
          <w:lang w:eastAsia="en-GB"/>
        </w:rPr>
        <w:drawing>
          <wp:anchor distT="0" distB="0" distL="114300" distR="114300" simplePos="0" relativeHeight="251902976" behindDoc="0" locked="0" layoutInCell="1" allowOverlap="1" wp14:anchorId="624A43E5" wp14:editId="08925E60">
            <wp:simplePos x="0" y="0"/>
            <wp:positionH relativeFrom="margin">
              <wp:align>right</wp:align>
            </wp:positionH>
            <wp:positionV relativeFrom="paragraph">
              <wp:posOffset>461645</wp:posOffset>
            </wp:positionV>
            <wp:extent cx="1190625" cy="1038225"/>
            <wp:effectExtent l="0" t="0" r="9525" b="9525"/>
            <wp:wrapTight wrapText="bothSides">
              <wp:wrapPolygon edited="0">
                <wp:start x="0" y="0"/>
                <wp:lineTo x="0" y="21402"/>
                <wp:lineTo x="21427" y="21402"/>
                <wp:lineTo x="21427"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5803" t="29541" r="21623" b="32577"/>
                    <a:stretch/>
                  </pic:blipFill>
                  <pic:spPr bwMode="auto">
                    <a:xfrm>
                      <a:off x="0" y="0"/>
                      <a:ext cx="119062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DE194C" w:rsidRPr="00DE194C" w:rsidSect="004A17E3">
      <w:headerReference w:type="default" r:id="rId72"/>
      <w:footerReference w:type="default" r:id="rId73"/>
      <w:pgSz w:w="11906" w:h="16838"/>
      <w:pgMar w:top="1440" w:right="1800" w:bottom="1440" w:left="1800" w:header="709" w:footer="709" w:gutter="0"/>
      <w:pgNumType w:start="5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64ADDA" w14:textId="77777777" w:rsidR="006929D3" w:rsidRDefault="006929D3" w:rsidP="00E9565F">
      <w:r>
        <w:separator/>
      </w:r>
    </w:p>
  </w:endnote>
  <w:endnote w:type="continuationSeparator" w:id="0">
    <w:p w14:paraId="43DBED56" w14:textId="77777777" w:rsidR="006929D3" w:rsidRDefault="006929D3" w:rsidP="00E95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6381419"/>
      <w:docPartObj>
        <w:docPartGallery w:val="Page Numbers (Bottom of Page)"/>
        <w:docPartUnique/>
      </w:docPartObj>
    </w:sdtPr>
    <w:sdtEndPr>
      <w:rPr>
        <w:rFonts w:ascii="Arial" w:hAnsi="Arial" w:cs="Arial"/>
        <w:color w:val="7F7F7F" w:themeColor="background1" w:themeShade="7F"/>
        <w:spacing w:val="60"/>
        <w:sz w:val="22"/>
        <w:szCs w:val="22"/>
      </w:rPr>
    </w:sdtEndPr>
    <w:sdtContent>
      <w:p w14:paraId="22102051" w14:textId="66760C60" w:rsidR="004A17E3" w:rsidRPr="004A17E3" w:rsidRDefault="004A17E3">
        <w:pPr>
          <w:pStyle w:val="Footer"/>
          <w:pBdr>
            <w:top w:val="single" w:sz="4" w:space="1" w:color="D9D9D9" w:themeColor="background1" w:themeShade="D9"/>
          </w:pBdr>
          <w:jc w:val="right"/>
          <w:rPr>
            <w:rFonts w:ascii="Arial" w:hAnsi="Arial" w:cs="Arial"/>
            <w:sz w:val="22"/>
            <w:szCs w:val="22"/>
          </w:rPr>
        </w:pPr>
        <w:r w:rsidRPr="004A17E3">
          <w:rPr>
            <w:rFonts w:ascii="Arial" w:hAnsi="Arial" w:cs="Arial"/>
            <w:sz w:val="22"/>
            <w:szCs w:val="22"/>
          </w:rPr>
          <w:fldChar w:fldCharType="begin"/>
        </w:r>
        <w:r w:rsidRPr="004A17E3">
          <w:rPr>
            <w:rFonts w:ascii="Arial" w:hAnsi="Arial" w:cs="Arial"/>
            <w:sz w:val="22"/>
            <w:szCs w:val="22"/>
          </w:rPr>
          <w:instrText xml:space="preserve"> PAGE   \* MERGEFORMAT </w:instrText>
        </w:r>
        <w:r w:rsidRPr="004A17E3">
          <w:rPr>
            <w:rFonts w:ascii="Arial" w:hAnsi="Arial" w:cs="Arial"/>
            <w:sz w:val="22"/>
            <w:szCs w:val="22"/>
          </w:rPr>
          <w:fldChar w:fldCharType="separate"/>
        </w:r>
        <w:r>
          <w:rPr>
            <w:rFonts w:ascii="Arial" w:hAnsi="Arial" w:cs="Arial"/>
            <w:noProof/>
            <w:sz w:val="22"/>
            <w:szCs w:val="22"/>
          </w:rPr>
          <w:t>75</w:t>
        </w:r>
        <w:r w:rsidRPr="004A17E3">
          <w:rPr>
            <w:rFonts w:ascii="Arial" w:hAnsi="Arial" w:cs="Arial"/>
            <w:noProof/>
            <w:sz w:val="22"/>
            <w:szCs w:val="22"/>
          </w:rPr>
          <w:fldChar w:fldCharType="end"/>
        </w:r>
        <w:r w:rsidRPr="004A17E3">
          <w:rPr>
            <w:rFonts w:ascii="Arial" w:hAnsi="Arial" w:cs="Arial"/>
            <w:sz w:val="22"/>
            <w:szCs w:val="22"/>
          </w:rPr>
          <w:t xml:space="preserve"> | </w:t>
        </w:r>
        <w:r w:rsidRPr="004A17E3">
          <w:rPr>
            <w:rFonts w:ascii="Arial" w:hAnsi="Arial" w:cs="Arial"/>
            <w:color w:val="7F7F7F" w:themeColor="background1" w:themeShade="7F"/>
            <w:spacing w:val="60"/>
            <w:sz w:val="22"/>
            <w:szCs w:val="22"/>
          </w:rPr>
          <w:t>Page</w:t>
        </w:r>
      </w:p>
    </w:sdtContent>
  </w:sdt>
  <w:p w14:paraId="3D74D65D" w14:textId="77777777" w:rsidR="006929D3" w:rsidRDefault="00692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23B9BF" w14:textId="77777777" w:rsidR="006929D3" w:rsidRDefault="006929D3" w:rsidP="00E9565F">
      <w:r>
        <w:separator/>
      </w:r>
    </w:p>
  </w:footnote>
  <w:footnote w:type="continuationSeparator" w:id="0">
    <w:p w14:paraId="1995A611" w14:textId="77777777" w:rsidR="006929D3" w:rsidRDefault="006929D3" w:rsidP="00E956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3AAF4" w14:textId="510CFA76" w:rsidR="006929D3" w:rsidRPr="004A17E3" w:rsidRDefault="004A17E3" w:rsidP="004A17E3">
    <w:pPr>
      <w:pStyle w:val="Footer"/>
      <w:rPr>
        <w:rFonts w:asciiTheme="minorHAnsi" w:hAnsiTheme="minorHAnsi" w:cstheme="minorHAnsi"/>
        <w:sz w:val="22"/>
        <w:szCs w:val="22"/>
      </w:rPr>
    </w:pPr>
    <w:r>
      <w:rPr>
        <w:rFonts w:asciiTheme="minorHAnsi" w:hAnsiTheme="minorHAnsi" w:cstheme="minorHAnsi"/>
        <w:sz w:val="22"/>
        <w:szCs w:val="22"/>
      </w:rPr>
      <w:t xml:space="preserve">Michael Simon </w:t>
    </w:r>
    <w:proofErr w:type="spellStart"/>
    <w:r>
      <w:rPr>
        <w:rFonts w:asciiTheme="minorHAnsi" w:hAnsiTheme="minorHAnsi" w:cstheme="minorHAnsi"/>
        <w:sz w:val="22"/>
        <w:szCs w:val="22"/>
      </w:rPr>
      <w:t>Repton</w:t>
    </w:r>
    <w:proofErr w:type="spellEnd"/>
    <w:r>
      <w:rPr>
        <w:rFonts w:asciiTheme="minorHAnsi" w:hAnsiTheme="minorHAnsi" w:cstheme="minorHAnsi"/>
        <w:sz w:val="22"/>
        <w:szCs w:val="22"/>
      </w:rPr>
      <w:t xml:space="preserve"> 7490</w:t>
    </w:r>
    <w:r>
      <w:rPr>
        <w:rFonts w:asciiTheme="minorHAnsi" w:hAnsiTheme="minorHAnsi" w:cstheme="minorHAnsi"/>
        <w:sz w:val="22"/>
        <w:szCs w:val="22"/>
      </w:rPr>
      <w:tab/>
    </w:r>
    <w:r>
      <w:rPr>
        <w:rFonts w:asciiTheme="minorHAnsi" w:hAnsiTheme="minorHAnsi" w:cstheme="minorHAnsi"/>
        <w:sz w:val="22"/>
        <w:szCs w:val="22"/>
      </w:rPr>
      <w:tab/>
      <w:t>51221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59B"/>
    <w:rsid w:val="00003E0B"/>
    <w:rsid w:val="0002663D"/>
    <w:rsid w:val="000C5093"/>
    <w:rsid w:val="000E59C1"/>
    <w:rsid w:val="000F6AD3"/>
    <w:rsid w:val="00166583"/>
    <w:rsid w:val="004032B9"/>
    <w:rsid w:val="00456F78"/>
    <w:rsid w:val="004A17E3"/>
    <w:rsid w:val="004D01F6"/>
    <w:rsid w:val="00510515"/>
    <w:rsid w:val="00515208"/>
    <w:rsid w:val="00655F37"/>
    <w:rsid w:val="00666002"/>
    <w:rsid w:val="006929D3"/>
    <w:rsid w:val="007013BE"/>
    <w:rsid w:val="00734660"/>
    <w:rsid w:val="00795991"/>
    <w:rsid w:val="007A1835"/>
    <w:rsid w:val="007A2836"/>
    <w:rsid w:val="007A6728"/>
    <w:rsid w:val="007E5FC0"/>
    <w:rsid w:val="00870274"/>
    <w:rsid w:val="008734F0"/>
    <w:rsid w:val="008C7A60"/>
    <w:rsid w:val="008D09D8"/>
    <w:rsid w:val="009013D6"/>
    <w:rsid w:val="0094759B"/>
    <w:rsid w:val="009A7189"/>
    <w:rsid w:val="00A74669"/>
    <w:rsid w:val="00A83445"/>
    <w:rsid w:val="00AF785C"/>
    <w:rsid w:val="00BD4EF8"/>
    <w:rsid w:val="00C06EEA"/>
    <w:rsid w:val="00C200AC"/>
    <w:rsid w:val="00D10B59"/>
    <w:rsid w:val="00D72F95"/>
    <w:rsid w:val="00DC145C"/>
    <w:rsid w:val="00DC28E4"/>
    <w:rsid w:val="00DE194C"/>
    <w:rsid w:val="00E76423"/>
    <w:rsid w:val="00E9565F"/>
    <w:rsid w:val="00F52D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7CB86C"/>
  <w15:chartTrackingRefBased/>
  <w15:docId w15:val="{7609F548-1418-4494-AADD-F8A07A3D2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E9565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565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65F"/>
    <w:rPr>
      <w:rFonts w:asciiTheme="majorHAnsi" w:eastAsiaTheme="majorEastAsia" w:hAnsiTheme="majorHAnsi" w:cstheme="majorBidi"/>
      <w:spacing w:val="-10"/>
      <w:kern w:val="28"/>
      <w:sz w:val="56"/>
      <w:szCs w:val="56"/>
      <w:lang w:eastAsia="en-US"/>
    </w:rPr>
  </w:style>
  <w:style w:type="paragraph" w:styleId="Header">
    <w:name w:val="header"/>
    <w:basedOn w:val="Normal"/>
    <w:link w:val="HeaderChar"/>
    <w:uiPriority w:val="99"/>
    <w:unhideWhenUsed/>
    <w:rsid w:val="00E9565F"/>
    <w:pPr>
      <w:tabs>
        <w:tab w:val="center" w:pos="4513"/>
        <w:tab w:val="right" w:pos="9026"/>
      </w:tabs>
    </w:pPr>
  </w:style>
  <w:style w:type="character" w:customStyle="1" w:styleId="HeaderChar">
    <w:name w:val="Header Char"/>
    <w:basedOn w:val="DefaultParagraphFont"/>
    <w:link w:val="Header"/>
    <w:uiPriority w:val="99"/>
    <w:rsid w:val="00E9565F"/>
    <w:rPr>
      <w:sz w:val="24"/>
      <w:szCs w:val="24"/>
      <w:lang w:eastAsia="en-US"/>
    </w:rPr>
  </w:style>
  <w:style w:type="paragraph" w:styleId="Footer">
    <w:name w:val="footer"/>
    <w:basedOn w:val="Normal"/>
    <w:link w:val="FooterChar"/>
    <w:uiPriority w:val="99"/>
    <w:unhideWhenUsed/>
    <w:rsid w:val="00E9565F"/>
    <w:pPr>
      <w:tabs>
        <w:tab w:val="center" w:pos="4513"/>
        <w:tab w:val="right" w:pos="9026"/>
      </w:tabs>
    </w:pPr>
  </w:style>
  <w:style w:type="character" w:customStyle="1" w:styleId="FooterChar">
    <w:name w:val="Footer Char"/>
    <w:basedOn w:val="DefaultParagraphFont"/>
    <w:link w:val="Footer"/>
    <w:uiPriority w:val="99"/>
    <w:rsid w:val="00E9565F"/>
    <w:rPr>
      <w:sz w:val="24"/>
      <w:szCs w:val="24"/>
      <w:lang w:eastAsia="en-US"/>
    </w:rPr>
  </w:style>
  <w:style w:type="character" w:customStyle="1" w:styleId="Heading1Char">
    <w:name w:val="Heading 1 Char"/>
    <w:basedOn w:val="DefaultParagraphFont"/>
    <w:link w:val="Heading1"/>
    <w:uiPriority w:val="9"/>
    <w:rsid w:val="00E9565F"/>
    <w:rPr>
      <w:rFonts w:asciiTheme="majorHAnsi" w:eastAsiaTheme="majorEastAsia" w:hAnsiTheme="majorHAnsi" w:cstheme="majorBidi"/>
      <w:color w:val="2E74B5" w:themeColor="accent1" w:themeShade="BF"/>
      <w:sz w:val="32"/>
      <w:szCs w:val="32"/>
      <w:lang w:eastAsia="en-US"/>
    </w:rPr>
  </w:style>
  <w:style w:type="table" w:styleId="TableGrid">
    <w:name w:val="Table Grid"/>
    <w:basedOn w:val="TableNormal"/>
    <w:uiPriority w:val="39"/>
    <w:rsid w:val="00D10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D981BE2F</Template>
  <TotalTime>950</TotalTime>
  <Pages>26</Pages>
  <Words>1526</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Delphi - Repton, Michael</dc:creator>
  <cp:keywords/>
  <dc:description/>
  <cp:lastModifiedBy>Delphi - Repton, Michael</cp:lastModifiedBy>
  <cp:revision>12</cp:revision>
  <dcterms:created xsi:type="dcterms:W3CDTF">2018-11-27T11:34:00Z</dcterms:created>
  <dcterms:modified xsi:type="dcterms:W3CDTF">2019-05-01T09:37:00Z</dcterms:modified>
</cp:coreProperties>
</file>